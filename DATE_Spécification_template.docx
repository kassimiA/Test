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BA6C71" w14:textId="20C32C28" w:rsidR="00ED4F71" w:rsidRPr="00446D1D" w:rsidRDefault="00620529" w:rsidP="00DD2875">
      <w:pPr>
        <w:pStyle w:val="BodyText1"/>
        <w:rPr>
          <w:lang w:val="fr-FR"/>
        </w:rPr>
      </w:pPr>
      <w:r w:rsidRPr="00446D1D">
        <w:rPr>
          <w:lang w:val="fr-FR"/>
        </w:rPr>
        <w:tab/>
      </w:r>
      <w:r w:rsidRPr="00446D1D">
        <w:rPr>
          <w:lang w:val="fr-FR"/>
        </w:rPr>
        <w:tab/>
      </w:r>
    </w:p>
    <w:p w14:paraId="3CDF0A23" w14:textId="77777777" w:rsidR="00994F17" w:rsidRPr="00446D1D" w:rsidRDefault="00994F17" w:rsidP="00DD2875">
      <w:pPr>
        <w:pStyle w:val="BodyText1"/>
        <w:rPr>
          <w:rFonts w:asciiTheme="majorHAnsi" w:hAnsiTheme="majorHAnsi"/>
          <w:lang w:val="fr-FR"/>
        </w:rPr>
      </w:pPr>
    </w:p>
    <w:p w14:paraId="5394A772" w14:textId="77777777" w:rsidR="00994F17" w:rsidRPr="00446D1D" w:rsidRDefault="00994F17" w:rsidP="00BE14E2">
      <w:pPr>
        <w:rPr>
          <w:rFonts w:asciiTheme="majorHAnsi" w:hAnsiTheme="majorHAnsi"/>
          <w:lang w:val="fr-FR"/>
        </w:rPr>
      </w:pPr>
    </w:p>
    <w:tbl>
      <w:tblPr>
        <w:tblpPr w:leftFromText="141" w:rightFromText="141" w:vertAnchor="page" w:horzAnchor="margin" w:tblpY="3640"/>
        <w:tblW w:w="102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607"/>
      </w:tblGrid>
      <w:tr w:rsidR="00347CE7" w:rsidRPr="00446D1D" w14:paraId="0C745A2C" w14:textId="77777777" w:rsidTr="00094E5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AC3D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4623F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ECAB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9378A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44D53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738BB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824AA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37994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C0B37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1EC4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0F13FA41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7A8A3DF9" w14:textId="77777777" w:rsidTr="00094E5D">
        <w:trPr>
          <w:trHeight w:val="288"/>
        </w:trPr>
        <w:tc>
          <w:tcPr>
            <w:tcW w:w="8640" w:type="dxa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4018F" w14:textId="2047D079" w:rsidR="00347CE7" w:rsidRPr="00446D1D" w:rsidRDefault="00223316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40"/>
                <w:szCs w:val="40"/>
                <w:lang w:val="fr-FR" w:eastAsia="pl-PL"/>
              </w:rPr>
            </w:pPr>
            <w:r w:rsidRPr="00446D1D">
              <w:rPr>
                <w:rFonts w:asciiTheme="majorHAnsi" w:hAnsiTheme="majorHAnsi"/>
                <w:color w:val="003856" w:themeColor="accent1" w:themeShade="80"/>
                <w:sz w:val="40"/>
                <w:szCs w:val="40"/>
                <w:lang w:val="fr-FR" w:eastAsia="pl-PL"/>
              </w:rPr>
              <w:t>Documentation du processus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CCA76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59DFD20E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729F2E59" w14:textId="77777777" w:rsidTr="00094E5D">
        <w:trPr>
          <w:trHeight w:val="288"/>
        </w:trPr>
        <w:tc>
          <w:tcPr>
            <w:tcW w:w="8640" w:type="dxa"/>
            <w:gridSpan w:val="9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85FF6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40"/>
                <w:szCs w:val="40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6266D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3BFCF711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0AB9DE82" w14:textId="77777777" w:rsidTr="00094E5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2111A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70AD" w:themeColor="accent1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70D8E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C4C6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C9EA5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EFB0E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21D22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5B0C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AFF4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0041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8493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0CB4AF68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D26D09" w14:paraId="49C8EBA6" w14:textId="77777777" w:rsidTr="00094E5D">
        <w:trPr>
          <w:trHeight w:val="288"/>
        </w:trPr>
        <w:tc>
          <w:tcPr>
            <w:tcW w:w="8640" w:type="dxa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9DDC5" w14:textId="291C9A3E" w:rsidR="002018DC" w:rsidRPr="00446D1D" w:rsidRDefault="00421ED4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  <w:r>
              <w:rPr>
                <w:rFonts w:asciiTheme="majorHAnsi" w:hAnsiTheme="majorHAnsi"/>
                <w:color w:val="003856" w:themeColor="accent1" w:themeShade="80"/>
                <w:sz w:val="36"/>
                <w:szCs w:val="36"/>
                <w:lang w:val="fr-FR" w:eastAsia="pl-PL"/>
              </w:rPr>
              <w:t>TITRE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D9F6B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45397EF9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D26D09" w14:paraId="6A9AE7DD" w14:textId="77777777" w:rsidTr="00094E5D">
        <w:trPr>
          <w:trHeight w:val="288"/>
        </w:trPr>
        <w:tc>
          <w:tcPr>
            <w:tcW w:w="8640" w:type="dxa"/>
            <w:gridSpan w:val="9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052D4D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7AF53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14FDE084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D26D09" w14:paraId="7C26F086" w14:textId="77777777" w:rsidTr="00094E5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E072A" w14:textId="77777777" w:rsidR="00347CE7" w:rsidRPr="00446D1D" w:rsidRDefault="00347CE7" w:rsidP="00094E5D">
            <w:pPr>
              <w:spacing w:after="0"/>
              <w:jc w:val="center"/>
              <w:rPr>
                <w:rFonts w:asciiTheme="majorHAnsi" w:hAnsiTheme="majorHAnsi"/>
                <w:b w:val="0"/>
                <w:bCs w:val="0"/>
                <w:color w:val="0070AD" w:themeColor="accent1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5B617" w14:textId="77777777" w:rsidR="00347CE7" w:rsidRPr="00446D1D" w:rsidRDefault="00347CE7" w:rsidP="00094E5D">
            <w:pPr>
              <w:spacing w:after="0"/>
              <w:jc w:val="center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77669" w14:textId="77777777" w:rsidR="00347CE7" w:rsidRPr="00446D1D" w:rsidRDefault="00347CE7" w:rsidP="00094E5D">
            <w:pPr>
              <w:spacing w:after="0"/>
              <w:jc w:val="center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65CC2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1444F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66FA0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540AA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E970C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5604D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003856" w:themeColor="accent1" w:themeShade="80"/>
                <w:sz w:val="36"/>
                <w:szCs w:val="36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C6BF9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56970EFD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040B099D" w14:textId="77777777" w:rsidTr="00094E5D">
        <w:trPr>
          <w:trHeight w:val="288"/>
        </w:trPr>
        <w:tc>
          <w:tcPr>
            <w:tcW w:w="4800" w:type="dxa"/>
            <w:gridSpan w:val="5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451A" w14:textId="2EDB7849" w:rsidR="00347CE7" w:rsidRPr="00446D1D" w:rsidRDefault="00814D0E" w:rsidP="00094E5D">
            <w:pPr>
              <w:spacing w:after="0"/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</w:pPr>
            <w:r w:rsidRPr="00446D1D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Version :</w:t>
            </w:r>
            <w:r w:rsidR="00347CE7" w:rsidRPr="00446D1D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 xml:space="preserve"> </w:t>
            </w:r>
            <w:r w:rsidR="00EB1C2C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1</w:t>
            </w:r>
            <w:r w:rsidR="00952E47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.0</w:t>
            </w:r>
          </w:p>
        </w:tc>
        <w:tc>
          <w:tcPr>
            <w:tcW w:w="3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60389" w14:textId="7C55AA92" w:rsidR="00347CE7" w:rsidRPr="00446D1D" w:rsidRDefault="00814D0E" w:rsidP="00732F9C">
            <w:pPr>
              <w:spacing w:after="0"/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</w:pPr>
            <w:r w:rsidRPr="00446D1D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Date :</w:t>
            </w:r>
            <w:r w:rsidR="00347CE7" w:rsidRPr="00446D1D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 xml:space="preserve"> </w:t>
            </w:r>
            <w:r w:rsidR="00732F9C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00</w:t>
            </w:r>
            <w:r w:rsidR="009858BD" w:rsidRPr="00446D1D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.</w:t>
            </w:r>
            <w:r w:rsidR="00732F9C">
              <w:rPr>
                <w:rFonts w:asciiTheme="majorHAnsi" w:hAnsiTheme="majorHAnsi"/>
                <w:color w:val="003856" w:themeColor="accent1" w:themeShade="80"/>
                <w:lang w:val="fr-FR" w:eastAsia="pl-PL"/>
              </w:rPr>
              <w:t>00.0000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79D0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7137C846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3F696B2B" w14:textId="77777777" w:rsidTr="00094E5D">
        <w:trPr>
          <w:trHeight w:val="288"/>
        </w:trPr>
        <w:tc>
          <w:tcPr>
            <w:tcW w:w="4800" w:type="dxa"/>
            <w:gridSpan w:val="5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C8582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lang w:val="fr-FR" w:eastAsia="pl-PL"/>
              </w:rPr>
            </w:pPr>
          </w:p>
        </w:tc>
        <w:tc>
          <w:tcPr>
            <w:tcW w:w="3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A8BEA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678FC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6F0C2161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0FCC9DD8" w14:textId="77777777" w:rsidTr="00094E5D">
        <w:trPr>
          <w:trHeight w:val="288"/>
        </w:trPr>
        <w:tc>
          <w:tcPr>
            <w:tcW w:w="8640" w:type="dxa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11DDF" w14:textId="665938A9" w:rsidR="00347CE7" w:rsidRPr="00446D1D" w:rsidRDefault="00347CE7" w:rsidP="00094E5D">
            <w:pPr>
              <w:spacing w:after="0"/>
              <w:rPr>
                <w:rFonts w:asciiTheme="majorHAnsi" w:hAnsiTheme="majorHAnsi"/>
                <w:b w:val="0"/>
                <w:bCs w:val="0"/>
                <w:color w:val="ED771A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3D844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5D2C83E4" w14:textId="77777777" w:rsidR="00347CE7" w:rsidRPr="00446D1D" w:rsidRDefault="00347CE7" w:rsidP="00094E5D">
            <w:pPr>
              <w:spacing w:after="0"/>
              <w:rPr>
                <w:rFonts w:asciiTheme="majorHAnsi" w:hAnsiTheme="majorHAns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6C199800" w14:textId="77777777" w:rsidTr="00094E5D">
        <w:trPr>
          <w:trHeight w:val="288"/>
        </w:trPr>
        <w:tc>
          <w:tcPr>
            <w:tcW w:w="8640" w:type="dxa"/>
            <w:gridSpan w:val="9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D01D0B" w14:textId="77777777" w:rsidR="00347CE7" w:rsidRPr="00446D1D" w:rsidRDefault="00347CE7" w:rsidP="00094E5D">
            <w:pPr>
              <w:spacing w:after="0"/>
              <w:rPr>
                <w:b w:val="0"/>
                <w:bCs w:val="0"/>
                <w:color w:val="ED771A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703F7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305FF3D2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</w:tr>
      <w:tr w:rsidR="00347CE7" w:rsidRPr="00446D1D" w14:paraId="16555FFC" w14:textId="77777777" w:rsidTr="00094E5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3A9A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F081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2E14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06500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F5929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7884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299B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0E59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073E0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48D7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14:paraId="522952AC" w14:textId="77777777" w:rsidR="00347CE7" w:rsidRPr="00446D1D" w:rsidRDefault="00347CE7" w:rsidP="00094E5D">
            <w:pPr>
              <w:spacing w:after="0"/>
              <w:rPr>
                <w:rFonts w:ascii="Calibri" w:hAnsi="Calibri"/>
                <w:color w:val="00234B"/>
                <w:sz w:val="22"/>
                <w:szCs w:val="22"/>
                <w:lang w:val="fr-FR" w:eastAsia="pl-PL"/>
              </w:rPr>
            </w:pPr>
          </w:p>
        </w:tc>
      </w:tr>
    </w:tbl>
    <w:p w14:paraId="645015AB" w14:textId="77777777" w:rsidR="00994F17" w:rsidRPr="00446D1D" w:rsidRDefault="00994F17" w:rsidP="00BE14E2">
      <w:pPr>
        <w:rPr>
          <w:lang w:val="fr-FR"/>
        </w:rPr>
      </w:pPr>
    </w:p>
    <w:p w14:paraId="6F5C3A21" w14:textId="77777777" w:rsidR="00994F17" w:rsidRPr="00446D1D" w:rsidRDefault="00994F17" w:rsidP="00BE14E2">
      <w:pPr>
        <w:rPr>
          <w:lang w:val="fr-FR"/>
        </w:rPr>
      </w:pPr>
    </w:p>
    <w:p w14:paraId="402EEB3D" w14:textId="77777777" w:rsidR="00994F17" w:rsidRPr="00446D1D" w:rsidRDefault="00994F17" w:rsidP="00BE14E2">
      <w:pPr>
        <w:rPr>
          <w:lang w:val="fr-FR"/>
        </w:rPr>
      </w:pPr>
    </w:p>
    <w:p w14:paraId="630368B0" w14:textId="77777777" w:rsidR="00994F17" w:rsidRPr="00446D1D" w:rsidRDefault="00994F17" w:rsidP="00BE14E2">
      <w:pPr>
        <w:rPr>
          <w:lang w:val="fr-FR"/>
        </w:rPr>
      </w:pPr>
    </w:p>
    <w:p w14:paraId="14D40680" w14:textId="77777777" w:rsidR="00994F17" w:rsidRPr="00446D1D" w:rsidRDefault="00620529" w:rsidP="00BE14E2">
      <w:pPr>
        <w:rPr>
          <w:lang w:val="fr-FR"/>
        </w:rPr>
      </w:pPr>
      <w:r w:rsidRPr="00446D1D">
        <w:rPr>
          <w:lang w:val="fr-FR"/>
        </w:rPr>
        <w:tab/>
      </w:r>
      <w:r w:rsidRPr="00446D1D">
        <w:rPr>
          <w:lang w:val="fr-FR"/>
        </w:rPr>
        <w:tab/>
      </w:r>
    </w:p>
    <w:p w14:paraId="250A18D2" w14:textId="77777777" w:rsidR="00994F17" w:rsidRPr="00446D1D" w:rsidRDefault="00994F17" w:rsidP="00BE14E2">
      <w:pPr>
        <w:rPr>
          <w:lang w:val="fr-FR"/>
        </w:rPr>
      </w:pPr>
    </w:p>
    <w:p w14:paraId="0F66EC3C" w14:textId="77777777" w:rsidR="00994F17" w:rsidRPr="00446D1D" w:rsidRDefault="00994F17" w:rsidP="00BE14E2">
      <w:pPr>
        <w:rPr>
          <w:lang w:val="fr-FR"/>
        </w:rPr>
      </w:pPr>
    </w:p>
    <w:p w14:paraId="7A817942" w14:textId="77777777" w:rsidR="00994F17" w:rsidRPr="00446D1D" w:rsidRDefault="009B6C22" w:rsidP="009B6C22">
      <w:pPr>
        <w:tabs>
          <w:tab w:val="left" w:pos="3667"/>
        </w:tabs>
        <w:rPr>
          <w:lang w:val="fr-FR"/>
        </w:rPr>
      </w:pPr>
      <w:r w:rsidRPr="00446D1D">
        <w:rPr>
          <w:lang w:val="fr-FR"/>
        </w:rPr>
        <w:tab/>
      </w:r>
    </w:p>
    <w:p w14:paraId="5415D369" w14:textId="77777777" w:rsidR="00994F17" w:rsidRPr="00446D1D" w:rsidRDefault="00994F17" w:rsidP="00BE14E2">
      <w:pPr>
        <w:rPr>
          <w:lang w:val="fr-FR"/>
        </w:rPr>
      </w:pPr>
    </w:p>
    <w:p w14:paraId="645C357D" w14:textId="77777777" w:rsidR="00994F17" w:rsidRPr="00446D1D" w:rsidRDefault="00994F17" w:rsidP="00CC0C09">
      <w:pPr>
        <w:jc w:val="center"/>
        <w:rPr>
          <w:lang w:val="fr-FR"/>
        </w:rPr>
      </w:pPr>
    </w:p>
    <w:p w14:paraId="407CEE27" w14:textId="77777777" w:rsidR="00994F17" w:rsidRPr="00446D1D" w:rsidRDefault="00994F17" w:rsidP="00BE14E2">
      <w:pPr>
        <w:rPr>
          <w:lang w:val="fr-FR"/>
        </w:rPr>
      </w:pPr>
    </w:p>
    <w:p w14:paraId="13C91DAB" w14:textId="77777777" w:rsidR="00994F17" w:rsidRPr="00446D1D" w:rsidRDefault="00994F17" w:rsidP="00BE14E2">
      <w:pPr>
        <w:rPr>
          <w:lang w:val="fr-FR"/>
        </w:rPr>
      </w:pPr>
    </w:p>
    <w:p w14:paraId="2583F83F" w14:textId="77777777" w:rsidR="00994F17" w:rsidRPr="00446D1D" w:rsidRDefault="00994F17" w:rsidP="00BE14E2">
      <w:pPr>
        <w:rPr>
          <w:lang w:val="fr-FR"/>
        </w:rPr>
      </w:pPr>
    </w:p>
    <w:p w14:paraId="52D75B88" w14:textId="77777777" w:rsidR="00994F17" w:rsidRPr="00446D1D" w:rsidRDefault="00994F17" w:rsidP="00BE14E2">
      <w:pPr>
        <w:rPr>
          <w:lang w:val="fr-FR"/>
        </w:rPr>
      </w:pPr>
    </w:p>
    <w:p w14:paraId="2ADF57A9" w14:textId="77777777" w:rsidR="00994F17" w:rsidRPr="00446D1D" w:rsidRDefault="00994F17" w:rsidP="00BE14E2">
      <w:pPr>
        <w:rPr>
          <w:lang w:val="fr-FR"/>
        </w:rPr>
      </w:pPr>
    </w:p>
    <w:p w14:paraId="5532AD69" w14:textId="77777777" w:rsidR="00994F17" w:rsidRPr="00446D1D" w:rsidRDefault="00994F17" w:rsidP="00BE14E2">
      <w:pPr>
        <w:rPr>
          <w:lang w:val="fr-FR"/>
        </w:rPr>
      </w:pPr>
    </w:p>
    <w:p w14:paraId="143365C5" w14:textId="77777777" w:rsidR="00C30525" w:rsidRPr="00446D1D" w:rsidRDefault="00C30525" w:rsidP="00BE14E2">
      <w:pPr>
        <w:rPr>
          <w:lang w:val="fr-FR"/>
        </w:rPr>
      </w:pPr>
    </w:p>
    <w:p w14:paraId="12D3FB21" w14:textId="77777777" w:rsidR="00994F17" w:rsidRPr="00446D1D" w:rsidRDefault="004B0A81" w:rsidP="00BE14E2">
      <w:pPr>
        <w:rPr>
          <w:lang w:val="fr-FR"/>
        </w:rPr>
      </w:pPr>
      <w:r w:rsidRPr="00446D1D">
        <w:rPr>
          <w:noProof/>
          <w:lang w:val="fr-FR" w:eastAsia="fr-FR"/>
        </w:rPr>
        <w:drawing>
          <wp:anchor distT="0" distB="0" distL="114300" distR="114300" simplePos="0" relativeHeight="251658242" behindDoc="0" locked="0" layoutInCell="1" allowOverlap="1" wp14:anchorId="40E1D69F" wp14:editId="3DF21F3E">
            <wp:simplePos x="0" y="0"/>
            <wp:positionH relativeFrom="column">
              <wp:posOffset>3517980</wp:posOffset>
            </wp:positionH>
            <wp:positionV relativeFrom="paragraph">
              <wp:posOffset>6712177</wp:posOffset>
            </wp:positionV>
            <wp:extent cx="365742" cy="395562"/>
            <wp:effectExtent l="0" t="0" r="0" b="5080"/>
            <wp:wrapNone/>
            <wp:docPr id="11" name="Graphic 14">
              <a:extLst xmlns:a="http://schemas.openxmlformats.org/drawingml/2006/main">
                <a:ext uri="{FF2B5EF4-FFF2-40B4-BE49-F238E27FC236}">
                  <a16:creationId xmlns:a16="http://schemas.microsoft.com/office/drawing/2014/main" id="{CA70D5E4-F0EE-4368-A09C-60021E85A0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4">
                      <a:extLst>
                        <a:ext uri="{FF2B5EF4-FFF2-40B4-BE49-F238E27FC236}">
                          <a16:creationId xmlns:a16="http://schemas.microsoft.com/office/drawing/2014/main" id="{CA70D5E4-F0EE-4368-A09C-60021E85A0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2"/>
                        </a:ext>
                      </a:extLst>
                    </a:blip>
                    <a:srcRect l="81836" t="-4713" b="16530"/>
                    <a:stretch/>
                  </pic:blipFill>
                  <pic:spPr>
                    <a:xfrm>
                      <a:off x="0" y="0"/>
                      <a:ext cx="365742" cy="39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F17" w:rsidRPr="00446D1D">
        <w:rPr>
          <w:lang w:val="fr-FR"/>
        </w:rPr>
        <w:tab/>
      </w:r>
    </w:p>
    <w:p w14:paraId="6955DC2E" w14:textId="77777777" w:rsidR="00C30525" w:rsidRPr="00446D1D" w:rsidRDefault="00C30525" w:rsidP="00A516C5">
      <w:pPr>
        <w:pStyle w:val="ContactName"/>
        <w:framePr w:wrap="around"/>
        <w:rPr>
          <w:lang w:val="fr-FR"/>
        </w:rPr>
        <w:sectPr w:rsidR="00C30525" w:rsidRPr="00446D1D" w:rsidSect="003343D3">
          <w:headerReference w:type="default" r:id="rId13"/>
          <w:footerReference w:type="default" r:id="rId14"/>
          <w:pgSz w:w="11909" w:h="16834" w:code="9"/>
          <w:pgMar w:top="1417" w:right="1417" w:bottom="1417" w:left="1417" w:header="720" w:footer="1021" w:gutter="0"/>
          <w:cols w:space="720"/>
          <w:docGrid w:linePitch="360"/>
        </w:sectPr>
      </w:pPr>
    </w:p>
    <w:p w14:paraId="1DECBD96" w14:textId="6E1FBFF4" w:rsidR="001531BC" w:rsidRPr="00446D1D" w:rsidRDefault="001531BC" w:rsidP="001531BC">
      <w:pPr>
        <w:pStyle w:val="TableofContents"/>
        <w:spacing w:after="0"/>
        <w:rPr>
          <w:lang w:val="fr-FR"/>
        </w:rPr>
      </w:pPr>
      <w:r w:rsidRPr="00446D1D">
        <w:rPr>
          <w:lang w:val="fr-FR"/>
        </w:rPr>
        <w:lastRenderedPageBreak/>
        <w:t xml:space="preserve">Table </w:t>
      </w:r>
      <w:r w:rsidR="006F472E" w:rsidRPr="00446D1D">
        <w:rPr>
          <w:lang w:val="fr-FR"/>
        </w:rPr>
        <w:t>des Matières</w:t>
      </w:r>
    </w:p>
    <w:sdt>
      <w:sdtPr>
        <w:rPr>
          <w:rFonts w:ascii="Verdana" w:eastAsia="Arial" w:hAnsi="Verdana" w:cs="Arial"/>
          <w:color w:val="000000" w:themeColor="text1"/>
          <w:sz w:val="24"/>
          <w:szCs w:val="24"/>
          <w:lang w:val="fr-FR"/>
        </w:rPr>
        <w:id w:val="-1890710361"/>
        <w:docPartObj>
          <w:docPartGallery w:val="Table of Contents"/>
          <w:docPartUnique/>
        </w:docPartObj>
      </w:sdtPr>
      <w:sdtEndPr/>
      <w:sdtContent>
        <w:p w14:paraId="39FB5AAF" w14:textId="6B261FF7" w:rsidR="00814D0E" w:rsidRPr="00446D1D" w:rsidRDefault="00814D0E">
          <w:pPr>
            <w:pStyle w:val="TOCHeading"/>
            <w:rPr>
              <w:lang w:val="fr-FR"/>
            </w:rPr>
          </w:pPr>
        </w:p>
        <w:p w14:paraId="64AE5A79" w14:textId="1838A850" w:rsidR="003F1C0E" w:rsidRDefault="00814D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r w:rsidRPr="002E309E">
            <w:rPr>
              <w:lang w:val="fr-FR"/>
            </w:rPr>
            <w:fldChar w:fldCharType="begin"/>
          </w:r>
          <w:r w:rsidRPr="00AB79F1">
            <w:rPr>
              <w:lang w:val="fr-FR"/>
            </w:rPr>
            <w:instrText xml:space="preserve"> TOC \o "1-3" \h \z \u </w:instrText>
          </w:r>
          <w:r w:rsidRPr="002E309E">
            <w:rPr>
              <w:lang w:val="fr-FR"/>
            </w:rPr>
            <w:fldChar w:fldCharType="separate"/>
          </w:r>
          <w:hyperlink w:anchor="_Toc129645460" w:history="1">
            <w:r w:rsidR="003F1C0E" w:rsidRPr="0096271B">
              <w:rPr>
                <w:rStyle w:val="Hyperlink"/>
                <w:lang w:val="fr-FR"/>
              </w:rPr>
              <w:t>1.</w:t>
            </w:r>
            <w:r w:rsidR="003F1C0E"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="003F1C0E" w:rsidRPr="0096271B">
              <w:rPr>
                <w:rStyle w:val="Hyperlink"/>
                <w:lang w:val="fr-FR"/>
              </w:rPr>
              <w:t>Introduction</w:t>
            </w:r>
            <w:r w:rsidR="003F1C0E">
              <w:rPr>
                <w:webHidden/>
              </w:rPr>
              <w:tab/>
            </w:r>
            <w:r w:rsidR="003F1C0E">
              <w:rPr>
                <w:webHidden/>
              </w:rPr>
              <w:fldChar w:fldCharType="begin"/>
            </w:r>
            <w:r w:rsidR="003F1C0E">
              <w:rPr>
                <w:webHidden/>
              </w:rPr>
              <w:instrText xml:space="preserve"> PAGEREF _Toc129645460 \h </w:instrText>
            </w:r>
            <w:r w:rsidR="003F1C0E">
              <w:rPr>
                <w:webHidden/>
              </w:rPr>
            </w:r>
            <w:r w:rsidR="003F1C0E">
              <w:rPr>
                <w:webHidden/>
              </w:rPr>
              <w:fldChar w:fldCharType="separate"/>
            </w:r>
            <w:r w:rsidR="003F1C0E">
              <w:rPr>
                <w:webHidden/>
              </w:rPr>
              <w:t>3</w:t>
            </w:r>
            <w:r w:rsidR="003F1C0E">
              <w:rPr>
                <w:webHidden/>
              </w:rPr>
              <w:fldChar w:fldCharType="end"/>
            </w:r>
          </w:hyperlink>
        </w:p>
        <w:p w14:paraId="0FD1CEFE" w14:textId="545C8993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1" w:history="1">
            <w:r w:rsidRPr="0096271B">
              <w:rPr>
                <w:rStyle w:val="Hyperlink"/>
                <w:lang w:val="fr-FR"/>
              </w:rPr>
              <w:t>1.1.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But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EFEA37D" w14:textId="059174AD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2" w:history="1">
            <w:r w:rsidRPr="0096271B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Prérequis pour l’automatisation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9D2DB9D" w14:textId="7211F64A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63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Vue générale du processus &amp; besoins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3FCA68" w14:textId="59C9EF09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4" w:history="1">
            <w:r w:rsidRPr="0096271B">
              <w:rPr>
                <w:rStyle w:val="Hyperlink"/>
                <w:lang w:val="fr-FR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Résumé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44F6B6" w14:textId="367390D2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5" w:history="1">
            <w:r w:rsidRPr="0096271B">
              <w:rPr>
                <w:rStyle w:val="Hyperlink"/>
                <w:lang w:val="fr-FR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Entrée du processus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3B97291" w14:textId="226933F2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6" w:history="1">
            <w:r w:rsidRPr="0096271B">
              <w:rPr>
                <w:rStyle w:val="Hyperlink"/>
                <w:lang w:val="fr-FR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Sortie du processus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6D0555" w14:textId="215048FA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7" w:history="1">
            <w:r w:rsidRPr="0096271B">
              <w:rPr>
                <w:rStyle w:val="Hyperlink"/>
                <w:lang w:val="fr-FR"/>
              </w:rPr>
              <w:t>2.4.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Fichiers d’exécution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7273DC" w14:textId="0EC7AD1F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68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Description du processus manuel – PDD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AD37AA4" w14:textId="0BC3BCE9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69" w:history="1">
            <w:r w:rsidRPr="0096271B">
              <w:rPr>
                <w:rStyle w:val="Hyperlink"/>
                <w:lang w:val="fr-FR"/>
              </w:rPr>
              <w:t>3.1.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Flux d’activités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E14B680" w14:textId="658DFA78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0" w:history="1">
            <w:r w:rsidRPr="0096271B">
              <w:rPr>
                <w:rStyle w:val="Hyperlink"/>
                <w:lang w:val="fr-FR"/>
              </w:rPr>
              <w:t>3.2.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Etapes du processus 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BAA2CEF" w14:textId="4EEF1AD6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1" w:history="1">
            <w:r w:rsidRPr="0096271B">
              <w:rPr>
                <w:rStyle w:val="Hyperlink"/>
                <w:lang w:val="fr-FR"/>
              </w:rPr>
              <w:t>3.3.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Etape 1a : ETAPE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8A9DE6" w14:textId="78ACBC49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2" w:history="1">
            <w:r w:rsidRPr="0096271B">
              <w:rPr>
                <w:rStyle w:val="Hyperlink"/>
                <w:lang w:val="fr-FR"/>
              </w:rPr>
              <w:t>3.4.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Sortie du processus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2D84891" w14:textId="158FED79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73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Principes d’automatisation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E648525" w14:textId="496C5709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4" w:history="1">
            <w:r w:rsidRPr="0096271B">
              <w:rPr>
                <w:rStyle w:val="Hyperlink"/>
                <w:lang w:val="fr-FR"/>
              </w:rPr>
              <w:t>4.1.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Liste des prérequis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54A533" w14:textId="5401E7D6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5" w:history="1">
            <w:r w:rsidRPr="0096271B">
              <w:rPr>
                <w:rStyle w:val="Hyperlink"/>
                <w:lang w:val="fr-FR"/>
              </w:rPr>
              <w:t>4.2.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Risques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7526E52" w14:textId="27DB7913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6" w:history="1">
            <w:r w:rsidRPr="0096271B">
              <w:rPr>
                <w:rStyle w:val="Hyperlink"/>
                <w:lang w:val="fr-FR"/>
              </w:rPr>
              <w:t>4.3.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Fréquence de lancement du RPA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5EFCA1" w14:textId="6069E769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77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Etapes du processus automatisé - SDD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70E9935" w14:textId="26AC789E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8" w:history="1">
            <w:r w:rsidRPr="0096271B">
              <w:rPr>
                <w:rStyle w:val="Hyperlink"/>
                <w:lang w:val="fr-FR"/>
              </w:rPr>
              <w:t>5.1.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Système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6187599" w14:textId="598DEC92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79" w:history="1">
            <w:r w:rsidRPr="0096271B">
              <w:rPr>
                <w:rStyle w:val="Hyperlink"/>
                <w:lang w:val="fr-FR"/>
              </w:rPr>
              <w:t>5.2.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3644546" w14:textId="3A888329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80" w:history="1">
            <w:r w:rsidRPr="0096271B">
              <w:rPr>
                <w:rStyle w:val="Hyperlink"/>
                <w:lang w:val="fr-FR"/>
              </w:rPr>
              <w:t>5.3.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Comptes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8C26E57" w14:textId="22038D6D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81" w:history="1">
            <w:r w:rsidRPr="0096271B">
              <w:rPr>
                <w:rStyle w:val="Hyperlink"/>
                <w:lang w:val="fr-FR"/>
              </w:rPr>
              <w:t>5.4.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Vision générale du processus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0FC643" w14:textId="33967D67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82" w:history="1">
            <w:r w:rsidRPr="0096271B">
              <w:rPr>
                <w:rStyle w:val="Hyperlink"/>
                <w:lang w:val="fr-FR"/>
              </w:rPr>
              <w:t>5.5.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Entrée du processus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635DD31" w14:textId="74F52F3D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83" w:history="1">
            <w:r w:rsidRPr="0096271B">
              <w:rPr>
                <w:rStyle w:val="Hyperlink"/>
              </w:rPr>
              <w:t>5.6.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</w:rPr>
              <w:t>Variables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B738D85" w14:textId="513CA6DE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84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Gestion des exceptions &amp; erreurs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B0916A9" w14:textId="2F4B84FD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85" w:history="1">
            <w:r w:rsidRPr="0096271B">
              <w:rPr>
                <w:rStyle w:val="Hyperlink"/>
                <w:lang w:val="fr-FR"/>
              </w:rPr>
              <w:t>6.1.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Exceptions métiers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6B7283D" w14:textId="1F3CFC96" w:rsidR="003F1C0E" w:rsidRDefault="003F1C0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val="fr-FR" w:eastAsia="fr-FR"/>
            </w:rPr>
          </w:pPr>
          <w:hyperlink w:anchor="_Toc129645486" w:history="1">
            <w:r w:rsidRPr="0096271B">
              <w:rPr>
                <w:rStyle w:val="Hyperlink"/>
                <w:lang w:val="fr-FR"/>
              </w:rPr>
              <w:t>6.2.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Erreurs d’application/système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B8F73A5" w14:textId="294084C0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87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Hors du périmètre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9543F5B" w14:textId="1C75D14D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88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Perspectives d’évolution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00F6BA9" w14:textId="5C978D4B" w:rsidR="003F1C0E" w:rsidRDefault="003F1C0E">
          <w:pPr>
            <w:pStyle w:val="TOC1"/>
            <w:tabs>
              <w:tab w:val="left" w:pos="450"/>
            </w:tabs>
            <w:rPr>
              <w:rFonts w:eastAsiaTheme="minorEastAsia" w:cstheme="minorBidi"/>
              <w:color w:val="auto"/>
              <w:sz w:val="22"/>
              <w:lang w:val="fr-FR" w:eastAsia="fr-FR"/>
            </w:rPr>
          </w:pPr>
          <w:hyperlink w:anchor="_Toc129645489" w:history="1">
            <w:r w:rsidRPr="0096271B">
              <w:rPr>
                <w:rStyle w:val="Hyperlink"/>
                <w:lang w:val="fr-F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>
              <w:rPr>
                <w:rFonts w:eastAsiaTheme="minorEastAsia" w:cstheme="minorBidi"/>
                <w:color w:val="auto"/>
                <w:sz w:val="22"/>
                <w:lang w:val="fr-FR" w:eastAsia="fr-FR"/>
              </w:rPr>
              <w:tab/>
            </w:r>
            <w:r w:rsidRPr="0096271B">
              <w:rPr>
                <w:rStyle w:val="Hyperlink"/>
                <w:lang w:val="fr-FR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_Toc129645489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AD2B7B3" w14:textId="4A6D7856" w:rsidR="00814D0E" w:rsidRPr="00446D1D" w:rsidRDefault="00814D0E">
          <w:pPr>
            <w:rPr>
              <w:lang w:val="fr-FR"/>
            </w:rPr>
          </w:pPr>
          <w:r w:rsidRPr="002E309E">
            <w:rPr>
              <w:lang w:val="fr-FR"/>
            </w:rPr>
            <w:fldChar w:fldCharType="end"/>
          </w:r>
        </w:p>
      </w:sdtContent>
    </w:sdt>
    <w:p w14:paraId="79CA4A7F" w14:textId="5D12BD36" w:rsidR="00ED4F71" w:rsidRPr="00D91C4B" w:rsidRDefault="005717BC" w:rsidP="003372DA">
      <w:pPr>
        <w:spacing w:before="120"/>
        <w:rPr>
          <w:rFonts w:cstheme="majorHAnsi"/>
          <w:lang w:val="fr-FR"/>
        </w:rPr>
        <w:sectPr w:rsidR="00ED4F71" w:rsidRPr="00D91C4B" w:rsidSect="004B0A81">
          <w:headerReference w:type="default" r:id="rId15"/>
          <w:footerReference w:type="default" r:id="rId16"/>
          <w:headerReference w:type="first" r:id="rId17"/>
          <w:footerReference w:type="first" r:id="rId18"/>
          <w:pgSz w:w="11909" w:h="16834" w:code="9"/>
          <w:pgMar w:top="1138" w:right="850" w:bottom="1138" w:left="850" w:header="720" w:footer="562" w:gutter="0"/>
          <w:pgNumType w:start="1"/>
          <w:cols w:space="720"/>
          <w:titlePg/>
          <w:docGrid w:linePitch="360"/>
        </w:sectPr>
      </w:pPr>
      <w:r w:rsidRPr="00446D1D">
        <w:rPr>
          <w:lang w:val="fr-FR"/>
          <w14:reflection w14:blurRad="0" w14:stA="3000" w14:stPos="0" w14:endA="0" w14:endPos="0" w14:dist="0" w14:dir="0" w14:fadeDir="0" w14:sx="0" w14:sy="0" w14:kx="0" w14:ky="0" w14:algn="b"/>
        </w:rPr>
        <w:tab/>
      </w:r>
    </w:p>
    <w:p w14:paraId="495CF129" w14:textId="77777777" w:rsidR="00F62286" w:rsidRPr="00F62286" w:rsidRDefault="00F62286" w:rsidP="00F62286">
      <w:pPr>
        <w:pStyle w:val="BodyText1"/>
      </w:pPr>
      <w:bookmarkStart w:id="0" w:name="_Toc404008991"/>
    </w:p>
    <w:p w14:paraId="3EADF765" w14:textId="73E5939D" w:rsidR="00A87F2D" w:rsidRPr="00446D1D" w:rsidRDefault="00A87F2D" w:rsidP="00D64C41">
      <w:pPr>
        <w:pStyle w:val="BodyText1"/>
        <w:rPr>
          <w:b/>
          <w:color w:val="12ABDB" w:themeColor="accent2"/>
          <w:sz w:val="24"/>
          <w:szCs w:val="28"/>
          <w:lang w:val="fr-FR"/>
        </w:rPr>
      </w:pPr>
      <w:r w:rsidRPr="00446D1D">
        <w:rPr>
          <w:b/>
          <w:color w:val="12ABDB" w:themeColor="accent2"/>
          <w:sz w:val="24"/>
          <w:szCs w:val="28"/>
          <w:lang w:val="fr-FR"/>
        </w:rPr>
        <w:t>Historique des versions</w:t>
      </w:r>
    </w:p>
    <w:tbl>
      <w:tblPr>
        <w:tblStyle w:val="CMU"/>
        <w:tblW w:w="0" w:type="auto"/>
        <w:tblLook w:val="04A0" w:firstRow="1" w:lastRow="0" w:firstColumn="1" w:lastColumn="0" w:noHBand="0" w:noVBand="1"/>
      </w:tblPr>
      <w:tblGrid>
        <w:gridCol w:w="2033"/>
        <w:gridCol w:w="2194"/>
        <w:gridCol w:w="2134"/>
        <w:gridCol w:w="1464"/>
        <w:gridCol w:w="2374"/>
      </w:tblGrid>
      <w:tr w:rsidR="00A87F2D" w:rsidRPr="00446D1D" w14:paraId="0BE376AF" w14:textId="55E393C5" w:rsidTr="00B44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dxa"/>
            <w:tcBorders>
              <w:top w:val="single" w:sz="4" w:space="0" w:color="auto"/>
              <w:left w:val="single" w:sz="4" w:space="0" w:color="auto"/>
            </w:tcBorders>
          </w:tcPr>
          <w:p w14:paraId="66B32E25" w14:textId="0D8099E6" w:rsidR="00A87F2D" w:rsidRPr="00446D1D" w:rsidRDefault="00A87F2D" w:rsidP="00A87F2D">
            <w:pPr>
              <w:pStyle w:val="TableHead"/>
              <w:rPr>
                <w:lang w:val="fr-FR"/>
              </w:rPr>
            </w:pPr>
            <w:r w:rsidRPr="00446D1D">
              <w:rPr>
                <w:lang w:val="fr-FR"/>
              </w:rPr>
              <w:t>Version</w:t>
            </w:r>
          </w:p>
        </w:tc>
        <w:tc>
          <w:tcPr>
            <w:tcW w:w="2194" w:type="dxa"/>
            <w:tcBorders>
              <w:top w:val="single" w:sz="4" w:space="0" w:color="auto"/>
            </w:tcBorders>
          </w:tcPr>
          <w:p w14:paraId="02FE2B65" w14:textId="2FD5A9AE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Commentaires</w:t>
            </w:r>
          </w:p>
        </w:tc>
        <w:tc>
          <w:tcPr>
            <w:tcW w:w="2134" w:type="dxa"/>
            <w:tcBorders>
              <w:top w:val="single" w:sz="4" w:space="0" w:color="auto"/>
            </w:tcBorders>
          </w:tcPr>
          <w:p w14:paraId="6BD36F05" w14:textId="20DC65EF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Date</w:t>
            </w: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9570EE7" w14:textId="1105F8F4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Relecteur</w:t>
            </w:r>
          </w:p>
        </w:tc>
        <w:tc>
          <w:tcPr>
            <w:tcW w:w="2374" w:type="dxa"/>
            <w:tcBorders>
              <w:top w:val="single" w:sz="4" w:space="0" w:color="auto"/>
              <w:right w:val="single" w:sz="4" w:space="0" w:color="auto"/>
            </w:tcBorders>
          </w:tcPr>
          <w:p w14:paraId="16A8D372" w14:textId="1BCAE612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Auteur</w:t>
            </w:r>
          </w:p>
        </w:tc>
      </w:tr>
      <w:tr w:rsidR="007B1135" w:rsidRPr="00446D1D" w14:paraId="7BF42A6B" w14:textId="5F684240" w:rsidTr="00B44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304CC4FB" w14:textId="48695C14" w:rsidR="007B1135" w:rsidRPr="00CF0B27" w:rsidRDefault="00006468" w:rsidP="0074711E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  <w:r>
              <w:rPr>
                <w:b/>
                <w:bCs w:val="0"/>
                <w:color w:val="auto"/>
                <w:lang w:val="fr-FR"/>
              </w:rPr>
              <w:t>1</w:t>
            </w:r>
            <w:r w:rsidR="00F93F1A">
              <w:rPr>
                <w:b/>
                <w:bCs w:val="0"/>
                <w:color w:val="auto"/>
                <w:lang w:val="fr-FR"/>
              </w:rPr>
              <w:t>.</w:t>
            </w:r>
            <w:r>
              <w:rPr>
                <w:b/>
                <w:bCs w:val="0"/>
                <w:color w:val="auto"/>
                <w:lang w:val="fr-FR"/>
              </w:rPr>
              <w:t>0</w:t>
            </w:r>
          </w:p>
        </w:tc>
        <w:tc>
          <w:tcPr>
            <w:tcW w:w="2194" w:type="dxa"/>
          </w:tcPr>
          <w:p w14:paraId="0C2DADE0" w14:textId="628E2CC4" w:rsidR="007B1135" w:rsidRPr="00446D1D" w:rsidRDefault="00814D0E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Création</w:t>
            </w:r>
          </w:p>
        </w:tc>
        <w:tc>
          <w:tcPr>
            <w:tcW w:w="2134" w:type="dxa"/>
          </w:tcPr>
          <w:p w14:paraId="4F7411F0" w14:textId="76A225AD" w:rsidR="007B1135" w:rsidRPr="00446D1D" w:rsidRDefault="007B1135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464" w:type="dxa"/>
          </w:tcPr>
          <w:p w14:paraId="32E0FA6E" w14:textId="071AAE16" w:rsidR="007B1135" w:rsidRPr="00446D1D" w:rsidRDefault="007B1135" w:rsidP="00F30520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74" w:type="dxa"/>
            <w:tcBorders>
              <w:right w:val="single" w:sz="4" w:space="0" w:color="auto"/>
            </w:tcBorders>
          </w:tcPr>
          <w:p w14:paraId="3DC2756E" w14:textId="27F17F02" w:rsidR="005B71D3" w:rsidRPr="00446D1D" w:rsidRDefault="005B71D3" w:rsidP="0080015F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0E3F8C" w:rsidRPr="00446D1D" w14:paraId="59328C42" w14:textId="77777777" w:rsidTr="00B44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70605C35" w14:textId="5A3ECBF1" w:rsidR="000E3F8C" w:rsidRPr="00CF0B27" w:rsidRDefault="000E3F8C" w:rsidP="0074711E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</w:p>
        </w:tc>
        <w:tc>
          <w:tcPr>
            <w:tcW w:w="2194" w:type="dxa"/>
          </w:tcPr>
          <w:p w14:paraId="3BBE561D" w14:textId="3622D184" w:rsidR="000E3F8C" w:rsidRPr="00446D1D" w:rsidRDefault="000E3F8C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134" w:type="dxa"/>
          </w:tcPr>
          <w:p w14:paraId="0FFA6FEE" w14:textId="7C87EBFA" w:rsidR="000E3F8C" w:rsidRPr="00446D1D" w:rsidRDefault="000E3F8C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464" w:type="dxa"/>
          </w:tcPr>
          <w:p w14:paraId="15A4A553" w14:textId="77777777" w:rsidR="000E3F8C" w:rsidRPr="00446D1D" w:rsidRDefault="000E3F8C" w:rsidP="00F30520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74" w:type="dxa"/>
            <w:tcBorders>
              <w:right w:val="single" w:sz="4" w:space="0" w:color="auto"/>
            </w:tcBorders>
          </w:tcPr>
          <w:p w14:paraId="68672CE7" w14:textId="0574D5BA" w:rsidR="000E3F8C" w:rsidRPr="00446D1D" w:rsidRDefault="000E3F8C" w:rsidP="00F30520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5B71D3" w:rsidRPr="00446D1D" w14:paraId="53BB3826" w14:textId="77777777" w:rsidTr="000F00E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dxa"/>
            <w:tcBorders>
              <w:left w:val="single" w:sz="4" w:space="0" w:color="auto"/>
              <w:bottom w:val="single" w:sz="4" w:space="0" w:color="auto"/>
            </w:tcBorders>
            <w:shd w:val="clear" w:color="auto" w:fill="ECECEC" w:themeFill="background2"/>
          </w:tcPr>
          <w:p w14:paraId="47ADCDD9" w14:textId="6E37F671" w:rsidR="005B71D3" w:rsidRPr="00CF0B27" w:rsidRDefault="005B71D3" w:rsidP="0074711E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</w:p>
        </w:tc>
        <w:tc>
          <w:tcPr>
            <w:tcW w:w="2194" w:type="dxa"/>
            <w:tcBorders>
              <w:bottom w:val="single" w:sz="4" w:space="0" w:color="auto"/>
            </w:tcBorders>
          </w:tcPr>
          <w:p w14:paraId="71BECDED" w14:textId="73F63DE4" w:rsidR="005B71D3" w:rsidRPr="00446D1D" w:rsidRDefault="005B71D3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134" w:type="dxa"/>
            <w:tcBorders>
              <w:bottom w:val="single" w:sz="4" w:space="0" w:color="auto"/>
            </w:tcBorders>
          </w:tcPr>
          <w:p w14:paraId="3FEF03F8" w14:textId="48B142F2" w:rsidR="005B71D3" w:rsidRPr="00446D1D" w:rsidRDefault="005B71D3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4F781922" w14:textId="2004D186" w:rsidR="005B71D3" w:rsidRPr="00446D1D" w:rsidRDefault="005B71D3" w:rsidP="00F30520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74" w:type="dxa"/>
            <w:tcBorders>
              <w:bottom w:val="single" w:sz="4" w:space="0" w:color="auto"/>
              <w:right w:val="single" w:sz="4" w:space="0" w:color="auto"/>
            </w:tcBorders>
          </w:tcPr>
          <w:p w14:paraId="4D691799" w14:textId="53622623" w:rsidR="005B71D3" w:rsidRPr="00446D1D" w:rsidRDefault="005B71D3" w:rsidP="00F30520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</w:tbl>
    <w:p w14:paraId="0E5A02BF" w14:textId="77777777" w:rsidR="001531BC" w:rsidRPr="00446D1D" w:rsidRDefault="001531BC" w:rsidP="001531BC">
      <w:pPr>
        <w:pStyle w:val="BodyText1"/>
        <w:rPr>
          <w:b/>
          <w:color w:val="12ABDB" w:themeColor="accent2"/>
          <w:sz w:val="24"/>
          <w:szCs w:val="28"/>
          <w:lang w:val="fr-FR"/>
        </w:rPr>
      </w:pPr>
    </w:p>
    <w:p w14:paraId="3348F16A" w14:textId="77777777" w:rsidR="00A87F2D" w:rsidRPr="00446D1D" w:rsidRDefault="00A87F2D" w:rsidP="00A87F2D">
      <w:pPr>
        <w:pStyle w:val="BodyText1"/>
        <w:rPr>
          <w:b/>
          <w:color w:val="12ABDB" w:themeColor="accent2"/>
          <w:sz w:val="24"/>
          <w:szCs w:val="28"/>
          <w:lang w:val="fr-FR"/>
        </w:rPr>
      </w:pPr>
      <w:r w:rsidRPr="00446D1D">
        <w:rPr>
          <w:b/>
          <w:color w:val="12ABDB" w:themeColor="accent2"/>
          <w:sz w:val="24"/>
          <w:szCs w:val="28"/>
          <w:lang w:val="fr-FR"/>
        </w:rPr>
        <w:t>Documents annexes</w:t>
      </w:r>
    </w:p>
    <w:tbl>
      <w:tblPr>
        <w:tblStyle w:val="CMU"/>
        <w:tblW w:w="0" w:type="auto"/>
        <w:tblLook w:val="04A0" w:firstRow="1" w:lastRow="0" w:firstColumn="1" w:lastColumn="0" w:noHBand="0" w:noVBand="1"/>
      </w:tblPr>
      <w:tblGrid>
        <w:gridCol w:w="967"/>
        <w:gridCol w:w="2997"/>
        <w:gridCol w:w="3969"/>
        <w:gridCol w:w="2266"/>
      </w:tblGrid>
      <w:tr w:rsidR="00A87F2D" w:rsidRPr="00446D1D" w14:paraId="24C569DF" w14:textId="77777777" w:rsidTr="00B745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  <w:tcBorders>
              <w:top w:val="single" w:sz="4" w:space="0" w:color="auto"/>
              <w:left w:val="single" w:sz="4" w:space="0" w:color="auto"/>
            </w:tcBorders>
          </w:tcPr>
          <w:p w14:paraId="50267B9B" w14:textId="76087676" w:rsidR="00A87F2D" w:rsidRPr="00446D1D" w:rsidRDefault="00A87F2D" w:rsidP="00A87F2D">
            <w:pPr>
              <w:pStyle w:val="TableHead"/>
              <w:rPr>
                <w:lang w:val="fr-FR"/>
              </w:rPr>
            </w:pPr>
            <w:r w:rsidRPr="00446D1D">
              <w:rPr>
                <w:lang w:val="fr-FR"/>
              </w:rPr>
              <w:t>Doc. #</w:t>
            </w:r>
          </w:p>
        </w:tc>
        <w:tc>
          <w:tcPr>
            <w:tcW w:w="2997" w:type="dxa"/>
            <w:tcBorders>
              <w:top w:val="single" w:sz="4" w:space="0" w:color="auto"/>
            </w:tcBorders>
          </w:tcPr>
          <w:p w14:paraId="6F60C29F" w14:textId="76459C10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Type de document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6E173B61" w14:textId="5C18E695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Nom du document</w:t>
            </w:r>
          </w:p>
        </w:tc>
        <w:tc>
          <w:tcPr>
            <w:tcW w:w="2266" w:type="dxa"/>
            <w:tcBorders>
              <w:top w:val="single" w:sz="4" w:space="0" w:color="auto"/>
              <w:right w:val="single" w:sz="4" w:space="0" w:color="auto"/>
            </w:tcBorders>
          </w:tcPr>
          <w:p w14:paraId="0C4DEE8E" w14:textId="08C5B3FF" w:rsidR="00A87F2D" w:rsidRPr="00446D1D" w:rsidRDefault="00A87F2D" w:rsidP="00A87F2D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Cré</w:t>
            </w:r>
            <w:r w:rsidR="00032B87">
              <w:rPr>
                <w:lang w:val="fr-FR"/>
              </w:rPr>
              <w:t>é</w:t>
            </w:r>
            <w:r w:rsidRPr="00446D1D">
              <w:rPr>
                <w:lang w:val="fr-FR"/>
              </w:rPr>
              <w:t xml:space="preserve"> par</w:t>
            </w:r>
          </w:p>
        </w:tc>
      </w:tr>
      <w:tr w:rsidR="001531BC" w:rsidRPr="00B022C2" w14:paraId="29B449CE" w14:textId="77777777" w:rsidTr="00B44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447B50E6" w14:textId="77777777" w:rsidR="001531BC" w:rsidRPr="00CF0B27" w:rsidRDefault="001531BC" w:rsidP="0074711E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  <w:r w:rsidRPr="00CF0B27">
              <w:rPr>
                <w:b/>
                <w:bCs w:val="0"/>
                <w:color w:val="auto"/>
                <w:lang w:val="fr-FR"/>
              </w:rPr>
              <w:t>1</w:t>
            </w:r>
          </w:p>
        </w:tc>
        <w:tc>
          <w:tcPr>
            <w:tcW w:w="2997" w:type="dxa"/>
          </w:tcPr>
          <w:p w14:paraId="49DB6CEF" w14:textId="32D96E38" w:rsidR="001531BC" w:rsidRPr="00446D1D" w:rsidRDefault="00B022C2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Dossier de qualification</w:t>
            </w:r>
          </w:p>
        </w:tc>
        <w:tc>
          <w:tcPr>
            <w:tcW w:w="3969" w:type="dxa"/>
          </w:tcPr>
          <w:p w14:paraId="01EEDD74" w14:textId="43B22E70" w:rsidR="001531BC" w:rsidRPr="00446D1D" w:rsidRDefault="001531BC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266" w:type="dxa"/>
            <w:tcBorders>
              <w:right w:val="single" w:sz="4" w:space="0" w:color="auto"/>
            </w:tcBorders>
          </w:tcPr>
          <w:p w14:paraId="43B24956" w14:textId="4431C07C" w:rsidR="001531BC" w:rsidRPr="00446D1D" w:rsidRDefault="001531BC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B06251" w:rsidRPr="00B06251" w14:paraId="1F0A7662" w14:textId="77777777" w:rsidTr="00B44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4F18AADD" w14:textId="6F6C5F45" w:rsidR="00B06251" w:rsidRPr="00B06251" w:rsidRDefault="00B06251" w:rsidP="0074711E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B06251">
              <w:rPr>
                <w:b/>
                <w:color w:val="auto"/>
                <w:lang w:val="fr-FR"/>
              </w:rPr>
              <w:t>2</w:t>
            </w:r>
          </w:p>
        </w:tc>
        <w:tc>
          <w:tcPr>
            <w:tcW w:w="2997" w:type="dxa"/>
          </w:tcPr>
          <w:p w14:paraId="005FB1E3" w14:textId="537B62DD" w:rsidR="00B06251" w:rsidRDefault="00B06251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Vidéo démonstration</w:t>
            </w:r>
          </w:p>
        </w:tc>
        <w:tc>
          <w:tcPr>
            <w:tcW w:w="3969" w:type="dxa"/>
          </w:tcPr>
          <w:p w14:paraId="7237FD85" w14:textId="5E0F78C2" w:rsidR="00B06251" w:rsidRPr="00B022C2" w:rsidRDefault="00B06251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266" w:type="dxa"/>
            <w:tcBorders>
              <w:right w:val="single" w:sz="4" w:space="0" w:color="auto"/>
            </w:tcBorders>
          </w:tcPr>
          <w:p w14:paraId="6905D006" w14:textId="25AC4CEA" w:rsidR="00B06251" w:rsidRDefault="00B06251" w:rsidP="0074711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</w:tbl>
    <w:p w14:paraId="2BD518E2" w14:textId="77777777" w:rsidR="001531BC" w:rsidRPr="00446D1D" w:rsidRDefault="001531BC" w:rsidP="001531BC">
      <w:pPr>
        <w:pStyle w:val="BodyText1"/>
        <w:rPr>
          <w:b/>
          <w:color w:val="12ABDB" w:themeColor="accent2"/>
          <w:sz w:val="24"/>
          <w:szCs w:val="28"/>
          <w:lang w:val="fr-FR"/>
        </w:rPr>
      </w:pPr>
    </w:p>
    <w:p w14:paraId="139142B6" w14:textId="77777777" w:rsidR="00630265" w:rsidRPr="00446D1D" w:rsidRDefault="00630265" w:rsidP="00630265">
      <w:pPr>
        <w:pStyle w:val="BodyText1"/>
        <w:rPr>
          <w:b/>
          <w:color w:val="12ABDB" w:themeColor="accent2"/>
          <w:sz w:val="24"/>
          <w:szCs w:val="28"/>
          <w:lang w:val="fr-FR"/>
        </w:rPr>
      </w:pPr>
      <w:r w:rsidRPr="00446D1D">
        <w:rPr>
          <w:b/>
          <w:color w:val="12ABDB" w:themeColor="accent2"/>
          <w:sz w:val="24"/>
          <w:szCs w:val="28"/>
          <w:lang w:val="fr-FR"/>
        </w:rPr>
        <w:t>Contributeurs</w:t>
      </w:r>
    </w:p>
    <w:tbl>
      <w:tblPr>
        <w:tblStyle w:val="CMU"/>
        <w:tblW w:w="10226" w:type="dxa"/>
        <w:tblLook w:val="04A0" w:firstRow="1" w:lastRow="0" w:firstColumn="1" w:lastColumn="0" w:noHBand="0" w:noVBand="1"/>
      </w:tblPr>
      <w:tblGrid>
        <w:gridCol w:w="5097"/>
        <w:gridCol w:w="5129"/>
      </w:tblGrid>
      <w:tr w:rsidR="00630265" w:rsidRPr="00446D1D" w14:paraId="4959443F" w14:textId="77777777" w:rsidTr="00B44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7" w:type="dxa"/>
            <w:tcBorders>
              <w:top w:val="single" w:sz="4" w:space="0" w:color="auto"/>
              <w:left w:val="single" w:sz="4" w:space="0" w:color="auto"/>
            </w:tcBorders>
          </w:tcPr>
          <w:p w14:paraId="0BDD4A72" w14:textId="0B40AC41" w:rsidR="00630265" w:rsidRPr="00446D1D" w:rsidRDefault="00630265" w:rsidP="00630265">
            <w:pPr>
              <w:pStyle w:val="TableHead"/>
              <w:rPr>
                <w:lang w:val="fr-FR"/>
              </w:rPr>
            </w:pPr>
            <w:r w:rsidRPr="00446D1D">
              <w:rPr>
                <w:lang w:val="fr-FR"/>
              </w:rPr>
              <w:t>Nom du Contributeur</w:t>
            </w:r>
          </w:p>
        </w:tc>
        <w:tc>
          <w:tcPr>
            <w:tcW w:w="5129" w:type="dxa"/>
            <w:tcBorders>
              <w:top w:val="single" w:sz="4" w:space="0" w:color="auto"/>
              <w:right w:val="single" w:sz="4" w:space="0" w:color="auto"/>
            </w:tcBorders>
          </w:tcPr>
          <w:p w14:paraId="437DBA1A" w14:textId="30DCF03A" w:rsidR="00630265" w:rsidRPr="00446D1D" w:rsidRDefault="00630265" w:rsidP="00630265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Responsabilités</w:t>
            </w:r>
          </w:p>
        </w:tc>
      </w:tr>
      <w:tr w:rsidR="001531BC" w:rsidRPr="00D26D09" w14:paraId="39B956BF" w14:textId="77777777" w:rsidTr="00B449C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7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009C05B3" w14:textId="74293B95" w:rsidR="001531BC" w:rsidRPr="00446D1D" w:rsidRDefault="0047538B" w:rsidP="001C3871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 xml:space="preserve">Business Consultant </w:t>
            </w:r>
            <w:r w:rsidR="009738E1" w:rsidRPr="00AB79F1">
              <w:rPr>
                <w:color w:val="auto"/>
                <w:lang w:val="fr-FR"/>
              </w:rPr>
              <w:t>:</w:t>
            </w:r>
            <w:r w:rsidRPr="00AB79F1">
              <w:rPr>
                <w:color w:val="auto"/>
                <w:lang w:val="fr-FR"/>
              </w:rPr>
              <w:t xml:space="preserve"> </w:t>
            </w:r>
          </w:p>
        </w:tc>
        <w:tc>
          <w:tcPr>
            <w:tcW w:w="5129" w:type="dxa"/>
            <w:tcBorders>
              <w:right w:val="single" w:sz="4" w:space="0" w:color="auto"/>
            </w:tcBorders>
          </w:tcPr>
          <w:p w14:paraId="7C934B36" w14:textId="72F3082B" w:rsidR="001531BC" w:rsidRPr="00446D1D" w:rsidRDefault="00956DC8" w:rsidP="00044AB6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 xml:space="preserve">Identification </w:t>
            </w:r>
            <w:r w:rsidR="00B539A5" w:rsidRPr="00446D1D">
              <w:rPr>
                <w:lang w:val="fr-FR"/>
              </w:rPr>
              <w:t>du processu</w:t>
            </w:r>
            <w:r w:rsidR="00175BD5" w:rsidRPr="00446D1D">
              <w:rPr>
                <w:lang w:val="fr-FR"/>
              </w:rPr>
              <w:t>s</w:t>
            </w:r>
            <w:r w:rsidR="00B022C2">
              <w:rPr>
                <w:lang w:val="fr-FR"/>
              </w:rPr>
              <w:t xml:space="preserve">, </w:t>
            </w:r>
            <w:r w:rsidR="00175BD5" w:rsidRPr="00446D1D">
              <w:rPr>
                <w:lang w:val="fr-FR"/>
              </w:rPr>
              <w:t>qualification</w:t>
            </w:r>
            <w:r w:rsidR="00B022C2">
              <w:rPr>
                <w:lang w:val="fr-FR"/>
              </w:rPr>
              <w:t xml:space="preserve">, et </w:t>
            </w:r>
            <w:r w:rsidR="00B022C2" w:rsidRPr="00446D1D">
              <w:rPr>
                <w:lang w:val="fr-FR"/>
              </w:rPr>
              <w:t>restitution des spécifications et prérequis</w:t>
            </w:r>
          </w:p>
        </w:tc>
      </w:tr>
    </w:tbl>
    <w:p w14:paraId="3B1A1613" w14:textId="77777777" w:rsidR="001531BC" w:rsidRPr="00446D1D" w:rsidRDefault="001531BC" w:rsidP="001531BC">
      <w:pPr>
        <w:pStyle w:val="BodyText1"/>
        <w:rPr>
          <w:lang w:val="fr-FR"/>
        </w:rPr>
      </w:pPr>
    </w:p>
    <w:p w14:paraId="7CE96901" w14:textId="77777777" w:rsidR="00630265" w:rsidRPr="00446D1D" w:rsidRDefault="00630265" w:rsidP="00630265">
      <w:pPr>
        <w:pStyle w:val="BodyText1"/>
        <w:rPr>
          <w:b/>
          <w:color w:val="12ABDB" w:themeColor="accent2"/>
          <w:sz w:val="24"/>
          <w:szCs w:val="28"/>
          <w:lang w:val="fr-FR"/>
        </w:rPr>
      </w:pPr>
      <w:r w:rsidRPr="00446D1D">
        <w:rPr>
          <w:b/>
          <w:color w:val="12ABDB" w:themeColor="accent2"/>
          <w:sz w:val="24"/>
          <w:szCs w:val="28"/>
          <w:lang w:val="fr-FR"/>
        </w:rPr>
        <w:t>Validation du document</w:t>
      </w:r>
    </w:p>
    <w:tbl>
      <w:tblPr>
        <w:tblStyle w:val="CMU"/>
        <w:tblW w:w="0" w:type="auto"/>
        <w:tblLook w:val="04A0" w:firstRow="1" w:lastRow="0" w:firstColumn="1" w:lastColumn="0" w:noHBand="0" w:noVBand="1"/>
      </w:tblPr>
      <w:tblGrid>
        <w:gridCol w:w="3256"/>
        <w:gridCol w:w="2314"/>
        <w:gridCol w:w="2314"/>
        <w:gridCol w:w="2315"/>
      </w:tblGrid>
      <w:tr w:rsidR="00630265" w:rsidRPr="00446D1D" w14:paraId="5041E83D" w14:textId="77777777" w:rsidTr="00B44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single" w:sz="4" w:space="0" w:color="auto"/>
              <w:left w:val="single" w:sz="4" w:space="0" w:color="auto"/>
            </w:tcBorders>
          </w:tcPr>
          <w:p w14:paraId="5949EBF3" w14:textId="54C86000" w:rsidR="00630265" w:rsidRPr="00446D1D" w:rsidRDefault="00630265" w:rsidP="00630265">
            <w:pPr>
              <w:pStyle w:val="TableHead"/>
              <w:rPr>
                <w:lang w:val="fr-FR"/>
              </w:rPr>
            </w:pPr>
            <w:r w:rsidRPr="00446D1D">
              <w:rPr>
                <w:lang w:val="fr-FR"/>
              </w:rPr>
              <w:t>Nom</w:t>
            </w:r>
          </w:p>
        </w:tc>
        <w:tc>
          <w:tcPr>
            <w:tcW w:w="2314" w:type="dxa"/>
            <w:tcBorders>
              <w:top w:val="single" w:sz="4" w:space="0" w:color="auto"/>
            </w:tcBorders>
          </w:tcPr>
          <w:p w14:paraId="03EDBF98" w14:textId="767807D4" w:rsidR="00630265" w:rsidRPr="00446D1D" w:rsidRDefault="00630265" w:rsidP="00630265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Titre</w:t>
            </w:r>
          </w:p>
        </w:tc>
        <w:tc>
          <w:tcPr>
            <w:tcW w:w="2314" w:type="dxa"/>
            <w:tcBorders>
              <w:top w:val="single" w:sz="4" w:space="0" w:color="auto"/>
            </w:tcBorders>
          </w:tcPr>
          <w:p w14:paraId="52DBD66D" w14:textId="772AE6AD" w:rsidR="00630265" w:rsidRPr="00446D1D" w:rsidRDefault="00630265" w:rsidP="00630265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Signature</w:t>
            </w:r>
          </w:p>
        </w:tc>
        <w:tc>
          <w:tcPr>
            <w:tcW w:w="2315" w:type="dxa"/>
            <w:tcBorders>
              <w:top w:val="single" w:sz="4" w:space="0" w:color="auto"/>
              <w:right w:val="single" w:sz="4" w:space="0" w:color="auto"/>
            </w:tcBorders>
          </w:tcPr>
          <w:p w14:paraId="56BDF3E1" w14:textId="1741E370" w:rsidR="00630265" w:rsidRPr="00446D1D" w:rsidRDefault="00630265" w:rsidP="00630265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Date</w:t>
            </w:r>
          </w:p>
        </w:tc>
      </w:tr>
      <w:tr w:rsidR="001531BC" w:rsidRPr="00446D1D" w14:paraId="6975A569" w14:textId="77777777" w:rsidTr="00B44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0B773C69" w14:textId="628030A0" w:rsidR="001531BC" w:rsidRPr="00446D1D" w:rsidRDefault="001531BC" w:rsidP="00044AB6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</w:p>
        </w:tc>
        <w:tc>
          <w:tcPr>
            <w:tcW w:w="2314" w:type="dxa"/>
          </w:tcPr>
          <w:p w14:paraId="78555039" w14:textId="4B7855CB" w:rsidR="001531BC" w:rsidRPr="00446D1D" w:rsidRDefault="001531BC" w:rsidP="00843BD1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14" w:type="dxa"/>
          </w:tcPr>
          <w:p w14:paraId="7BF390DE" w14:textId="77777777" w:rsidR="001531BC" w:rsidRPr="00446D1D" w:rsidRDefault="001531BC" w:rsidP="004D2CA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15" w:type="dxa"/>
            <w:tcBorders>
              <w:right w:val="single" w:sz="4" w:space="0" w:color="auto"/>
            </w:tcBorders>
          </w:tcPr>
          <w:p w14:paraId="4A097FB8" w14:textId="0F22F75D" w:rsidR="001531BC" w:rsidRPr="00446D1D" w:rsidRDefault="001531BC" w:rsidP="00DD25BD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7364D7" w:rsidRPr="00446D1D" w14:paraId="47BE80A7" w14:textId="77777777" w:rsidTr="00B449C0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</w:tcBorders>
            <w:shd w:val="clear" w:color="auto" w:fill="ECECEC" w:themeFill="background2"/>
          </w:tcPr>
          <w:p w14:paraId="5E45AF38" w14:textId="706727C6" w:rsidR="007364D7" w:rsidRPr="00446D1D" w:rsidRDefault="007364D7" w:rsidP="007364D7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</w:p>
        </w:tc>
        <w:tc>
          <w:tcPr>
            <w:tcW w:w="2314" w:type="dxa"/>
          </w:tcPr>
          <w:p w14:paraId="325FDFA5" w14:textId="39B503FF" w:rsidR="007364D7" w:rsidRPr="00446D1D" w:rsidRDefault="007364D7" w:rsidP="007364D7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14" w:type="dxa"/>
          </w:tcPr>
          <w:p w14:paraId="231390CA" w14:textId="77777777" w:rsidR="007364D7" w:rsidRPr="00446D1D" w:rsidRDefault="007364D7" w:rsidP="007364D7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15" w:type="dxa"/>
            <w:tcBorders>
              <w:right w:val="single" w:sz="4" w:space="0" w:color="auto"/>
            </w:tcBorders>
          </w:tcPr>
          <w:p w14:paraId="40A652AD" w14:textId="6AD648D5" w:rsidR="007364D7" w:rsidRPr="00446D1D" w:rsidRDefault="007364D7" w:rsidP="00DD25BD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83379D" w:rsidRPr="00446D1D" w14:paraId="1C5DD54A" w14:textId="77777777" w:rsidTr="00B449C0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  <w:bottom w:val="single" w:sz="4" w:space="0" w:color="auto"/>
            </w:tcBorders>
            <w:shd w:val="clear" w:color="auto" w:fill="ECECEC" w:themeFill="background2"/>
          </w:tcPr>
          <w:p w14:paraId="51CF7907" w14:textId="6DCD5188" w:rsidR="0083379D" w:rsidRPr="00446D1D" w:rsidRDefault="0083379D" w:rsidP="00044AB6">
            <w:pPr>
              <w:pStyle w:val="TableSubhead"/>
              <w:jc w:val="center"/>
              <w:rPr>
                <w:b/>
                <w:bCs w:val="0"/>
                <w:color w:val="auto"/>
                <w:lang w:val="fr-FR"/>
              </w:rPr>
            </w:pPr>
          </w:p>
        </w:tc>
        <w:tc>
          <w:tcPr>
            <w:tcW w:w="2314" w:type="dxa"/>
            <w:tcBorders>
              <w:bottom w:val="single" w:sz="4" w:space="0" w:color="auto"/>
            </w:tcBorders>
          </w:tcPr>
          <w:p w14:paraId="1F62CFD8" w14:textId="4E174560" w:rsidR="0083379D" w:rsidRPr="00446D1D" w:rsidRDefault="0083379D" w:rsidP="007E3D45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14" w:type="dxa"/>
            <w:tcBorders>
              <w:bottom w:val="single" w:sz="4" w:space="0" w:color="auto"/>
            </w:tcBorders>
          </w:tcPr>
          <w:p w14:paraId="2CCC6431" w14:textId="4393600D" w:rsidR="0083379D" w:rsidRPr="00446D1D" w:rsidRDefault="0083379D" w:rsidP="004D2CA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2315" w:type="dxa"/>
            <w:tcBorders>
              <w:bottom w:val="single" w:sz="4" w:space="0" w:color="auto"/>
              <w:right w:val="single" w:sz="4" w:space="0" w:color="auto"/>
            </w:tcBorders>
          </w:tcPr>
          <w:p w14:paraId="382C73A8" w14:textId="406DC47A" w:rsidR="0083379D" w:rsidRPr="00446D1D" w:rsidRDefault="0083379D" w:rsidP="00DD25BD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</w:tbl>
    <w:p w14:paraId="1B96F436" w14:textId="77777777" w:rsidR="001531BC" w:rsidRPr="00446D1D" w:rsidRDefault="001531BC" w:rsidP="001531BC">
      <w:pPr>
        <w:pStyle w:val="BodyText1"/>
        <w:rPr>
          <w:lang w:val="fr-FR"/>
        </w:rPr>
      </w:pPr>
    </w:p>
    <w:p w14:paraId="307AD11B" w14:textId="77777777" w:rsidR="001531BC" w:rsidRPr="00446D1D" w:rsidRDefault="001531BC" w:rsidP="001531BC">
      <w:pPr>
        <w:pStyle w:val="BodyText1"/>
        <w:rPr>
          <w:lang w:val="fr-FR"/>
        </w:rPr>
      </w:pPr>
    </w:p>
    <w:p w14:paraId="72B4CA54" w14:textId="119BB992" w:rsidR="000B43C2" w:rsidRPr="000B43C2" w:rsidRDefault="000B43C2">
      <w:pPr>
        <w:spacing w:after="200" w:line="276" w:lineRule="auto"/>
        <w:rPr>
          <w:rFonts w:cs="Times New Roman"/>
          <w:b w:val="0"/>
          <w:bCs w:val="0"/>
          <w:color w:val="3B3B3B" w:themeColor="background2" w:themeShade="40"/>
          <w:sz w:val="16"/>
          <w:szCs w:val="18"/>
          <w:lang w:val="fr-FR"/>
        </w:rPr>
      </w:pPr>
      <w:r w:rsidRPr="000B43C2">
        <w:rPr>
          <w:sz w:val="20"/>
          <w:szCs w:val="20"/>
          <w:lang w:val="fr-FR"/>
        </w:rPr>
        <w:br w:type="page"/>
      </w:r>
    </w:p>
    <w:p w14:paraId="1CC2EA56" w14:textId="19A6085E" w:rsidR="007928A0" w:rsidRPr="00446D1D" w:rsidRDefault="00C63F83" w:rsidP="00292C4D">
      <w:pPr>
        <w:pStyle w:val="CGH2"/>
        <w:numPr>
          <w:ilvl w:val="0"/>
          <w:numId w:val="9"/>
        </w:numPr>
        <w:rPr>
          <w:szCs w:val="32"/>
          <w:lang w:val="fr-FR"/>
        </w:rPr>
      </w:pPr>
      <w:bookmarkStart w:id="1" w:name="_Toc129645460"/>
      <w:bookmarkEnd w:id="0"/>
      <w:r w:rsidRPr="00446D1D">
        <w:rPr>
          <w:szCs w:val="32"/>
          <w:lang w:val="fr-FR"/>
        </w:rPr>
        <w:lastRenderedPageBreak/>
        <w:t>Introduction</w:t>
      </w:r>
      <w:bookmarkEnd w:id="1"/>
    </w:p>
    <w:p w14:paraId="20E04030" w14:textId="77777777" w:rsidR="00212EAD" w:rsidRDefault="00212EAD" w:rsidP="00630265">
      <w:pPr>
        <w:pStyle w:val="BodyText1"/>
        <w:jc w:val="both"/>
        <w:rPr>
          <w:b/>
          <w:color w:val="auto"/>
          <w:lang w:val="fr-FR"/>
        </w:rPr>
      </w:pPr>
      <w:bookmarkStart w:id="2" w:name="_Toc404008992"/>
    </w:p>
    <w:p w14:paraId="59FFD689" w14:textId="71BD6A26" w:rsidR="00630265" w:rsidRPr="00446D1D" w:rsidRDefault="00630265" w:rsidP="00630265">
      <w:pPr>
        <w:pStyle w:val="BodyText1"/>
        <w:jc w:val="both"/>
        <w:rPr>
          <w:color w:val="auto"/>
          <w:lang w:val="fr-FR"/>
        </w:rPr>
      </w:pPr>
      <w:r w:rsidRPr="00AB79F1">
        <w:rPr>
          <w:b/>
          <w:color w:val="auto"/>
          <w:lang w:val="fr-FR"/>
        </w:rPr>
        <w:t xml:space="preserve">Ce document </w:t>
      </w:r>
      <w:r w:rsidR="00CA3DAB" w:rsidRPr="00AB79F1">
        <w:rPr>
          <w:b/>
          <w:bCs/>
          <w:color w:val="auto"/>
          <w:lang w:val="fr-FR"/>
        </w:rPr>
        <w:t xml:space="preserve">formalise </w:t>
      </w:r>
      <w:r w:rsidRPr="00AB79F1">
        <w:rPr>
          <w:b/>
          <w:color w:val="auto"/>
          <w:lang w:val="fr-FR"/>
        </w:rPr>
        <w:t xml:space="preserve">une description détaillée du processus actuel </w:t>
      </w:r>
      <w:r w:rsidR="00A6336E" w:rsidRPr="00AB79F1">
        <w:rPr>
          <w:b/>
          <w:bCs/>
          <w:color w:val="auto"/>
          <w:lang w:val="fr-FR"/>
        </w:rPr>
        <w:t xml:space="preserve">(PDD) </w:t>
      </w:r>
      <w:r w:rsidRPr="00AB79F1">
        <w:rPr>
          <w:b/>
          <w:bCs/>
          <w:color w:val="auto"/>
          <w:lang w:val="fr-FR"/>
        </w:rPr>
        <w:t>et</w:t>
      </w:r>
      <w:r w:rsidR="00A6336E" w:rsidRPr="00AB79F1">
        <w:rPr>
          <w:b/>
          <w:bCs/>
          <w:color w:val="auto"/>
          <w:lang w:val="fr-FR"/>
        </w:rPr>
        <w:t xml:space="preserve"> sa déclinaison en version automatisé</w:t>
      </w:r>
      <w:r w:rsidR="0064716B">
        <w:rPr>
          <w:b/>
          <w:bCs/>
          <w:color w:val="auto"/>
          <w:lang w:val="fr-FR"/>
        </w:rPr>
        <w:t>e</w:t>
      </w:r>
      <w:r w:rsidR="00A6336E" w:rsidRPr="00AB79F1">
        <w:rPr>
          <w:b/>
          <w:bCs/>
          <w:color w:val="auto"/>
          <w:lang w:val="fr-FR"/>
        </w:rPr>
        <w:t xml:space="preserve"> (SSD)</w:t>
      </w:r>
      <w:r w:rsidRPr="00AB79F1">
        <w:rPr>
          <w:b/>
          <w:color w:val="auto"/>
          <w:lang w:val="fr-FR"/>
        </w:rPr>
        <w:t xml:space="preserve">. </w:t>
      </w:r>
      <w:r w:rsidRPr="00446D1D">
        <w:rPr>
          <w:color w:val="auto"/>
          <w:lang w:val="fr-FR"/>
        </w:rPr>
        <w:t xml:space="preserve">Ce document est formel et valide, lié au processus d’automatisation. Une fois </w:t>
      </w:r>
      <w:r w:rsidR="00057B55" w:rsidRPr="00AB79F1">
        <w:rPr>
          <w:color w:val="auto"/>
          <w:lang w:val="fr-FR"/>
        </w:rPr>
        <w:t>validé</w:t>
      </w:r>
      <w:r w:rsidRPr="00446D1D">
        <w:rPr>
          <w:color w:val="auto"/>
          <w:lang w:val="fr-FR"/>
        </w:rPr>
        <w:t>, il sera garant de l’accord que les étapes du processus, exceptions et périmètre de l’automatisation sont ici représenté</w:t>
      </w:r>
      <w:r w:rsidR="0064716B">
        <w:rPr>
          <w:color w:val="auto"/>
          <w:lang w:val="fr-FR"/>
        </w:rPr>
        <w:t>s</w:t>
      </w:r>
      <w:r w:rsidRPr="00446D1D">
        <w:rPr>
          <w:color w:val="auto"/>
          <w:lang w:val="fr-FR"/>
        </w:rPr>
        <w:t xml:space="preserve"> de manière adéquate et précis</w:t>
      </w:r>
      <w:r w:rsidR="00CA5531">
        <w:rPr>
          <w:color w:val="auto"/>
          <w:lang w:val="fr-FR"/>
        </w:rPr>
        <w:t>e</w:t>
      </w:r>
      <w:r w:rsidR="00633CC1">
        <w:rPr>
          <w:color w:val="auto"/>
          <w:lang w:val="fr-FR"/>
        </w:rPr>
        <w:t>.</w:t>
      </w:r>
    </w:p>
    <w:p w14:paraId="46D6321E" w14:textId="5EAD7ACB" w:rsidR="00630265" w:rsidRPr="00446D1D" w:rsidRDefault="00630265" w:rsidP="00630265">
      <w:pPr>
        <w:pStyle w:val="BodyText1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Tout changement dans ces règles métiers ou choix de la solution doit être immédiatement communiqué à l’équipe </w:t>
      </w:r>
      <w:r w:rsidR="00DF7C6A" w:rsidRPr="00AB79F1">
        <w:rPr>
          <w:color w:val="auto"/>
          <w:lang w:val="fr-FR"/>
        </w:rPr>
        <w:t>de conception</w:t>
      </w:r>
      <w:r w:rsidRPr="00446D1D">
        <w:rPr>
          <w:color w:val="auto"/>
          <w:lang w:val="fr-FR"/>
        </w:rPr>
        <w:t>. Tout changement pourra entrainer une « Change Request », engendrant une augmentation de la charge de travail, du coût du projet et donc une extension du calendrier de livraison.</w:t>
      </w:r>
    </w:p>
    <w:p w14:paraId="1F71CE60" w14:textId="254D9F96" w:rsidR="00B61218" w:rsidRPr="00446D1D" w:rsidRDefault="00630265" w:rsidP="00D91C4B">
      <w:pPr>
        <w:pStyle w:val="CGH3"/>
        <w:spacing w:after="0"/>
        <w:rPr>
          <w:lang w:val="fr-FR"/>
        </w:rPr>
      </w:pPr>
      <w:bookmarkStart w:id="3" w:name="_Toc129645461"/>
      <w:bookmarkEnd w:id="2"/>
      <w:r w:rsidRPr="00446D1D">
        <w:rPr>
          <w:lang w:val="fr-FR"/>
        </w:rPr>
        <w:t>But</w:t>
      </w:r>
      <w:bookmarkEnd w:id="3"/>
    </w:p>
    <w:p w14:paraId="044ADF51" w14:textId="77777777" w:rsidR="000733E2" w:rsidRPr="00D91C4B" w:rsidRDefault="000733E2" w:rsidP="00D91C4B">
      <w:pPr>
        <w:pStyle w:val="Heading40"/>
        <w:spacing w:before="0" w:after="0"/>
        <w:jc w:val="both"/>
        <w:rPr>
          <w:color w:val="auto"/>
          <w:sz w:val="22"/>
          <w:szCs w:val="24"/>
          <w:lang w:val="fr-FR"/>
        </w:rPr>
      </w:pPr>
    </w:p>
    <w:p w14:paraId="5798420B" w14:textId="62519858" w:rsidR="00630265" w:rsidRPr="00446D1D" w:rsidRDefault="00630265" w:rsidP="00D91C4B">
      <w:pPr>
        <w:pStyle w:val="Heading40"/>
        <w:spacing w:before="0" w:after="0"/>
        <w:jc w:val="both"/>
        <w:rPr>
          <w:color w:val="auto"/>
          <w:sz w:val="20"/>
          <w:lang w:val="fr-FR"/>
        </w:rPr>
      </w:pPr>
      <w:r w:rsidRPr="00446D1D">
        <w:rPr>
          <w:color w:val="auto"/>
          <w:sz w:val="20"/>
          <w:lang w:val="fr-FR"/>
        </w:rPr>
        <w:t>Le but de ce document est de fournir une vision détaillée des étapes, des conditions et des règles du processus à automatiser, pour qu’</w:t>
      </w:r>
      <w:r w:rsidR="001F08FF">
        <w:rPr>
          <w:color w:val="auto"/>
          <w:sz w:val="20"/>
          <w:lang w:val="fr-FR"/>
        </w:rPr>
        <w:t>elles</w:t>
      </w:r>
      <w:r w:rsidRPr="00446D1D">
        <w:rPr>
          <w:color w:val="auto"/>
          <w:sz w:val="20"/>
          <w:lang w:val="fr-FR"/>
        </w:rPr>
        <w:t xml:space="preserve"> soi</w:t>
      </w:r>
      <w:r w:rsidR="001F08FF">
        <w:rPr>
          <w:color w:val="auto"/>
          <w:sz w:val="20"/>
          <w:lang w:val="fr-FR"/>
        </w:rPr>
        <w:t>en</w:t>
      </w:r>
      <w:r w:rsidRPr="00446D1D">
        <w:rPr>
          <w:color w:val="auto"/>
          <w:sz w:val="20"/>
          <w:lang w:val="fr-FR"/>
        </w:rPr>
        <w:t>t revu</w:t>
      </w:r>
      <w:r w:rsidR="001F08FF">
        <w:rPr>
          <w:color w:val="auto"/>
          <w:sz w:val="20"/>
          <w:lang w:val="fr-FR"/>
        </w:rPr>
        <w:t>es</w:t>
      </w:r>
      <w:r w:rsidRPr="00446D1D">
        <w:rPr>
          <w:color w:val="auto"/>
          <w:sz w:val="20"/>
          <w:lang w:val="fr-FR"/>
        </w:rPr>
        <w:t xml:space="preserve"> et approuvé</w:t>
      </w:r>
      <w:r w:rsidR="001F08FF">
        <w:rPr>
          <w:color w:val="auto"/>
          <w:sz w:val="20"/>
          <w:lang w:val="fr-FR"/>
        </w:rPr>
        <w:t>es</w:t>
      </w:r>
      <w:r w:rsidRPr="00446D1D">
        <w:rPr>
          <w:color w:val="auto"/>
          <w:sz w:val="20"/>
          <w:lang w:val="fr-FR"/>
        </w:rPr>
        <w:t xml:space="preserve"> avant le </w:t>
      </w:r>
      <w:r w:rsidR="00DB2956" w:rsidRPr="00446D1D">
        <w:rPr>
          <w:color w:val="auto"/>
          <w:sz w:val="20"/>
          <w:lang w:val="fr-FR"/>
        </w:rPr>
        <w:t>développement</w:t>
      </w:r>
      <w:r w:rsidRPr="00446D1D">
        <w:rPr>
          <w:color w:val="auto"/>
          <w:sz w:val="20"/>
          <w:lang w:val="fr-FR"/>
        </w:rPr>
        <w:t xml:space="preserve"> du robot.</w:t>
      </w:r>
    </w:p>
    <w:p w14:paraId="080ED477" w14:textId="0EC23564" w:rsidR="007928A0" w:rsidRPr="00446D1D" w:rsidRDefault="00630265" w:rsidP="00D91C4B">
      <w:pPr>
        <w:pStyle w:val="Heading40"/>
        <w:spacing w:before="0" w:after="0"/>
        <w:jc w:val="both"/>
        <w:rPr>
          <w:color w:val="auto"/>
          <w:sz w:val="20"/>
          <w:lang w:val="fr-FR"/>
        </w:rPr>
      </w:pPr>
      <w:r w:rsidRPr="00446D1D">
        <w:rPr>
          <w:color w:val="auto"/>
          <w:sz w:val="20"/>
          <w:lang w:val="fr-FR"/>
        </w:rPr>
        <w:t>Ce</w:t>
      </w:r>
      <w:r w:rsidR="007928A0" w:rsidRPr="00446D1D">
        <w:rPr>
          <w:color w:val="auto"/>
          <w:sz w:val="20"/>
          <w:lang w:val="fr-FR"/>
        </w:rPr>
        <w:t xml:space="preserve"> </w:t>
      </w:r>
      <w:r w:rsidRPr="00446D1D">
        <w:rPr>
          <w:color w:val="auto"/>
          <w:sz w:val="20"/>
          <w:lang w:val="fr-FR"/>
        </w:rPr>
        <w:t>document :</w:t>
      </w:r>
      <w:r w:rsidR="007928A0" w:rsidRPr="00446D1D">
        <w:rPr>
          <w:color w:val="auto"/>
          <w:sz w:val="20"/>
          <w:lang w:val="fr-FR"/>
        </w:rPr>
        <w:t xml:space="preserve"> </w:t>
      </w:r>
    </w:p>
    <w:p w14:paraId="3BF997DF" w14:textId="5B11F6E5" w:rsidR="007928A0" w:rsidRPr="00446D1D" w:rsidRDefault="00630265" w:rsidP="00605D9E">
      <w:pPr>
        <w:pStyle w:val="TableBullet1"/>
        <w:numPr>
          <w:ilvl w:val="0"/>
          <w:numId w:val="7"/>
        </w:numPr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>Fournit une vision générale du processus ainsi que des prérequis généraux.</w:t>
      </w:r>
    </w:p>
    <w:p w14:paraId="71441A27" w14:textId="62A0F674" w:rsidR="00D74B7E" w:rsidRPr="00446D1D" w:rsidRDefault="00630265" w:rsidP="00605D9E">
      <w:pPr>
        <w:pStyle w:val="TableBullet1"/>
        <w:numPr>
          <w:ilvl w:val="0"/>
          <w:numId w:val="7"/>
        </w:numPr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Fournit un flux détaillé du processus, par le biais de descriptions étape par étape ainsi que </w:t>
      </w:r>
      <w:r w:rsidR="005272C9">
        <w:rPr>
          <w:color w:val="auto"/>
          <w:lang w:val="fr-FR"/>
        </w:rPr>
        <w:t>d’une</w:t>
      </w:r>
      <w:r w:rsidRPr="00446D1D">
        <w:rPr>
          <w:color w:val="auto"/>
          <w:lang w:val="fr-FR"/>
        </w:rPr>
        <w:t xml:space="preserve"> cartographie de ce dernier.</w:t>
      </w:r>
    </w:p>
    <w:p w14:paraId="5CAC49B2" w14:textId="4440AE0D" w:rsidR="007928A0" w:rsidRPr="00446D1D" w:rsidRDefault="00630265" w:rsidP="00605D9E">
      <w:pPr>
        <w:pStyle w:val="TableBullet1"/>
        <w:numPr>
          <w:ilvl w:val="0"/>
          <w:numId w:val="7"/>
        </w:numPr>
        <w:spacing w:before="0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Spécifie la liste des environnements et des applications </w:t>
      </w:r>
      <w:r w:rsidRPr="00AB79F1">
        <w:rPr>
          <w:color w:val="auto"/>
          <w:lang w:val="fr-FR"/>
        </w:rPr>
        <w:t>utilisé</w:t>
      </w:r>
      <w:r w:rsidR="00991BD7" w:rsidRPr="00AB79F1">
        <w:rPr>
          <w:color w:val="auto"/>
          <w:lang w:val="fr-FR"/>
        </w:rPr>
        <w:t>e</w:t>
      </w:r>
      <w:r w:rsidRPr="00AB79F1">
        <w:rPr>
          <w:color w:val="auto"/>
          <w:lang w:val="fr-FR"/>
        </w:rPr>
        <w:t>s</w:t>
      </w:r>
      <w:r w:rsidRPr="00446D1D">
        <w:rPr>
          <w:color w:val="auto"/>
          <w:lang w:val="fr-FR"/>
        </w:rPr>
        <w:t xml:space="preserve"> pendant le processus à automatiser.</w:t>
      </w:r>
    </w:p>
    <w:p w14:paraId="5894117F" w14:textId="1AE56A31" w:rsidR="007928A0" w:rsidRDefault="00630265" w:rsidP="00605D9E">
      <w:pPr>
        <w:pStyle w:val="TableBullet1"/>
        <w:numPr>
          <w:ilvl w:val="0"/>
          <w:numId w:val="7"/>
        </w:numPr>
        <w:spacing w:before="0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>Met en avant les bonnes pratiques des processus métiers autour de l’automatisation ainsi que les exceptions que le robot peut rencontrer.</w:t>
      </w:r>
    </w:p>
    <w:p w14:paraId="3A32D870" w14:textId="77777777" w:rsidR="00212EAD" w:rsidRPr="00446D1D" w:rsidRDefault="00212EAD" w:rsidP="00D91C4B">
      <w:pPr>
        <w:pStyle w:val="TableBullet1"/>
        <w:numPr>
          <w:ilvl w:val="0"/>
          <w:numId w:val="0"/>
        </w:numPr>
        <w:spacing w:before="0"/>
        <w:jc w:val="both"/>
        <w:rPr>
          <w:color w:val="auto"/>
          <w:lang w:val="fr-FR"/>
        </w:rPr>
      </w:pPr>
    </w:p>
    <w:p w14:paraId="4B9B40B6" w14:textId="38ABABC4" w:rsidR="00E93D5D" w:rsidRPr="00D91C4B" w:rsidRDefault="00FD5095" w:rsidP="00212EAD">
      <w:pPr>
        <w:pStyle w:val="CGH3"/>
        <w:spacing w:before="0"/>
      </w:pPr>
      <w:bookmarkStart w:id="4" w:name="_Toc84344727"/>
      <w:bookmarkStart w:id="5" w:name="_Toc84439690"/>
      <w:bookmarkStart w:id="6" w:name="_Toc84858342"/>
      <w:bookmarkStart w:id="7" w:name="_Toc84858404"/>
      <w:bookmarkStart w:id="8" w:name="_Toc84864076"/>
      <w:bookmarkStart w:id="9" w:name="_Toc129645462"/>
      <w:bookmarkEnd w:id="4"/>
      <w:bookmarkEnd w:id="5"/>
      <w:bookmarkEnd w:id="6"/>
      <w:bookmarkEnd w:id="7"/>
      <w:bookmarkEnd w:id="8"/>
      <w:r w:rsidRPr="004D59B5">
        <w:rPr>
          <w:lang w:val="fr-FR"/>
        </w:rPr>
        <w:t>Prérequis pour l’automatisation</w:t>
      </w:r>
      <w:bookmarkEnd w:id="9"/>
    </w:p>
    <w:p w14:paraId="7D87FD54" w14:textId="77777777" w:rsidR="000733E2" w:rsidRPr="00D91C4B" w:rsidRDefault="000733E2" w:rsidP="00D91C4B">
      <w:pPr>
        <w:pStyle w:val="BodyText1"/>
        <w:spacing w:after="0"/>
      </w:pPr>
    </w:p>
    <w:p w14:paraId="2C5D24F9" w14:textId="465F3C3F" w:rsidR="000C46F1" w:rsidRPr="00446D1D" w:rsidRDefault="00983AA7" w:rsidP="00605D9E">
      <w:pPr>
        <w:pStyle w:val="TableBullet1"/>
        <w:numPr>
          <w:ilvl w:val="0"/>
          <w:numId w:val="7"/>
        </w:numPr>
        <w:spacing w:before="0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Un processus </w:t>
      </w:r>
      <w:r w:rsidR="00187BB9" w:rsidRPr="00AB79F1">
        <w:rPr>
          <w:color w:val="auto"/>
          <w:lang w:val="fr-FR"/>
        </w:rPr>
        <w:t xml:space="preserve">métier </w:t>
      </w:r>
      <w:r w:rsidRPr="00446D1D">
        <w:rPr>
          <w:color w:val="auto"/>
          <w:lang w:val="fr-FR"/>
        </w:rPr>
        <w:t>bien défini, mature et stable avant l’automatisation, tel que décrit dans ce document</w:t>
      </w:r>
    </w:p>
    <w:p w14:paraId="487805FE" w14:textId="6F25AD3C" w:rsidR="001471BE" w:rsidRPr="00AB79F1" w:rsidRDefault="001471BE" w:rsidP="00605D9E">
      <w:pPr>
        <w:pStyle w:val="TableBullet1"/>
        <w:numPr>
          <w:ilvl w:val="0"/>
          <w:numId w:val="7"/>
        </w:numPr>
        <w:spacing w:before="0"/>
        <w:jc w:val="both"/>
        <w:rPr>
          <w:color w:val="auto"/>
          <w:lang w:val="fr-FR"/>
        </w:rPr>
      </w:pPr>
      <w:r w:rsidRPr="00AB79F1">
        <w:rPr>
          <w:color w:val="auto"/>
          <w:lang w:val="fr-FR"/>
        </w:rPr>
        <w:t>I</w:t>
      </w:r>
      <w:r w:rsidR="00983AA7" w:rsidRPr="00AB79F1">
        <w:rPr>
          <w:color w:val="auto"/>
          <w:lang w:val="fr-FR"/>
        </w:rPr>
        <w:t xml:space="preserve">nfrastructure </w:t>
      </w:r>
      <w:r w:rsidR="00187BB9" w:rsidRPr="00AB79F1">
        <w:rPr>
          <w:color w:val="auto"/>
          <w:lang w:val="fr-FR"/>
        </w:rPr>
        <w:t xml:space="preserve">RPA </w:t>
      </w:r>
      <w:r w:rsidRPr="00AB79F1">
        <w:rPr>
          <w:color w:val="auto"/>
          <w:lang w:val="fr-FR"/>
        </w:rPr>
        <w:t>prête</w:t>
      </w:r>
      <w:r w:rsidR="000648D0" w:rsidRPr="00AB79F1">
        <w:rPr>
          <w:color w:val="auto"/>
          <w:lang w:val="fr-FR"/>
        </w:rPr>
        <w:t xml:space="preserve"> (Machines robots et poste</w:t>
      </w:r>
      <w:r w:rsidR="0049460A">
        <w:rPr>
          <w:color w:val="auto"/>
          <w:lang w:val="fr-FR"/>
        </w:rPr>
        <w:t>s</w:t>
      </w:r>
      <w:r w:rsidR="000648D0" w:rsidRPr="00AB79F1">
        <w:rPr>
          <w:color w:val="auto"/>
          <w:lang w:val="fr-FR"/>
        </w:rPr>
        <w:t xml:space="preserve"> de développement)</w:t>
      </w:r>
    </w:p>
    <w:p w14:paraId="0C6037A2" w14:textId="7EED971C" w:rsidR="000C46F1" w:rsidRPr="00446D1D" w:rsidRDefault="001471BE" w:rsidP="00605D9E">
      <w:pPr>
        <w:pStyle w:val="TableBullet1"/>
        <w:numPr>
          <w:ilvl w:val="0"/>
          <w:numId w:val="7"/>
        </w:numPr>
        <w:jc w:val="both"/>
        <w:rPr>
          <w:color w:val="auto"/>
          <w:lang w:val="fr-FR"/>
        </w:rPr>
      </w:pPr>
      <w:r w:rsidRPr="00AB79F1">
        <w:rPr>
          <w:color w:val="auto"/>
          <w:lang w:val="fr-FR"/>
        </w:rPr>
        <w:t>A</w:t>
      </w:r>
      <w:r w:rsidR="00983AA7" w:rsidRPr="00446D1D">
        <w:rPr>
          <w:color w:val="auto"/>
          <w:lang w:val="fr-FR"/>
        </w:rPr>
        <w:t xml:space="preserve">ccès aux applications </w:t>
      </w:r>
      <w:r w:rsidR="00983AA7" w:rsidRPr="00AB79F1">
        <w:rPr>
          <w:color w:val="auto"/>
          <w:lang w:val="fr-FR"/>
        </w:rPr>
        <w:t>fourni</w:t>
      </w:r>
      <w:r w:rsidR="000648D0" w:rsidRPr="00AB79F1">
        <w:rPr>
          <w:color w:val="auto"/>
          <w:lang w:val="fr-FR"/>
        </w:rPr>
        <w:t>s</w:t>
      </w:r>
      <w:r w:rsidR="00C63F83" w:rsidRPr="00446D1D">
        <w:rPr>
          <w:color w:val="auto"/>
          <w:lang w:val="fr-FR"/>
        </w:rPr>
        <w:t xml:space="preserve"> </w:t>
      </w:r>
    </w:p>
    <w:p w14:paraId="53C78D9F" w14:textId="074762FF" w:rsidR="000C46F1" w:rsidRPr="00446D1D" w:rsidRDefault="00983AA7" w:rsidP="00605D9E">
      <w:pPr>
        <w:pStyle w:val="TableBullet1"/>
        <w:numPr>
          <w:ilvl w:val="0"/>
          <w:numId w:val="7"/>
        </w:numPr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Un </w:t>
      </w:r>
      <w:r w:rsidR="00637511" w:rsidRPr="00AB79F1">
        <w:rPr>
          <w:color w:val="auto"/>
          <w:lang w:val="fr-FR"/>
        </w:rPr>
        <w:t>jeu</w:t>
      </w:r>
      <w:r w:rsidRPr="00446D1D">
        <w:rPr>
          <w:color w:val="auto"/>
          <w:lang w:val="fr-FR"/>
        </w:rPr>
        <w:t xml:space="preserve"> de </w:t>
      </w:r>
      <w:r w:rsidR="00F46FB5" w:rsidRPr="00446D1D">
        <w:rPr>
          <w:color w:val="auto"/>
          <w:lang w:val="fr-FR"/>
        </w:rPr>
        <w:t xml:space="preserve">données </w:t>
      </w:r>
      <w:r w:rsidRPr="00AB79F1">
        <w:rPr>
          <w:color w:val="auto"/>
          <w:lang w:val="fr-FR"/>
        </w:rPr>
        <w:t>représentati</w:t>
      </w:r>
      <w:r w:rsidR="00637511" w:rsidRPr="00AB79F1">
        <w:rPr>
          <w:color w:val="auto"/>
          <w:lang w:val="fr-FR"/>
        </w:rPr>
        <w:t xml:space="preserve">f sur les </w:t>
      </w:r>
      <w:r w:rsidR="00250278" w:rsidRPr="00AB79F1">
        <w:rPr>
          <w:color w:val="auto"/>
          <w:lang w:val="fr-FR"/>
        </w:rPr>
        <w:t xml:space="preserve">environnements de développement </w:t>
      </w:r>
      <w:r w:rsidR="001D5959">
        <w:rPr>
          <w:color w:val="auto"/>
          <w:lang w:val="fr-FR"/>
        </w:rPr>
        <w:t xml:space="preserve">et </w:t>
      </w:r>
      <w:r w:rsidR="00250278" w:rsidRPr="00AB79F1">
        <w:rPr>
          <w:color w:val="auto"/>
          <w:lang w:val="fr-FR"/>
        </w:rPr>
        <w:t>de recette</w:t>
      </w:r>
      <w:r w:rsidRPr="00446D1D">
        <w:rPr>
          <w:color w:val="auto"/>
          <w:lang w:val="fr-FR"/>
        </w:rPr>
        <w:t xml:space="preserve"> afin de couvrir les besoins de développement et de test.</w:t>
      </w:r>
    </w:p>
    <w:p w14:paraId="59FBA02B" w14:textId="4DCEA2C8" w:rsidR="00DB12CB" w:rsidRPr="00446D1D" w:rsidRDefault="00983AA7" w:rsidP="00605D9E">
      <w:pPr>
        <w:pStyle w:val="TableBullet1"/>
        <w:numPr>
          <w:ilvl w:val="0"/>
          <w:numId w:val="7"/>
        </w:numPr>
        <w:jc w:val="both"/>
        <w:rPr>
          <w:lang w:val="fr-FR"/>
        </w:rPr>
      </w:pPr>
      <w:r w:rsidRPr="00446D1D">
        <w:rPr>
          <w:color w:val="auto"/>
          <w:lang w:val="fr-FR"/>
        </w:rPr>
        <w:t>Répartition des responsabilités établie</w:t>
      </w:r>
      <w:r w:rsidR="00CA1203">
        <w:rPr>
          <w:color w:val="auto"/>
          <w:lang w:val="fr-FR"/>
        </w:rPr>
        <w:t>s</w:t>
      </w:r>
      <w:r w:rsidRPr="00446D1D">
        <w:rPr>
          <w:color w:val="auto"/>
          <w:lang w:val="fr-FR"/>
        </w:rPr>
        <w:t xml:space="preserve"> et </w:t>
      </w:r>
      <w:r w:rsidR="00F46FB5" w:rsidRPr="00446D1D">
        <w:rPr>
          <w:color w:val="auto"/>
          <w:lang w:val="fr-FR"/>
        </w:rPr>
        <w:t>approuvée</w:t>
      </w:r>
      <w:r w:rsidR="00CA1203">
        <w:rPr>
          <w:color w:val="auto"/>
          <w:lang w:val="fr-FR"/>
        </w:rPr>
        <w:t>s</w:t>
      </w:r>
      <w:r w:rsidR="00F46FB5" w:rsidRPr="00446D1D">
        <w:rPr>
          <w:color w:val="auto"/>
          <w:lang w:val="fr-FR"/>
        </w:rPr>
        <w:t xml:space="preserve"> (</w:t>
      </w:r>
      <w:r w:rsidR="00DB12CB" w:rsidRPr="00446D1D">
        <w:rPr>
          <w:color w:val="auto"/>
          <w:lang w:val="fr-FR"/>
        </w:rPr>
        <w:t>RACI).</w:t>
      </w:r>
    </w:p>
    <w:p w14:paraId="1ADD4FB6" w14:textId="29340DF4" w:rsidR="00923074" w:rsidRPr="00446D1D" w:rsidRDefault="00923074" w:rsidP="00923074">
      <w:pPr>
        <w:pStyle w:val="TableBullet1"/>
        <w:numPr>
          <w:ilvl w:val="0"/>
          <w:numId w:val="0"/>
        </w:numPr>
        <w:ind w:left="360" w:hanging="360"/>
        <w:jc w:val="both"/>
        <w:rPr>
          <w:lang w:val="fr-FR"/>
        </w:rPr>
      </w:pPr>
    </w:p>
    <w:p w14:paraId="6355248D" w14:textId="50E66685" w:rsidR="00C70E11" w:rsidRPr="00446D1D" w:rsidRDefault="00F46FB5" w:rsidP="00D91C4B">
      <w:pPr>
        <w:pStyle w:val="Heading40"/>
        <w:spacing w:before="0" w:after="0"/>
        <w:jc w:val="both"/>
        <w:rPr>
          <w:color w:val="auto"/>
          <w:sz w:val="20"/>
          <w:lang w:val="fr-FR"/>
        </w:rPr>
      </w:pPr>
      <w:bookmarkStart w:id="10" w:name="_Toc503790331"/>
      <w:r w:rsidRPr="00446D1D">
        <w:rPr>
          <w:color w:val="auto"/>
          <w:sz w:val="20"/>
          <w:lang w:val="fr-FR"/>
        </w:rPr>
        <w:t xml:space="preserve">Toutes les applications utilisées dans le processus actuel ainsi que celles nécessaires </w:t>
      </w:r>
      <w:r w:rsidR="00AA1EDE" w:rsidRPr="00446D1D">
        <w:rPr>
          <w:color w:val="auto"/>
          <w:sz w:val="20"/>
          <w:lang w:val="fr-FR"/>
        </w:rPr>
        <w:t>à</w:t>
      </w:r>
      <w:r w:rsidRPr="00446D1D">
        <w:rPr>
          <w:color w:val="auto"/>
          <w:sz w:val="20"/>
          <w:lang w:val="fr-FR"/>
        </w:rPr>
        <w:t xml:space="preserve"> l’automatisation doivent être accessibles dans un environnement de développement et être exactement similaire</w:t>
      </w:r>
      <w:r w:rsidR="00E87583">
        <w:rPr>
          <w:color w:val="auto"/>
          <w:sz w:val="20"/>
          <w:lang w:val="fr-FR"/>
        </w:rPr>
        <w:t>s</w:t>
      </w:r>
      <w:r w:rsidRPr="00446D1D">
        <w:rPr>
          <w:color w:val="auto"/>
          <w:sz w:val="20"/>
          <w:lang w:val="fr-FR"/>
        </w:rPr>
        <w:t xml:space="preserve"> en version et en installation à l’environnement </w:t>
      </w:r>
      <w:bookmarkEnd w:id="10"/>
      <w:r w:rsidR="00D7403C" w:rsidRPr="00AB79F1">
        <w:rPr>
          <w:color w:val="auto"/>
          <w:sz w:val="20"/>
          <w:lang w:val="fr-FR"/>
        </w:rPr>
        <w:t>de production</w:t>
      </w:r>
      <w:r w:rsidRPr="00F409D5">
        <w:rPr>
          <w:color w:val="auto"/>
          <w:sz w:val="20"/>
          <w:lang w:val="fr-FR"/>
        </w:rPr>
        <w:t xml:space="preserve">. Afin de </w:t>
      </w:r>
      <w:r w:rsidR="0010121F" w:rsidRPr="00F409D5">
        <w:rPr>
          <w:color w:val="auto"/>
          <w:sz w:val="20"/>
          <w:lang w:val="fr-FR"/>
        </w:rPr>
        <w:t xml:space="preserve">mettre en œuvre tous les cas métier dans le cadre du développement </w:t>
      </w:r>
      <w:r w:rsidRPr="00F409D5">
        <w:rPr>
          <w:color w:val="auto"/>
          <w:sz w:val="20"/>
          <w:lang w:val="fr-FR"/>
        </w:rPr>
        <w:t>de l’automatisation, l</w:t>
      </w:r>
      <w:r w:rsidR="0010121F" w:rsidRPr="00F409D5">
        <w:rPr>
          <w:color w:val="auto"/>
          <w:sz w:val="20"/>
          <w:lang w:val="fr-FR"/>
        </w:rPr>
        <w:t>e jeu</w:t>
      </w:r>
      <w:r w:rsidRPr="00F409D5">
        <w:rPr>
          <w:color w:val="auto"/>
          <w:sz w:val="20"/>
          <w:lang w:val="fr-FR"/>
        </w:rPr>
        <w:t xml:space="preserve"> de données </w:t>
      </w:r>
      <w:r w:rsidR="0047255F" w:rsidRPr="00F409D5">
        <w:rPr>
          <w:color w:val="auto"/>
          <w:sz w:val="20"/>
          <w:lang w:val="fr-FR"/>
        </w:rPr>
        <w:t xml:space="preserve">mis à disposition </w:t>
      </w:r>
      <w:r w:rsidRPr="00F409D5">
        <w:rPr>
          <w:color w:val="auto"/>
          <w:sz w:val="20"/>
          <w:lang w:val="fr-FR"/>
        </w:rPr>
        <w:t xml:space="preserve">doit </w:t>
      </w:r>
      <w:r w:rsidR="00F409D5" w:rsidRPr="00F409D5">
        <w:rPr>
          <w:color w:val="auto"/>
          <w:sz w:val="20"/>
          <w:lang w:val="fr-FR"/>
        </w:rPr>
        <w:t>être représentatif des cas réels</w:t>
      </w:r>
      <w:r w:rsidR="00617E2A" w:rsidRPr="00F409D5">
        <w:rPr>
          <w:color w:val="auto"/>
          <w:sz w:val="20"/>
          <w:lang w:val="fr-FR"/>
        </w:rPr>
        <w:t>.</w:t>
      </w:r>
      <w:r w:rsidR="00617E2A" w:rsidRPr="00446D1D">
        <w:rPr>
          <w:color w:val="auto"/>
          <w:sz w:val="20"/>
          <w:lang w:val="fr-FR"/>
        </w:rPr>
        <w:t xml:space="preserve"> </w:t>
      </w:r>
      <w:r w:rsidRPr="00446D1D">
        <w:rPr>
          <w:color w:val="auto"/>
          <w:sz w:val="20"/>
          <w:lang w:val="fr-FR"/>
        </w:rPr>
        <w:t>Cel</w:t>
      </w:r>
      <w:r w:rsidR="00241958">
        <w:rPr>
          <w:color w:val="auto"/>
          <w:sz w:val="20"/>
          <w:lang w:val="fr-FR"/>
        </w:rPr>
        <w:t>ui</w:t>
      </w:r>
      <w:r w:rsidRPr="00446D1D">
        <w:rPr>
          <w:color w:val="auto"/>
          <w:sz w:val="20"/>
          <w:lang w:val="fr-FR"/>
        </w:rPr>
        <w:t xml:space="preserve">-ci doit fournir </w:t>
      </w:r>
      <w:r w:rsidR="003116AA" w:rsidRPr="00446D1D">
        <w:rPr>
          <w:color w:val="auto"/>
          <w:sz w:val="20"/>
          <w:lang w:val="fr-FR"/>
        </w:rPr>
        <w:t>une variété de cas les plus communs ainsi que les cas exceptionnels prévu</w:t>
      </w:r>
      <w:r w:rsidR="00E87583">
        <w:rPr>
          <w:color w:val="auto"/>
          <w:sz w:val="20"/>
          <w:lang w:val="fr-FR"/>
        </w:rPr>
        <w:t>s</w:t>
      </w:r>
      <w:r w:rsidR="003116AA" w:rsidRPr="00446D1D">
        <w:rPr>
          <w:color w:val="auto"/>
          <w:sz w:val="20"/>
          <w:lang w:val="fr-FR"/>
        </w:rPr>
        <w:t xml:space="preserve"> dans le périmètre de l’automatisation. </w:t>
      </w:r>
      <w:r w:rsidR="003116AA" w:rsidRPr="00AB79F1">
        <w:rPr>
          <w:color w:val="auto"/>
          <w:sz w:val="20"/>
          <w:lang w:val="fr-FR"/>
        </w:rPr>
        <w:t>L</w:t>
      </w:r>
      <w:r w:rsidR="00146B04" w:rsidRPr="00AB79F1">
        <w:rPr>
          <w:color w:val="auto"/>
          <w:sz w:val="20"/>
          <w:lang w:val="fr-FR"/>
        </w:rPr>
        <w:t>e jeu de</w:t>
      </w:r>
      <w:r w:rsidR="003116AA" w:rsidRPr="00AB79F1">
        <w:rPr>
          <w:color w:val="auto"/>
          <w:sz w:val="20"/>
          <w:lang w:val="fr-FR"/>
        </w:rPr>
        <w:t xml:space="preserve"> donnée</w:t>
      </w:r>
      <w:r w:rsidR="00146B04" w:rsidRPr="00AB79F1">
        <w:rPr>
          <w:color w:val="auto"/>
          <w:sz w:val="20"/>
          <w:lang w:val="fr-FR"/>
        </w:rPr>
        <w:t>s</w:t>
      </w:r>
      <w:r w:rsidR="003116AA" w:rsidRPr="00AB79F1">
        <w:rPr>
          <w:color w:val="auto"/>
          <w:sz w:val="20"/>
          <w:lang w:val="fr-FR"/>
        </w:rPr>
        <w:t xml:space="preserve"> </w:t>
      </w:r>
      <w:r w:rsidR="00146B04" w:rsidRPr="00AB79F1">
        <w:rPr>
          <w:color w:val="auto"/>
          <w:sz w:val="20"/>
          <w:lang w:val="fr-FR"/>
        </w:rPr>
        <w:t>est</w:t>
      </w:r>
      <w:r w:rsidR="003116AA" w:rsidRPr="00446D1D">
        <w:rPr>
          <w:color w:val="auto"/>
          <w:sz w:val="20"/>
          <w:lang w:val="fr-FR"/>
        </w:rPr>
        <w:t xml:space="preserve"> utilisé dans les environnements de développement et de test.</w:t>
      </w:r>
    </w:p>
    <w:p w14:paraId="3B2645D5" w14:textId="508A6DBE" w:rsidR="00A51507" w:rsidRPr="00446D1D" w:rsidRDefault="00A51507" w:rsidP="00D91C4B">
      <w:pPr>
        <w:pStyle w:val="BodyText1"/>
        <w:spacing w:after="0"/>
        <w:rPr>
          <w:lang w:val="fr-FR"/>
        </w:rPr>
      </w:pPr>
    </w:p>
    <w:p w14:paraId="740035BA" w14:textId="587E1793" w:rsidR="000C4897" w:rsidRPr="00AB79F1" w:rsidRDefault="003116AA" w:rsidP="00D91C4B">
      <w:pPr>
        <w:pStyle w:val="BodyText1"/>
        <w:spacing w:after="0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Afin de garantir le développement et la performance de l’automatisation, tous </w:t>
      </w:r>
      <w:r w:rsidR="007A7A3C" w:rsidRPr="00446D1D">
        <w:rPr>
          <w:color w:val="auto"/>
          <w:lang w:val="fr-FR"/>
        </w:rPr>
        <w:t>prérequis</w:t>
      </w:r>
      <w:r w:rsidRPr="00446D1D">
        <w:rPr>
          <w:color w:val="auto"/>
          <w:lang w:val="fr-FR"/>
        </w:rPr>
        <w:t xml:space="preserve"> concernant les </w:t>
      </w:r>
      <w:r w:rsidR="007A7A3C" w:rsidRPr="00446D1D">
        <w:rPr>
          <w:color w:val="auto"/>
          <w:lang w:val="fr-FR"/>
        </w:rPr>
        <w:t>licences</w:t>
      </w:r>
      <w:r w:rsidRPr="00446D1D">
        <w:rPr>
          <w:color w:val="auto"/>
          <w:lang w:val="fr-FR"/>
        </w:rPr>
        <w:t xml:space="preserve"> et les comptes robot ainsi que leur</w:t>
      </w:r>
      <w:r w:rsidR="00EE04D0">
        <w:rPr>
          <w:color w:val="auto"/>
          <w:lang w:val="fr-FR"/>
        </w:rPr>
        <w:t>s</w:t>
      </w:r>
      <w:r w:rsidRPr="00446D1D">
        <w:rPr>
          <w:color w:val="auto"/>
          <w:lang w:val="fr-FR"/>
        </w:rPr>
        <w:t xml:space="preserve"> accès devront être fournis conformément à la feuille de route établie</w:t>
      </w:r>
      <w:r w:rsidR="00617E2A" w:rsidRPr="00446D1D">
        <w:rPr>
          <w:color w:val="auto"/>
          <w:lang w:val="fr-FR"/>
        </w:rPr>
        <w:t>.</w:t>
      </w:r>
    </w:p>
    <w:p w14:paraId="7AA1F0EA" w14:textId="31F7CEBD" w:rsidR="006333B9" w:rsidRPr="00AB79F1" w:rsidRDefault="003116AA" w:rsidP="004F3C13">
      <w:pPr>
        <w:pStyle w:val="BodyText1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Pour éviter toute disruption dans le développement, </w:t>
      </w:r>
      <w:r w:rsidR="000C4897" w:rsidRPr="00AB79F1">
        <w:rPr>
          <w:color w:val="auto"/>
          <w:lang w:val="fr-FR"/>
        </w:rPr>
        <w:t xml:space="preserve">le planning de </w:t>
      </w:r>
      <w:r w:rsidR="006333B9" w:rsidRPr="00AB79F1">
        <w:rPr>
          <w:color w:val="auto"/>
          <w:lang w:val="fr-FR"/>
        </w:rPr>
        <w:t>réalisation doit être aligné sur le planning des application</w:t>
      </w:r>
      <w:r w:rsidR="00A27597" w:rsidRPr="00AB79F1">
        <w:rPr>
          <w:color w:val="auto"/>
          <w:lang w:val="fr-FR"/>
        </w:rPr>
        <w:t>s</w:t>
      </w:r>
      <w:r w:rsidR="006333B9" w:rsidRPr="00AB79F1">
        <w:rPr>
          <w:color w:val="auto"/>
          <w:lang w:val="fr-FR"/>
        </w:rPr>
        <w:t xml:space="preserve"> interfacé</w:t>
      </w:r>
      <w:r w:rsidR="00A27597" w:rsidRPr="00AB79F1">
        <w:rPr>
          <w:color w:val="auto"/>
          <w:lang w:val="fr-FR"/>
        </w:rPr>
        <w:t>e</w:t>
      </w:r>
      <w:r w:rsidR="006333B9" w:rsidRPr="00AB79F1">
        <w:rPr>
          <w:color w:val="auto"/>
          <w:lang w:val="fr-FR"/>
        </w:rPr>
        <w:t>s dans la mesure où l’automatisation serait impactée</w:t>
      </w:r>
      <w:r w:rsidR="00A27597" w:rsidRPr="00AB79F1">
        <w:rPr>
          <w:color w:val="auto"/>
          <w:lang w:val="fr-FR"/>
        </w:rPr>
        <w:t xml:space="preserve"> par une évolution de celles-ci.</w:t>
      </w:r>
    </w:p>
    <w:p w14:paraId="2C758900" w14:textId="3233677E" w:rsidR="00A27597" w:rsidRPr="00AB79F1" w:rsidRDefault="00A27597" w:rsidP="00A27597">
      <w:pPr>
        <w:pStyle w:val="BodyText1"/>
        <w:jc w:val="both"/>
        <w:rPr>
          <w:color w:val="auto"/>
          <w:lang w:val="fr-FR"/>
        </w:rPr>
      </w:pPr>
      <w:r w:rsidRPr="00AB79F1">
        <w:rPr>
          <w:color w:val="auto"/>
          <w:lang w:val="fr-FR"/>
        </w:rPr>
        <w:t>Le planning de maintenance ou de mise hors services de certaines applications d</w:t>
      </w:r>
      <w:r w:rsidR="008D015C" w:rsidRPr="00AB79F1">
        <w:rPr>
          <w:color w:val="auto"/>
          <w:lang w:val="fr-FR"/>
        </w:rPr>
        <w:t>oit</w:t>
      </w:r>
      <w:r w:rsidRPr="00AB79F1">
        <w:rPr>
          <w:color w:val="auto"/>
          <w:lang w:val="fr-FR"/>
        </w:rPr>
        <w:t xml:space="preserve"> </w:t>
      </w:r>
      <w:r w:rsidR="008D015C" w:rsidRPr="00AB79F1">
        <w:rPr>
          <w:color w:val="auto"/>
          <w:lang w:val="fr-FR"/>
        </w:rPr>
        <w:t xml:space="preserve">également </w:t>
      </w:r>
      <w:r w:rsidRPr="00AB79F1">
        <w:rPr>
          <w:color w:val="auto"/>
          <w:lang w:val="fr-FR"/>
        </w:rPr>
        <w:t>être partagé.</w:t>
      </w:r>
    </w:p>
    <w:p w14:paraId="0376062E" w14:textId="2D8B6DCA" w:rsidR="00923074" w:rsidRPr="00446D1D" w:rsidRDefault="008421A8" w:rsidP="001B2EBA">
      <w:pPr>
        <w:pStyle w:val="CGH2"/>
        <w:ind w:left="927"/>
        <w:rPr>
          <w:bCs w:val="0"/>
          <w:lang w:val="fr-FR"/>
        </w:rPr>
      </w:pPr>
      <w:r>
        <w:rPr>
          <w:color w:val="auto"/>
          <w:lang w:val="fr-FR"/>
        </w:rPr>
        <w:lastRenderedPageBreak/>
        <w:t xml:space="preserve"> </w:t>
      </w:r>
      <w:bookmarkStart w:id="11" w:name="_Toc84344729"/>
      <w:bookmarkStart w:id="12" w:name="_Toc84439692"/>
      <w:bookmarkStart w:id="13" w:name="_Toc84858344"/>
      <w:bookmarkStart w:id="14" w:name="_Toc84858406"/>
      <w:bookmarkStart w:id="15" w:name="_Toc84864078"/>
      <w:bookmarkStart w:id="16" w:name="_Toc129645463"/>
      <w:bookmarkEnd w:id="11"/>
      <w:bookmarkEnd w:id="12"/>
      <w:bookmarkEnd w:id="13"/>
      <w:bookmarkEnd w:id="14"/>
      <w:bookmarkEnd w:id="15"/>
      <w:r w:rsidR="001A4CFC" w:rsidRPr="00446D1D">
        <w:rPr>
          <w:bCs w:val="0"/>
          <w:lang w:val="fr-FR"/>
        </w:rPr>
        <w:t>Vue générale du processus &amp; besoins</w:t>
      </w:r>
      <w:bookmarkEnd w:id="16"/>
    </w:p>
    <w:p w14:paraId="1CC486CD" w14:textId="2541E5C4" w:rsidR="00236963" w:rsidRPr="00446D1D" w:rsidRDefault="001A4CFC" w:rsidP="00236963">
      <w:pPr>
        <w:pStyle w:val="CGH3"/>
        <w:rPr>
          <w:lang w:val="fr-FR"/>
        </w:rPr>
      </w:pPr>
      <w:bookmarkStart w:id="17" w:name="_Toc129645464"/>
      <w:r w:rsidRPr="00446D1D">
        <w:rPr>
          <w:lang w:val="fr-FR"/>
        </w:rPr>
        <w:t>Résumé</w:t>
      </w:r>
      <w:bookmarkEnd w:id="17"/>
    </w:p>
    <w:tbl>
      <w:tblPr>
        <w:tblStyle w:val="CMU"/>
        <w:tblW w:w="5000" w:type="pct"/>
        <w:tblLook w:val="04A0" w:firstRow="1" w:lastRow="0" w:firstColumn="1" w:lastColumn="0" w:noHBand="0" w:noVBand="1"/>
      </w:tblPr>
      <w:tblGrid>
        <w:gridCol w:w="2829"/>
        <w:gridCol w:w="7370"/>
      </w:tblGrid>
      <w:tr w:rsidR="00C63F83" w:rsidRPr="00446D1D" w14:paraId="0CEC4572" w14:textId="77777777" w:rsidTr="2E103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top w:val="single" w:sz="4" w:space="0" w:color="auto"/>
              <w:left w:val="single" w:sz="4" w:space="0" w:color="auto"/>
            </w:tcBorders>
          </w:tcPr>
          <w:p w14:paraId="2C19893A" w14:textId="601BF5CA" w:rsidR="007D24EE" w:rsidRPr="0037569B" w:rsidRDefault="0037569B" w:rsidP="00C1371C">
            <w:pPr>
              <w:pStyle w:val="TableHead"/>
              <w:rPr>
                <w:bCs/>
                <w:lang w:val="fr-FR"/>
              </w:rPr>
            </w:pPr>
            <w:r>
              <w:rPr>
                <w:bCs/>
                <w:lang w:val="fr-FR"/>
              </w:rPr>
              <w:t>C</w:t>
            </w:r>
            <w:r w:rsidRPr="0037569B">
              <w:rPr>
                <w:bCs/>
                <w:lang w:val="fr-FR"/>
              </w:rPr>
              <w:t>ritère</w:t>
            </w:r>
          </w:p>
        </w:tc>
        <w:tc>
          <w:tcPr>
            <w:tcW w:w="3613" w:type="pct"/>
            <w:tcBorders>
              <w:top w:val="single" w:sz="4" w:space="0" w:color="auto"/>
              <w:right w:val="single" w:sz="4" w:space="0" w:color="auto"/>
            </w:tcBorders>
          </w:tcPr>
          <w:p w14:paraId="6AB23203" w14:textId="77777777" w:rsidR="00C63F83" w:rsidRPr="00446D1D" w:rsidRDefault="00C63F83" w:rsidP="00B148F6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Description</w:t>
            </w:r>
          </w:p>
        </w:tc>
      </w:tr>
      <w:tr w:rsidR="00C63F83" w:rsidRPr="00D26D09" w14:paraId="52DFA872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5F30D23F" w14:textId="14556CE7" w:rsidR="00C63F83" w:rsidRPr="00446D1D" w:rsidRDefault="001A4CFC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Nom du processus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6EFE9EB0" w14:textId="743308A6" w:rsidR="00C63F83" w:rsidRPr="00446D1D" w:rsidRDefault="00C63F83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C63F83" w:rsidRPr="00D26D09" w14:paraId="7EC68D6B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4F79A552" w14:textId="0B14F77E" w:rsidR="00C63F83" w:rsidRPr="00446D1D" w:rsidRDefault="001A4CFC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Contexte d’automatisation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08C8147C" w14:textId="64DFABF5" w:rsidR="006053CF" w:rsidRPr="00446D1D" w:rsidRDefault="006053CF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C1371C" w:rsidRPr="00446D1D" w14:paraId="2A0DF42A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175EC2BF" w14:textId="13CA8A6C" w:rsidR="00C1371C" w:rsidRPr="00446D1D" w:rsidRDefault="001A4CFC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Domaine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2961DAA7" w14:textId="73D4D48E" w:rsidR="00575CF4" w:rsidRPr="00446D1D" w:rsidRDefault="00575CF4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C63F83" w:rsidRPr="00ED3F89" w14:paraId="05BAD190" w14:textId="77777777" w:rsidTr="2E10340C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5E975A86" w14:textId="744C216F" w:rsidR="00C63F83" w:rsidRPr="00446D1D" w:rsidRDefault="001A4CFC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Fréquence</w:t>
            </w:r>
            <w:r w:rsidR="004E1569">
              <w:rPr>
                <w:color w:val="auto"/>
                <w:lang w:val="fr-FR"/>
              </w:rPr>
              <w:t xml:space="preserve"> actuelle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6F78BB6A" w14:textId="46EB43C5" w:rsidR="00E81C0F" w:rsidRPr="00B27E1B" w:rsidRDefault="00E81C0F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highlight w:val="yellow"/>
                <w:lang w:val="fr-FR"/>
              </w:rPr>
            </w:pPr>
          </w:p>
        </w:tc>
      </w:tr>
      <w:tr w:rsidR="00B81E8D" w:rsidRPr="00ED3F89" w14:paraId="69F08D24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3D9A881D" w14:textId="478AC60D" w:rsidR="00B81E8D" w:rsidRPr="00446D1D" w:rsidRDefault="00B12A4F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Pic d’utilisation</w:t>
            </w:r>
            <w:r w:rsidR="00B81E8D" w:rsidRPr="00AB79F1">
              <w:rPr>
                <w:color w:val="auto"/>
                <w:lang w:val="fr-FR"/>
              </w:rPr>
              <w:t xml:space="preserve"> (s)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6C64968D" w14:textId="4A93C3E4" w:rsidR="00B81E8D" w:rsidRPr="00446D1D" w:rsidRDefault="00B81E8D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B81E8D" w:rsidRPr="00EB1C2C" w14:paraId="66CD2A0F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3A03854B" w14:textId="6AB90B55" w:rsidR="00B81E8D" w:rsidRPr="00446D1D" w:rsidRDefault="00B12A4F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Nombre total de personnes impliqués dans le processus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341D658A" w14:textId="21CEEE2D" w:rsidR="00A37B3C" w:rsidRPr="00446D1D" w:rsidRDefault="00A37B3C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C1371C" w:rsidRPr="00D26D09" w14:paraId="12DA140E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2F594DA4" w14:textId="75213070" w:rsidR="00C1371C" w:rsidRPr="00446D1D" w:rsidRDefault="00C1371C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Volume (</w:t>
            </w:r>
            <w:r w:rsidR="00B12A4F" w:rsidRPr="00AB79F1">
              <w:rPr>
                <w:color w:val="auto"/>
                <w:lang w:val="fr-FR"/>
              </w:rPr>
              <w:t>indiquer la période associée</w:t>
            </w:r>
            <w:r w:rsidRPr="00AB79F1">
              <w:rPr>
                <w:color w:val="auto"/>
                <w:lang w:val="fr-FR"/>
              </w:rPr>
              <w:t>)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10045FC0" w14:textId="1A9400DA" w:rsidR="00C1371C" w:rsidRPr="00446D1D" w:rsidRDefault="00C1371C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BE2F43" w:rsidRPr="00D26D09" w14:paraId="084E5575" w14:textId="77777777" w:rsidTr="2E10340C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pct"/>
            <w:tcBorders>
              <w:left w:val="single" w:sz="4" w:space="0" w:color="auto"/>
            </w:tcBorders>
            <w:shd w:val="clear" w:color="auto" w:fill="ECECEC" w:themeFill="background2"/>
          </w:tcPr>
          <w:p w14:paraId="50F11F6F" w14:textId="2623B1A4" w:rsidR="00BE2F43" w:rsidRPr="00446D1D" w:rsidRDefault="00B12A4F" w:rsidP="002D2471">
            <w:pPr>
              <w:pStyle w:val="TableSubhead"/>
              <w:jc w:val="center"/>
              <w:rPr>
                <w:b/>
                <w:color w:val="auto"/>
                <w:lang w:val="fr-FR"/>
              </w:rPr>
            </w:pPr>
            <w:r w:rsidRPr="00AB79F1">
              <w:rPr>
                <w:color w:val="auto"/>
                <w:lang w:val="fr-FR"/>
              </w:rPr>
              <w:t>Temps actuel du processus</w:t>
            </w:r>
          </w:p>
        </w:tc>
        <w:tc>
          <w:tcPr>
            <w:tcW w:w="3613" w:type="pct"/>
            <w:tcBorders>
              <w:right w:val="single" w:sz="4" w:space="0" w:color="auto"/>
            </w:tcBorders>
          </w:tcPr>
          <w:p w14:paraId="4D4FC53B" w14:textId="3AF17021" w:rsidR="00883B77" w:rsidRPr="00446D1D" w:rsidRDefault="00883B77" w:rsidP="000A7A0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</w:tbl>
    <w:p w14:paraId="04EF3D93" w14:textId="77777777" w:rsidR="00DF1EC4" w:rsidRPr="00446D1D" w:rsidRDefault="00DF1EC4" w:rsidP="00DF1EC4">
      <w:pPr>
        <w:pStyle w:val="BodyText1"/>
        <w:rPr>
          <w:lang w:val="fr-FR"/>
        </w:rPr>
      </w:pPr>
    </w:p>
    <w:p w14:paraId="06031292" w14:textId="0BECF09F" w:rsidR="00C63F83" w:rsidRPr="00446D1D" w:rsidRDefault="00437FA5" w:rsidP="00A64A88">
      <w:pPr>
        <w:pStyle w:val="CGH3"/>
        <w:rPr>
          <w:lang w:val="fr-FR"/>
        </w:rPr>
      </w:pPr>
      <w:bookmarkStart w:id="18" w:name="_Toc129645465"/>
      <w:r w:rsidRPr="00446D1D">
        <w:rPr>
          <w:lang w:val="fr-FR"/>
        </w:rPr>
        <w:t>Entrée du process</w:t>
      </w:r>
      <w:r w:rsidR="003B7E01" w:rsidRPr="00446D1D">
        <w:rPr>
          <w:lang w:val="fr-FR"/>
        </w:rPr>
        <w:t>us</w:t>
      </w:r>
      <w:bookmarkEnd w:id="18"/>
    </w:p>
    <w:p w14:paraId="5EB7252D" w14:textId="77777777" w:rsidR="00DF1EC4" w:rsidRPr="00B47970" w:rsidRDefault="00DF1EC4" w:rsidP="00671A1E">
      <w:pPr>
        <w:pStyle w:val="Heading40"/>
        <w:spacing w:before="0"/>
        <w:rPr>
          <w:color w:val="auto"/>
          <w:sz w:val="20"/>
          <w:lang w:val="fr-FR"/>
        </w:rPr>
      </w:pPr>
    </w:p>
    <w:p w14:paraId="7814E8AD" w14:textId="52D15679" w:rsidR="00E719E4" w:rsidRPr="00AF3FA1" w:rsidRDefault="00AF3FA1" w:rsidP="00AF3FA1">
      <w:pPr>
        <w:pStyle w:val="BodyText1"/>
        <w:jc w:val="both"/>
        <w:rPr>
          <w:lang w:val="fr-FR"/>
        </w:rPr>
      </w:pPr>
      <w:r>
        <w:rPr>
          <w:lang w:val="fr-FR"/>
        </w:rPr>
        <w:t>Description des entrées</w:t>
      </w:r>
    </w:p>
    <w:p w14:paraId="58BB6CDC" w14:textId="3CE14122" w:rsidR="00944EF9" w:rsidRDefault="00944EF9" w:rsidP="00D91C4B">
      <w:pPr>
        <w:pStyle w:val="BodyText1"/>
        <w:spacing w:after="0"/>
        <w:rPr>
          <w:color w:val="auto"/>
          <w:lang w:val="fr-FR"/>
        </w:rPr>
      </w:pPr>
    </w:p>
    <w:p w14:paraId="7D2CA4E8" w14:textId="77777777" w:rsidR="00AE5293" w:rsidRPr="0095044E" w:rsidRDefault="00AE5293" w:rsidP="00D91C4B">
      <w:pPr>
        <w:pStyle w:val="BodyText1"/>
        <w:spacing w:after="0"/>
        <w:rPr>
          <w:color w:val="auto"/>
          <w:lang w:val="fr-FR"/>
        </w:rPr>
      </w:pPr>
    </w:p>
    <w:p w14:paraId="2B6F99DD" w14:textId="5C5008CE" w:rsidR="00C63F83" w:rsidRPr="00446D1D" w:rsidRDefault="00437FA5" w:rsidP="00C63F83">
      <w:pPr>
        <w:pStyle w:val="CGH3"/>
        <w:rPr>
          <w:lang w:val="fr-FR"/>
        </w:rPr>
      </w:pPr>
      <w:bookmarkStart w:id="19" w:name="_Toc129645466"/>
      <w:r w:rsidRPr="00446D1D">
        <w:rPr>
          <w:lang w:val="fr-FR"/>
        </w:rPr>
        <w:t>Sortie du process</w:t>
      </w:r>
      <w:r w:rsidR="003B7E01" w:rsidRPr="00446D1D">
        <w:rPr>
          <w:lang w:val="fr-FR"/>
        </w:rPr>
        <w:t>us</w:t>
      </w:r>
      <w:bookmarkEnd w:id="19"/>
    </w:p>
    <w:p w14:paraId="6A880DEE" w14:textId="209AED49" w:rsidR="00736E33" w:rsidRDefault="00736E33" w:rsidP="00C63F83">
      <w:pPr>
        <w:pStyle w:val="BodyText1"/>
        <w:rPr>
          <w:color w:val="auto"/>
          <w:lang w:val="fr-FR"/>
        </w:rPr>
      </w:pPr>
    </w:p>
    <w:p w14:paraId="78614679" w14:textId="7C88BD30" w:rsidR="00F93E17" w:rsidRDefault="00402127" w:rsidP="003A3A31">
      <w:pPr>
        <w:pStyle w:val="BodyText1"/>
        <w:rPr>
          <w:color w:val="auto"/>
          <w:lang w:val="fr-FR"/>
        </w:rPr>
      </w:pPr>
      <w:r w:rsidRPr="2E10340C">
        <w:rPr>
          <w:color w:val="auto"/>
          <w:lang w:val="fr-FR"/>
        </w:rPr>
        <w:t xml:space="preserve">La sortie correspond à </w:t>
      </w:r>
      <w:r w:rsidR="003A3A31">
        <w:rPr>
          <w:color w:val="auto"/>
          <w:lang w:val="fr-FR"/>
        </w:rPr>
        <w:t xml:space="preserve">… </w:t>
      </w:r>
      <w:r w:rsidR="00093818" w:rsidRPr="2E10340C">
        <w:rPr>
          <w:color w:val="auto"/>
          <w:lang w:val="fr-FR"/>
        </w:rPr>
        <w:t>.</w:t>
      </w:r>
    </w:p>
    <w:p w14:paraId="4551A179" w14:textId="391E6FD7" w:rsidR="007B33F8" w:rsidRPr="0095044E" w:rsidRDefault="007B33F8" w:rsidP="007B33F8">
      <w:pPr>
        <w:pStyle w:val="BodyText1"/>
        <w:rPr>
          <w:color w:val="auto"/>
          <w:lang w:val="fr-FR"/>
        </w:rPr>
      </w:pPr>
    </w:p>
    <w:p w14:paraId="1B984E2F" w14:textId="0EFC6908" w:rsidR="00C63F83" w:rsidRPr="00446D1D" w:rsidRDefault="00437FA5" w:rsidP="00C63F83">
      <w:pPr>
        <w:pStyle w:val="CGH3"/>
        <w:rPr>
          <w:lang w:val="fr-FR"/>
        </w:rPr>
      </w:pPr>
      <w:bookmarkStart w:id="20" w:name="_Toc129645467"/>
      <w:r w:rsidRPr="00446D1D">
        <w:rPr>
          <w:lang w:val="fr-FR"/>
        </w:rPr>
        <w:t>Fichiers d’exécution</w:t>
      </w:r>
      <w:bookmarkEnd w:id="20"/>
    </w:p>
    <w:p w14:paraId="0704F57F" w14:textId="77777777" w:rsidR="006901EF" w:rsidRDefault="006901EF" w:rsidP="006901EF">
      <w:pPr>
        <w:pStyle w:val="Heading40"/>
        <w:spacing w:before="0"/>
        <w:jc w:val="both"/>
        <w:rPr>
          <w:color w:val="auto"/>
          <w:sz w:val="20"/>
          <w:lang w:val="fr-FR"/>
        </w:rPr>
      </w:pPr>
    </w:p>
    <w:p w14:paraId="7D32A341" w14:textId="1988215F" w:rsidR="00483554" w:rsidRPr="006901EF" w:rsidRDefault="00E33470" w:rsidP="006901EF">
      <w:pPr>
        <w:pStyle w:val="Heading40"/>
        <w:spacing w:before="0"/>
        <w:jc w:val="both"/>
        <w:rPr>
          <w:color w:val="auto"/>
          <w:sz w:val="20"/>
          <w:lang w:val="fr-FR"/>
        </w:rPr>
      </w:pPr>
      <w:r w:rsidRPr="00446D1D">
        <w:rPr>
          <w:color w:val="auto"/>
          <w:sz w:val="20"/>
          <w:lang w:val="fr-FR"/>
        </w:rPr>
        <w:t>Description des fichiers annexes utilisés pendant le processus (ex : listes, références, template d’email, …</w:t>
      </w:r>
      <w:r w:rsidR="006901EF">
        <w:rPr>
          <w:color w:val="auto"/>
          <w:sz w:val="20"/>
          <w:lang w:val="fr-FR"/>
        </w:rPr>
        <w:t>).</w:t>
      </w:r>
    </w:p>
    <w:p w14:paraId="2191769B" w14:textId="77777777" w:rsidR="00FC7FD6" w:rsidRPr="00FC7FD6" w:rsidRDefault="00FC7FD6" w:rsidP="00FC7FD6">
      <w:pPr>
        <w:pStyle w:val="BodyText1"/>
        <w:rPr>
          <w:lang w:val="fr-FR"/>
        </w:rPr>
      </w:pPr>
    </w:p>
    <w:tbl>
      <w:tblPr>
        <w:tblStyle w:val="CMU"/>
        <w:tblW w:w="0" w:type="auto"/>
        <w:tblLook w:val="04A0" w:firstRow="1" w:lastRow="0" w:firstColumn="1" w:lastColumn="0" w:noHBand="0" w:noVBand="1"/>
      </w:tblPr>
      <w:tblGrid>
        <w:gridCol w:w="991"/>
        <w:gridCol w:w="3638"/>
        <w:gridCol w:w="2854"/>
        <w:gridCol w:w="2716"/>
      </w:tblGrid>
      <w:tr w:rsidR="00483554" w:rsidRPr="00446D1D" w14:paraId="191B4BA6" w14:textId="77777777" w:rsidTr="00243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  <w:tcBorders>
              <w:top w:val="single" w:sz="4" w:space="0" w:color="auto"/>
              <w:left w:val="single" w:sz="4" w:space="0" w:color="auto"/>
            </w:tcBorders>
          </w:tcPr>
          <w:p w14:paraId="35F447F0" w14:textId="77777777" w:rsidR="00483554" w:rsidRPr="00446D1D" w:rsidRDefault="00483554" w:rsidP="00243830">
            <w:pPr>
              <w:pStyle w:val="TableHead"/>
              <w:rPr>
                <w:lang w:val="fr-FR"/>
              </w:rPr>
            </w:pPr>
            <w:r w:rsidRPr="00446D1D">
              <w:rPr>
                <w:lang w:val="fr-FR"/>
              </w:rPr>
              <w:t>No.</w:t>
            </w:r>
          </w:p>
        </w:tc>
        <w:tc>
          <w:tcPr>
            <w:tcW w:w="3638" w:type="dxa"/>
            <w:tcBorders>
              <w:top w:val="single" w:sz="4" w:space="0" w:color="auto"/>
            </w:tcBorders>
          </w:tcPr>
          <w:p w14:paraId="7778A085" w14:textId="77777777" w:rsidR="00483554" w:rsidRPr="00446D1D" w:rsidRDefault="00483554" w:rsidP="00243830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Description</w:t>
            </w:r>
          </w:p>
        </w:tc>
        <w:tc>
          <w:tcPr>
            <w:tcW w:w="2854" w:type="dxa"/>
            <w:tcBorders>
              <w:top w:val="single" w:sz="4" w:space="0" w:color="auto"/>
            </w:tcBorders>
          </w:tcPr>
          <w:p w14:paraId="69B30274" w14:textId="77777777" w:rsidR="00483554" w:rsidRPr="00446D1D" w:rsidRDefault="00483554" w:rsidP="00243830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Format</w:t>
            </w:r>
          </w:p>
        </w:tc>
        <w:tc>
          <w:tcPr>
            <w:tcW w:w="2716" w:type="dxa"/>
            <w:tcBorders>
              <w:top w:val="single" w:sz="4" w:space="0" w:color="auto"/>
              <w:right w:val="single" w:sz="4" w:space="0" w:color="auto"/>
            </w:tcBorders>
          </w:tcPr>
          <w:p w14:paraId="13720AF6" w14:textId="39259317" w:rsidR="00483554" w:rsidRPr="00446D1D" w:rsidRDefault="00483554" w:rsidP="00243830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446D1D">
              <w:rPr>
                <w:lang w:val="fr-FR"/>
              </w:rPr>
              <w:t>Statut</w:t>
            </w:r>
          </w:p>
        </w:tc>
      </w:tr>
      <w:tr w:rsidR="00483554" w:rsidRPr="00446D1D" w14:paraId="17E92902" w14:textId="77777777" w:rsidTr="00243830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731CF55" w14:textId="77777777" w:rsidR="00483554" w:rsidRPr="00446D1D" w:rsidRDefault="00483554" w:rsidP="00243830">
            <w:pPr>
              <w:pStyle w:val="TableHead"/>
              <w:rPr>
                <w:color w:val="auto"/>
                <w:lang w:val="fr-FR"/>
              </w:rPr>
            </w:pPr>
            <w:r w:rsidRPr="00446D1D">
              <w:rPr>
                <w:color w:val="auto"/>
                <w:lang w:val="fr-FR"/>
              </w:rPr>
              <w:t>1</w:t>
            </w:r>
          </w:p>
        </w:tc>
        <w:tc>
          <w:tcPr>
            <w:tcW w:w="3638" w:type="dxa"/>
            <w:tcBorders>
              <w:bottom w:val="single" w:sz="4" w:space="0" w:color="auto"/>
            </w:tcBorders>
          </w:tcPr>
          <w:p w14:paraId="5CEBDA47" w14:textId="51528B1D" w:rsidR="00483554" w:rsidRPr="00446D1D" w:rsidRDefault="00070333" w:rsidP="00243830">
            <w:pPr>
              <w:pStyle w:val="TableHe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Non applicable</w:t>
            </w:r>
          </w:p>
        </w:tc>
        <w:tc>
          <w:tcPr>
            <w:tcW w:w="2854" w:type="dxa"/>
            <w:tcBorders>
              <w:bottom w:val="single" w:sz="4" w:space="0" w:color="auto"/>
            </w:tcBorders>
          </w:tcPr>
          <w:p w14:paraId="5F21ACEF" w14:textId="7EACD02F" w:rsidR="00483554" w:rsidRPr="00446D1D" w:rsidRDefault="00070333" w:rsidP="00243830">
            <w:pPr>
              <w:pStyle w:val="TableHe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-</w:t>
            </w:r>
          </w:p>
        </w:tc>
        <w:tc>
          <w:tcPr>
            <w:tcW w:w="2716" w:type="dxa"/>
            <w:tcBorders>
              <w:bottom w:val="single" w:sz="4" w:space="0" w:color="auto"/>
              <w:right w:val="single" w:sz="4" w:space="0" w:color="auto"/>
            </w:tcBorders>
          </w:tcPr>
          <w:p w14:paraId="29F4302E" w14:textId="46BB937C" w:rsidR="00483554" w:rsidRPr="00446D1D" w:rsidRDefault="00070333" w:rsidP="00243830">
            <w:pPr>
              <w:pStyle w:val="TableHe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-</w:t>
            </w:r>
          </w:p>
        </w:tc>
      </w:tr>
    </w:tbl>
    <w:p w14:paraId="2F5B2B50" w14:textId="7872D861" w:rsidR="00286D22" w:rsidRDefault="00286D22">
      <w:pPr>
        <w:spacing w:after="200" w:line="276" w:lineRule="auto"/>
        <w:rPr>
          <w:rFonts w:cs="Times New Roman"/>
          <w:b w:val="0"/>
          <w:bCs w:val="0"/>
          <w:color w:val="3B3B3B" w:themeColor="background2" w:themeShade="40"/>
          <w:sz w:val="20"/>
          <w:szCs w:val="22"/>
          <w:lang w:val="en-US"/>
        </w:rPr>
      </w:pPr>
      <w:bookmarkStart w:id="21" w:name="_Toc503790320"/>
      <w:bookmarkStart w:id="22" w:name="_Toc504125213"/>
    </w:p>
    <w:p w14:paraId="1DCF697A" w14:textId="774A55F3" w:rsidR="007928A0" w:rsidRPr="00446D1D" w:rsidRDefault="00764883" w:rsidP="007928A0">
      <w:pPr>
        <w:pStyle w:val="CGH2"/>
        <w:ind w:left="927"/>
        <w:rPr>
          <w:lang w:val="fr-FR"/>
        </w:rPr>
      </w:pPr>
      <w:bookmarkStart w:id="23" w:name="_Toc129645468"/>
      <w:bookmarkEnd w:id="21"/>
      <w:bookmarkEnd w:id="22"/>
      <w:r w:rsidRPr="00446D1D">
        <w:rPr>
          <w:lang w:val="fr-FR"/>
        </w:rPr>
        <w:lastRenderedPageBreak/>
        <w:t xml:space="preserve">Description du </w:t>
      </w:r>
      <w:r w:rsidR="00FA3A58">
        <w:rPr>
          <w:lang w:val="fr-FR"/>
        </w:rPr>
        <w:t>p</w:t>
      </w:r>
      <w:r w:rsidR="00B81E8D" w:rsidRPr="00446D1D">
        <w:rPr>
          <w:lang w:val="fr-FR"/>
        </w:rPr>
        <w:t>rocess</w:t>
      </w:r>
      <w:r w:rsidRPr="00446D1D">
        <w:rPr>
          <w:lang w:val="fr-FR"/>
        </w:rPr>
        <w:t>us</w:t>
      </w:r>
      <w:r w:rsidR="00954792">
        <w:rPr>
          <w:lang w:val="fr-FR"/>
        </w:rPr>
        <w:t xml:space="preserve"> manuel </w:t>
      </w:r>
      <w:r w:rsidR="0039116C">
        <w:rPr>
          <w:lang w:val="fr-FR"/>
        </w:rPr>
        <w:t xml:space="preserve">– </w:t>
      </w:r>
      <w:r w:rsidR="00954792">
        <w:rPr>
          <w:lang w:val="fr-FR"/>
        </w:rPr>
        <w:t>PDD</w:t>
      </w:r>
      <w:bookmarkEnd w:id="23"/>
    </w:p>
    <w:p w14:paraId="4B69BAB3" w14:textId="10532662" w:rsidR="005560B8" w:rsidRPr="00753DF0" w:rsidRDefault="00963183" w:rsidP="00D27DAF">
      <w:pPr>
        <w:pStyle w:val="Heading40"/>
        <w:jc w:val="both"/>
        <w:rPr>
          <w:color w:val="auto"/>
          <w:sz w:val="20"/>
          <w:lang w:val="fr-FR"/>
        </w:rPr>
      </w:pPr>
      <w:r w:rsidRPr="00753DF0">
        <w:rPr>
          <w:color w:val="auto"/>
          <w:sz w:val="20"/>
          <w:lang w:val="fr-FR"/>
        </w:rPr>
        <w:t xml:space="preserve">Le processus décrit ci-dessous </w:t>
      </w:r>
      <w:r w:rsidR="00366A5E" w:rsidRPr="00753DF0">
        <w:rPr>
          <w:color w:val="auto"/>
          <w:sz w:val="20"/>
          <w:lang w:val="fr-FR"/>
        </w:rPr>
        <w:t>correspond</w:t>
      </w:r>
      <w:r w:rsidRPr="00753DF0">
        <w:rPr>
          <w:color w:val="auto"/>
          <w:sz w:val="20"/>
          <w:lang w:val="fr-FR"/>
        </w:rPr>
        <w:t xml:space="preserve"> </w:t>
      </w:r>
      <w:r w:rsidR="00366A5E" w:rsidRPr="00753DF0">
        <w:rPr>
          <w:color w:val="auto"/>
          <w:sz w:val="20"/>
          <w:lang w:val="fr-FR"/>
        </w:rPr>
        <w:t>à</w:t>
      </w:r>
      <w:r w:rsidRPr="00753DF0">
        <w:rPr>
          <w:color w:val="auto"/>
          <w:sz w:val="20"/>
          <w:lang w:val="fr-FR"/>
        </w:rPr>
        <w:t xml:space="preserve"> l’état actuel du process</w:t>
      </w:r>
      <w:r w:rsidR="00D31C41" w:rsidRPr="00753DF0">
        <w:rPr>
          <w:color w:val="auto"/>
          <w:sz w:val="20"/>
          <w:lang w:val="fr-FR"/>
        </w:rPr>
        <w:t>us</w:t>
      </w:r>
      <w:r w:rsidRPr="00753DF0">
        <w:rPr>
          <w:color w:val="auto"/>
          <w:sz w:val="20"/>
          <w:lang w:val="fr-FR"/>
        </w:rPr>
        <w:t xml:space="preserve"> identifié pendant l’étape </w:t>
      </w:r>
      <w:r w:rsidR="00F3314F">
        <w:rPr>
          <w:color w:val="auto"/>
          <w:sz w:val="20"/>
          <w:lang w:val="fr-FR"/>
        </w:rPr>
        <w:t>de qualification</w:t>
      </w:r>
      <w:r w:rsidRPr="00753DF0">
        <w:rPr>
          <w:color w:val="auto"/>
          <w:sz w:val="20"/>
          <w:lang w:val="fr-FR"/>
        </w:rPr>
        <w:t>.</w:t>
      </w:r>
    </w:p>
    <w:p w14:paraId="361F8BBD" w14:textId="73EEE139" w:rsidR="0057090B" w:rsidRPr="00446D1D" w:rsidRDefault="00BD0AD6" w:rsidP="00AE0A63">
      <w:pPr>
        <w:pStyle w:val="CGH3"/>
        <w:rPr>
          <w:lang w:val="fr-FR"/>
        </w:rPr>
      </w:pPr>
      <w:bookmarkStart w:id="24" w:name="_Ref103845965"/>
      <w:bookmarkStart w:id="25" w:name="_Toc37749804"/>
      <w:bookmarkStart w:id="26" w:name="_Hlk512591138"/>
      <w:bookmarkStart w:id="27" w:name="_Toc129645469"/>
      <w:r w:rsidRPr="00446D1D">
        <w:rPr>
          <w:lang w:val="fr-FR"/>
        </w:rPr>
        <w:t>Flux d’activités</w:t>
      </w:r>
      <w:bookmarkEnd w:id="24"/>
      <w:bookmarkEnd w:id="27"/>
    </w:p>
    <w:p w14:paraId="481EA373" w14:textId="6B12D843" w:rsidR="00646480" w:rsidRDefault="00646480" w:rsidP="00646480">
      <w:pPr>
        <w:pStyle w:val="BodyText1"/>
        <w:rPr>
          <w:lang w:val="fr-FR"/>
        </w:rPr>
      </w:pPr>
    </w:p>
    <w:p w14:paraId="47BF907D" w14:textId="77777777" w:rsidR="00E86A59" w:rsidRDefault="00E86A59" w:rsidP="00D27DAF">
      <w:pPr>
        <w:pStyle w:val="BodyText1"/>
        <w:rPr>
          <w:color w:val="auto"/>
          <w:lang w:val="fr-FR"/>
        </w:rPr>
      </w:pPr>
    </w:p>
    <w:p w14:paraId="1CCAD8FB" w14:textId="29603541" w:rsidR="00D27DAF" w:rsidRPr="00446D1D" w:rsidRDefault="00DC0CBB" w:rsidP="00646480">
      <w:pPr>
        <w:pStyle w:val="BodyText1"/>
        <w:rPr>
          <w:lang w:val="fr-FR"/>
        </w:rPr>
      </w:pPr>
      <w:r>
        <w:rPr>
          <w:color w:val="auto"/>
          <w:lang w:val="fr-FR"/>
        </w:rPr>
        <w:t>Voici la l</w:t>
      </w:r>
      <w:r w:rsidR="00D27DAF" w:rsidRPr="00BB2852">
        <w:rPr>
          <w:color w:val="auto"/>
          <w:lang w:val="fr-FR"/>
        </w:rPr>
        <w:t xml:space="preserve">iste des </w:t>
      </w:r>
      <w:r>
        <w:rPr>
          <w:color w:val="auto"/>
          <w:lang w:val="fr-FR"/>
        </w:rPr>
        <w:t xml:space="preserve">principales </w:t>
      </w:r>
      <w:r w:rsidR="00D27DAF" w:rsidRPr="00BB2852">
        <w:rPr>
          <w:color w:val="auto"/>
          <w:lang w:val="fr-FR"/>
        </w:rPr>
        <w:t>étapes</w:t>
      </w:r>
      <w:r w:rsidR="00BF3EC8">
        <w:rPr>
          <w:color w:val="auto"/>
          <w:lang w:val="fr-FR"/>
        </w:rPr>
        <w:t xml:space="preserve"> </w:t>
      </w:r>
      <w:r w:rsidR="00F3763A">
        <w:rPr>
          <w:color w:val="auto"/>
          <w:lang w:val="fr-FR"/>
        </w:rPr>
        <w:t>réalisé</w:t>
      </w:r>
      <w:r w:rsidR="005732B9">
        <w:rPr>
          <w:color w:val="auto"/>
          <w:lang w:val="fr-FR"/>
        </w:rPr>
        <w:t>es</w:t>
      </w:r>
      <w:r w:rsidR="00BF3EC8">
        <w:rPr>
          <w:color w:val="auto"/>
          <w:lang w:val="fr-FR"/>
        </w:rPr>
        <w:t xml:space="preserve"> par </w:t>
      </w:r>
      <w:r w:rsidR="00B0621F">
        <w:rPr>
          <w:color w:val="auto"/>
          <w:lang w:val="fr-FR"/>
        </w:rPr>
        <w:t>l’utilisateur :</w:t>
      </w:r>
      <w:r w:rsidR="00D27DAF" w:rsidRPr="00BB2852">
        <w:rPr>
          <w:color w:val="auto"/>
          <w:lang w:val="fr-FR"/>
        </w:rPr>
        <w:t xml:space="preserve"> </w:t>
      </w:r>
    </w:p>
    <w:tbl>
      <w:tblPr>
        <w:tblW w:w="1020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88"/>
        <w:gridCol w:w="2693"/>
        <w:gridCol w:w="6520"/>
      </w:tblGrid>
      <w:tr w:rsidR="00681AE8" w:rsidRPr="00175458" w14:paraId="57B21FE2" w14:textId="77777777" w:rsidTr="2E10340C">
        <w:trPr>
          <w:trHeight w:val="432"/>
        </w:trPr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70AD" w:themeFill="accent1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734AD2AE" w14:textId="13D788B0" w:rsidR="00681AE8" w:rsidRPr="00175458" w:rsidRDefault="00681AE8" w:rsidP="00681AE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FFFFFF" w:themeColor="background1"/>
                <w:kern w:val="24"/>
                <w:sz w:val="20"/>
                <w:szCs w:val="20"/>
                <w:lang w:val="fr-FR"/>
              </w:rPr>
            </w:pPr>
            <w:r w:rsidRPr="00175458">
              <w:rPr>
                <w:rFonts w:asciiTheme="majorHAnsi" w:eastAsia="Times New Roman" w:hAnsiTheme="majorHAnsi" w:cs="Calibri"/>
                <w:color w:val="FFFFFF" w:themeColor="background1"/>
                <w:kern w:val="24"/>
                <w:sz w:val="20"/>
                <w:szCs w:val="20"/>
                <w:lang w:val="fr-FR"/>
              </w:rPr>
              <w:t>Etape</w:t>
            </w:r>
          </w:p>
        </w:tc>
        <w:tc>
          <w:tcPr>
            <w:tcW w:w="2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70AD" w:themeFill="accent1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188155D9" w14:textId="377495A9" w:rsidR="00681AE8" w:rsidRPr="00175458" w:rsidRDefault="00681AE8" w:rsidP="00681AE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FFFFFF" w:themeColor="background1"/>
                <w:kern w:val="24"/>
                <w:sz w:val="20"/>
                <w:szCs w:val="20"/>
                <w:lang w:val="fr-FR"/>
              </w:rPr>
            </w:pPr>
            <w:r w:rsidRPr="00175458">
              <w:rPr>
                <w:rFonts w:asciiTheme="majorHAnsi" w:eastAsia="Times New Roman" w:hAnsiTheme="majorHAnsi" w:cs="Calibri"/>
                <w:color w:val="FFFFFF" w:themeColor="background1"/>
                <w:kern w:val="24"/>
                <w:sz w:val="20"/>
                <w:szCs w:val="20"/>
                <w:lang w:val="fr-FR"/>
              </w:rPr>
              <w:t>Titre</w:t>
            </w: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70AD" w:themeFill="accent1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34C72A64" w14:textId="55AD7140" w:rsidR="00681AE8" w:rsidRPr="00175458" w:rsidRDefault="00681AE8" w:rsidP="00681AE8">
            <w:pPr>
              <w:spacing w:after="0"/>
              <w:jc w:val="center"/>
              <w:textAlignment w:val="center"/>
              <w:rPr>
                <w:rFonts w:asciiTheme="majorHAnsi" w:eastAsiaTheme="minorEastAsia" w:hAnsiTheme="majorHAnsi" w:cstheme="minorBidi"/>
                <w:color w:val="FFFFFF" w:themeColor="background1"/>
                <w:kern w:val="24"/>
                <w:sz w:val="20"/>
                <w:szCs w:val="20"/>
                <w:lang w:val="fr-FR"/>
              </w:rPr>
            </w:pPr>
            <w:r w:rsidRPr="00175458">
              <w:rPr>
                <w:rFonts w:asciiTheme="majorHAnsi" w:eastAsiaTheme="minorEastAsia" w:hAnsiTheme="majorHAnsi" w:cstheme="minorBidi"/>
                <w:color w:val="FFFFFF" w:themeColor="background1"/>
                <w:kern w:val="24"/>
                <w:sz w:val="20"/>
                <w:szCs w:val="20"/>
                <w:lang w:val="fr-FR"/>
              </w:rPr>
              <w:t>Description</w:t>
            </w:r>
          </w:p>
        </w:tc>
      </w:tr>
      <w:tr w:rsidR="00175458" w:rsidRPr="00D26D09" w14:paraId="16C343E2" w14:textId="77777777" w:rsidTr="2E10340C">
        <w:trPr>
          <w:trHeight w:val="432"/>
        </w:trPr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4D4D4" w:themeFill="background2" w:themeFillShade="E6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349BA4F6" w14:textId="5B6659D4" w:rsidR="00175458" w:rsidRPr="00175458" w:rsidRDefault="00175458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</w:pPr>
            <w:r w:rsidRPr="00175458"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52143194" w14:textId="4836D56E" w:rsidR="00175458" w:rsidRPr="00175458" w:rsidRDefault="002C4D4E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  <w:t>ETAPE</w:t>
            </w: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6BBEEE27" w14:textId="72F69DEB" w:rsidR="00175458" w:rsidRPr="00175458" w:rsidRDefault="002C4D4E" w:rsidP="00175458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bCs w:val="0"/>
                <w:color w:val="auto"/>
                <w:kern w:val="24"/>
                <w:sz w:val="20"/>
                <w:szCs w:val="20"/>
                <w:lang w:val="fr-FR"/>
              </w:rPr>
            </w:pPr>
            <w:r>
              <w:rPr>
                <w:rFonts w:asciiTheme="majorHAnsi" w:eastAsiaTheme="minorEastAsia" w:hAnsiTheme="majorHAnsi" w:cstheme="minorBidi"/>
                <w:b w:val="0"/>
                <w:bCs w:val="0"/>
                <w:color w:val="auto"/>
                <w:kern w:val="24"/>
                <w:sz w:val="20"/>
                <w:szCs w:val="20"/>
                <w:lang w:val="fr-FR"/>
              </w:rPr>
              <w:t>DESCRIPTION Avec sous-étape</w:t>
            </w:r>
          </w:p>
        </w:tc>
      </w:tr>
      <w:tr w:rsidR="005857A9" w:rsidRPr="00D26D09" w14:paraId="7687AA11" w14:textId="77777777" w:rsidTr="2E10340C">
        <w:trPr>
          <w:trHeight w:val="432"/>
        </w:trPr>
        <w:tc>
          <w:tcPr>
            <w:tcW w:w="988" w:type="dxa"/>
            <w:vMerge w:val="restart"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D4D4D4" w:themeFill="background2" w:themeFillShade="E6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1993CDF9" w14:textId="3DA497AF" w:rsidR="005857A9" w:rsidRPr="00175458" w:rsidRDefault="00732169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  <w:t>2</w:t>
            </w:r>
          </w:p>
        </w:tc>
        <w:tc>
          <w:tcPr>
            <w:tcW w:w="2693" w:type="dxa"/>
            <w:vMerge w:val="restart"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565193DC" w14:textId="7CD030FB" w:rsidR="005857A9" w:rsidRPr="005504D1" w:rsidRDefault="005857A9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12A246ED" w14:textId="4613B33E" w:rsidR="005857A9" w:rsidRPr="00486163" w:rsidRDefault="005857A9" w:rsidP="2E10340C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bCs w:val="0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</w:tr>
      <w:tr w:rsidR="00E67794" w:rsidRPr="00D26D09" w14:paraId="0A27AD15" w14:textId="77777777" w:rsidTr="2E10340C">
        <w:trPr>
          <w:trHeight w:val="432"/>
        </w:trPr>
        <w:tc>
          <w:tcPr>
            <w:tcW w:w="988" w:type="dxa"/>
            <w:vMerge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12992054" w14:textId="77777777" w:rsidR="00E67794" w:rsidRPr="00175458" w:rsidRDefault="00E67794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2693" w:type="dxa"/>
            <w:vMerge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1779E08E" w14:textId="77777777" w:rsidR="00E67794" w:rsidRPr="005504D1" w:rsidRDefault="00E67794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39A8573E" w14:textId="59F3F6C2" w:rsidR="00E67794" w:rsidRPr="005504D1" w:rsidRDefault="00E67794" w:rsidP="00175458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bCs w:val="0"/>
                <w:color w:val="000000"/>
                <w:kern w:val="24"/>
                <w:sz w:val="20"/>
                <w:szCs w:val="20"/>
                <w:lang w:val="fr-FR"/>
              </w:rPr>
            </w:pPr>
          </w:p>
        </w:tc>
      </w:tr>
      <w:tr w:rsidR="005857A9" w:rsidRPr="00D26D09" w14:paraId="6C222CA9" w14:textId="77777777" w:rsidTr="2E10340C">
        <w:trPr>
          <w:trHeight w:val="432"/>
        </w:trPr>
        <w:tc>
          <w:tcPr>
            <w:tcW w:w="988" w:type="dxa"/>
            <w:vMerge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26CFEEA2" w14:textId="77777777" w:rsidR="005857A9" w:rsidRPr="00175458" w:rsidRDefault="005857A9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2693" w:type="dxa"/>
            <w:vMerge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120280E4" w14:textId="77777777" w:rsidR="005857A9" w:rsidRPr="005504D1" w:rsidRDefault="005857A9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auto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05175B9C" w14:textId="7F4E47C4" w:rsidR="005857A9" w:rsidRPr="004A5DF4" w:rsidRDefault="005857A9" w:rsidP="00175458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</w:tr>
      <w:tr w:rsidR="00E67794" w:rsidRPr="00D26D09" w14:paraId="7EE0196D" w14:textId="77777777" w:rsidTr="2E10340C">
        <w:trPr>
          <w:trHeight w:val="432"/>
        </w:trPr>
        <w:tc>
          <w:tcPr>
            <w:tcW w:w="988" w:type="dxa"/>
            <w:vMerge w:val="restart"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D4D4D4" w:themeFill="background2" w:themeFillShade="E6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7BCFC1CB" w14:textId="14B64562" w:rsidR="00E67794" w:rsidRPr="00175458" w:rsidRDefault="005F4A21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  <w:t>3</w:t>
            </w:r>
          </w:p>
        </w:tc>
        <w:tc>
          <w:tcPr>
            <w:tcW w:w="2693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6C4A8F3D" w14:textId="793FA330" w:rsidR="00E67794" w:rsidRPr="00486163" w:rsidRDefault="00E67794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0366192A" w14:textId="79241B7E" w:rsidR="00E67794" w:rsidRPr="005504D1" w:rsidRDefault="00E67794" w:rsidP="2E10340C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bCs w:val="0"/>
                <w:color w:val="000000"/>
                <w:kern w:val="24"/>
                <w:sz w:val="20"/>
                <w:szCs w:val="20"/>
                <w:lang w:val="fr-FR"/>
              </w:rPr>
            </w:pPr>
          </w:p>
        </w:tc>
      </w:tr>
      <w:tr w:rsidR="005857A9" w:rsidRPr="00D26D09" w14:paraId="3948C100" w14:textId="77777777" w:rsidTr="2E10340C">
        <w:trPr>
          <w:trHeight w:val="432"/>
        </w:trPr>
        <w:tc>
          <w:tcPr>
            <w:tcW w:w="988" w:type="dxa"/>
            <w:vMerge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332DF4A5" w14:textId="0A4A6274" w:rsidR="005857A9" w:rsidRPr="00175458" w:rsidRDefault="005857A9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2693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050F1AF0" w14:textId="28084FB0" w:rsidR="005857A9" w:rsidRPr="00486163" w:rsidRDefault="005857A9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2F89171F" w14:textId="1964505E" w:rsidR="005857A9" w:rsidRPr="00486163" w:rsidRDefault="005857A9" w:rsidP="00175458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</w:tr>
      <w:tr w:rsidR="009D53F0" w:rsidRPr="00D26D09" w14:paraId="67A8B448" w14:textId="77777777" w:rsidTr="2E10340C">
        <w:trPr>
          <w:trHeight w:val="432"/>
        </w:trPr>
        <w:tc>
          <w:tcPr>
            <w:tcW w:w="988" w:type="dxa"/>
            <w:vMerge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2197A23B" w14:textId="77777777" w:rsidR="009D53F0" w:rsidRPr="00175458" w:rsidRDefault="009D53F0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</w:p>
        </w:tc>
        <w:tc>
          <w:tcPr>
            <w:tcW w:w="2693" w:type="dxa"/>
            <w:tcBorders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5137820E" w14:textId="77777777" w:rsidR="009D53F0" w:rsidRPr="00486163" w:rsidRDefault="009D53F0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59853E02" w14:textId="386BD73A" w:rsidR="009D53F0" w:rsidRPr="005504D1" w:rsidRDefault="009D53F0" w:rsidP="00175458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bCs w:val="0"/>
                <w:color w:val="000000"/>
                <w:kern w:val="24"/>
                <w:sz w:val="20"/>
                <w:szCs w:val="20"/>
                <w:lang w:val="fr-FR"/>
              </w:rPr>
            </w:pPr>
          </w:p>
        </w:tc>
      </w:tr>
      <w:tr w:rsidR="002C0BA4" w:rsidRPr="00D26D09" w14:paraId="01BB944C" w14:textId="77777777" w:rsidTr="2E10340C">
        <w:trPr>
          <w:trHeight w:val="432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4D4D4" w:themeFill="background2" w:themeFillShade="E6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20093F33" w14:textId="54CB14BE" w:rsidR="002C0BA4" w:rsidRPr="00175458" w:rsidRDefault="002C0BA4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lang w:val="fr-FR"/>
              </w:rPr>
              <w:t>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</w:tcPr>
          <w:p w14:paraId="1DCA4C64" w14:textId="27A3753D" w:rsidR="002C0BA4" w:rsidRPr="00486163" w:rsidRDefault="002C0BA4" w:rsidP="00175458">
            <w:pPr>
              <w:spacing w:after="0"/>
              <w:jc w:val="center"/>
              <w:textAlignment w:val="center"/>
              <w:rPr>
                <w:rFonts w:asciiTheme="majorHAnsi" w:eastAsia="Times New Roman" w:hAnsiTheme="majorHAnsi" w:cs="Calibri"/>
                <w:color w:val="000000"/>
                <w:kern w:val="24"/>
                <w:sz w:val="20"/>
                <w:szCs w:val="20"/>
                <w:highlight w:val="yellow"/>
                <w:lang w:val="fr-FR"/>
              </w:rPr>
            </w:pP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" w:type="dxa"/>
              <w:left w:w="57" w:type="dxa"/>
              <w:bottom w:w="0" w:type="dxa"/>
              <w:right w:w="7" w:type="dxa"/>
            </w:tcMar>
            <w:vAlign w:val="center"/>
          </w:tcPr>
          <w:p w14:paraId="74E14907" w14:textId="77C04EFF" w:rsidR="002C0BA4" w:rsidRDefault="002C0BA4" w:rsidP="2E10340C">
            <w:pPr>
              <w:spacing w:after="0"/>
              <w:textAlignment w:val="center"/>
              <w:rPr>
                <w:rFonts w:asciiTheme="majorHAnsi" w:eastAsiaTheme="minorEastAsia" w:hAnsiTheme="majorHAnsi" w:cstheme="minorBidi"/>
                <w:b w:val="0"/>
                <w:bCs w:val="0"/>
                <w:color w:val="000000"/>
                <w:kern w:val="24"/>
                <w:sz w:val="20"/>
                <w:szCs w:val="20"/>
                <w:lang w:val="fr-FR"/>
              </w:rPr>
            </w:pPr>
          </w:p>
        </w:tc>
      </w:tr>
    </w:tbl>
    <w:p w14:paraId="43D17C89" w14:textId="75FE009C" w:rsidR="00C04366" w:rsidRPr="006701C8" w:rsidRDefault="00C40CBB" w:rsidP="006701C8">
      <w:pPr>
        <w:pStyle w:val="CGH3"/>
        <w:rPr>
          <w:lang w:val="fr-FR"/>
        </w:rPr>
      </w:pPr>
      <w:bookmarkStart w:id="28" w:name="_Toc129645470"/>
      <w:bookmarkEnd w:id="25"/>
      <w:bookmarkEnd w:id="26"/>
      <w:r w:rsidRPr="006701C8">
        <w:rPr>
          <w:lang w:val="fr-FR"/>
        </w:rPr>
        <w:t>Etapes du processus</w:t>
      </w:r>
      <w:r w:rsidR="00500910" w:rsidRPr="006701C8">
        <w:rPr>
          <w:lang w:val="fr-FR"/>
        </w:rPr>
        <w:t xml:space="preserve"> </w:t>
      </w:r>
      <w:r w:rsidR="00DD0BC9" w:rsidRPr="006701C8">
        <w:rPr>
          <w:lang w:val="fr-FR"/>
        </w:rPr>
        <w:t>manuel</w:t>
      </w:r>
      <w:bookmarkEnd w:id="28"/>
    </w:p>
    <w:p w14:paraId="269FE172" w14:textId="7C4B404A" w:rsidR="00F62D24" w:rsidRPr="00054F3A" w:rsidRDefault="00F62D24" w:rsidP="00D52B14">
      <w:pPr>
        <w:pStyle w:val="BodyText1"/>
        <w:jc w:val="both"/>
        <w:rPr>
          <w:color w:val="auto"/>
          <w:lang w:val="fr-FR"/>
        </w:rPr>
      </w:pPr>
    </w:p>
    <w:p w14:paraId="6C92BA4D" w14:textId="28C96DCF" w:rsidR="00E27DEF" w:rsidRDefault="00E27DEF" w:rsidP="00D52B14">
      <w:pPr>
        <w:pStyle w:val="BodyText1"/>
        <w:jc w:val="both"/>
        <w:rPr>
          <w:color w:val="auto"/>
          <w:lang w:val="fr-FR"/>
        </w:rPr>
      </w:pPr>
      <w:r w:rsidRPr="00753DF0">
        <w:rPr>
          <w:color w:val="auto"/>
          <w:lang w:val="fr-FR"/>
        </w:rPr>
        <w:t>Ce document vise à être exhaustif, et regroupe</w:t>
      </w:r>
      <w:r>
        <w:rPr>
          <w:color w:val="auto"/>
          <w:lang w:val="fr-FR"/>
        </w:rPr>
        <w:t xml:space="preserve"> </w:t>
      </w:r>
      <w:r w:rsidRPr="00753DF0">
        <w:rPr>
          <w:color w:val="auto"/>
          <w:lang w:val="fr-FR"/>
        </w:rPr>
        <w:t xml:space="preserve">l’ensemble des règles métiers et vérifications </w:t>
      </w:r>
      <w:r w:rsidR="00BB6DC8">
        <w:rPr>
          <w:color w:val="auto"/>
          <w:lang w:val="fr-FR"/>
        </w:rPr>
        <w:t xml:space="preserve">à </w:t>
      </w:r>
      <w:r w:rsidR="00A83840">
        <w:rPr>
          <w:color w:val="auto"/>
          <w:lang w:val="fr-FR"/>
        </w:rPr>
        <w:t>exécuter.</w:t>
      </w:r>
    </w:p>
    <w:p w14:paraId="69DBD900" w14:textId="2BC4EF99" w:rsidR="001013D6" w:rsidRPr="00054F3A" w:rsidRDefault="00237CDC" w:rsidP="00FE4535">
      <w:pPr>
        <w:pStyle w:val="BodyText1"/>
        <w:jc w:val="both"/>
        <w:rPr>
          <w:color w:val="auto"/>
          <w:lang w:val="fr-FR"/>
        </w:rPr>
      </w:pPr>
      <w:r w:rsidRPr="00054F3A">
        <w:rPr>
          <w:color w:val="auto"/>
          <w:lang w:val="fr-FR"/>
        </w:rPr>
        <w:t xml:space="preserve">Le but de la démarche </w:t>
      </w:r>
      <w:r w:rsidR="008A26E5">
        <w:rPr>
          <w:color w:val="auto"/>
          <w:lang w:val="fr-FR"/>
        </w:rPr>
        <w:t xml:space="preserve">de </w:t>
      </w:r>
    </w:p>
    <w:p w14:paraId="01FDAF97" w14:textId="56C46601" w:rsidR="00237CDC" w:rsidRPr="00054F3A" w:rsidRDefault="00237CDC" w:rsidP="00FE4535">
      <w:pPr>
        <w:pStyle w:val="BodyText1"/>
        <w:jc w:val="both"/>
        <w:rPr>
          <w:color w:val="auto"/>
          <w:lang w:val="fr-FR"/>
        </w:rPr>
      </w:pPr>
      <w:r w:rsidRPr="00054F3A">
        <w:rPr>
          <w:color w:val="auto"/>
          <w:lang w:val="fr-FR"/>
        </w:rPr>
        <w:t>Le processus a été enregistré lors d’atelier</w:t>
      </w:r>
      <w:r w:rsidR="006577C5" w:rsidRPr="00054F3A">
        <w:rPr>
          <w:color w:val="auto"/>
          <w:lang w:val="fr-FR"/>
        </w:rPr>
        <w:t>s</w:t>
      </w:r>
      <w:r w:rsidRPr="00054F3A">
        <w:rPr>
          <w:color w:val="auto"/>
          <w:lang w:val="fr-FR"/>
        </w:rPr>
        <w:t xml:space="preserve"> </w:t>
      </w:r>
      <w:r w:rsidR="0074337B">
        <w:rPr>
          <w:color w:val="auto"/>
          <w:lang w:val="fr-FR"/>
        </w:rPr>
        <w:t xml:space="preserve">de qualification </w:t>
      </w:r>
      <w:r w:rsidRPr="00054F3A">
        <w:rPr>
          <w:color w:val="auto"/>
          <w:lang w:val="fr-FR"/>
        </w:rPr>
        <w:t xml:space="preserve">avec </w:t>
      </w:r>
      <w:r w:rsidR="00FE4535">
        <w:rPr>
          <w:color w:val="auto"/>
          <w:lang w:val="fr-FR"/>
        </w:rPr>
        <w:t>X,Y</w:t>
      </w:r>
      <w:r w:rsidR="0034553A" w:rsidRPr="00054F3A">
        <w:rPr>
          <w:color w:val="auto"/>
          <w:lang w:val="fr-FR"/>
        </w:rPr>
        <w:t>.</w:t>
      </w:r>
      <w:r w:rsidRPr="00054F3A">
        <w:rPr>
          <w:color w:val="auto"/>
          <w:lang w:val="fr-FR"/>
        </w:rPr>
        <w:t xml:space="preserve"> sur l</w:t>
      </w:r>
      <w:r w:rsidR="0034553A" w:rsidRPr="00054F3A">
        <w:rPr>
          <w:color w:val="auto"/>
          <w:lang w:val="fr-FR"/>
        </w:rPr>
        <w:t>es</w:t>
      </w:r>
      <w:r w:rsidR="00CA1F5E">
        <w:rPr>
          <w:color w:val="auto"/>
          <w:lang w:val="fr-FR"/>
        </w:rPr>
        <w:t xml:space="preserve"> environnements </w:t>
      </w:r>
      <w:r w:rsidR="0074337B">
        <w:rPr>
          <w:color w:val="auto"/>
          <w:lang w:val="fr-FR"/>
        </w:rPr>
        <w:t xml:space="preserve">de </w:t>
      </w:r>
      <w:r w:rsidR="0034553A" w:rsidRPr="00054F3A">
        <w:rPr>
          <w:color w:val="auto"/>
          <w:lang w:val="fr-FR"/>
        </w:rPr>
        <w:t>développement et de production</w:t>
      </w:r>
      <w:r w:rsidRPr="00054F3A">
        <w:rPr>
          <w:color w:val="auto"/>
          <w:lang w:val="fr-FR"/>
        </w:rPr>
        <w:t xml:space="preserve"> de </w:t>
      </w:r>
      <w:r w:rsidR="00FE4535" w:rsidRPr="00FE4535">
        <w:rPr>
          <w:b/>
          <w:bCs/>
          <w:color w:val="auto"/>
          <w:lang w:val="fr-FR"/>
        </w:rPr>
        <w:t>« Application »</w:t>
      </w:r>
      <w:r w:rsidRPr="00054F3A">
        <w:rPr>
          <w:color w:val="auto"/>
          <w:lang w:val="fr-FR"/>
        </w:rPr>
        <w:t>.</w:t>
      </w:r>
      <w:r w:rsidR="0034553A" w:rsidRPr="00054F3A">
        <w:rPr>
          <w:color w:val="auto"/>
          <w:lang w:val="fr-FR"/>
        </w:rPr>
        <w:t xml:space="preserve"> </w:t>
      </w:r>
      <w:r w:rsidRPr="00054F3A">
        <w:rPr>
          <w:color w:val="auto"/>
          <w:lang w:val="fr-FR"/>
        </w:rPr>
        <w:t xml:space="preserve">Le processus présenté ci-après restitue les actions </w:t>
      </w:r>
      <w:r w:rsidR="003512C3">
        <w:rPr>
          <w:color w:val="auto"/>
          <w:lang w:val="fr-FR"/>
        </w:rPr>
        <w:t>manuelles</w:t>
      </w:r>
      <w:r w:rsidR="00193448">
        <w:rPr>
          <w:color w:val="auto"/>
          <w:lang w:val="fr-FR"/>
        </w:rPr>
        <w:t xml:space="preserve"> </w:t>
      </w:r>
      <w:r w:rsidR="004D509F">
        <w:rPr>
          <w:color w:val="auto"/>
          <w:lang w:val="fr-FR"/>
        </w:rPr>
        <w:t>du processus</w:t>
      </w:r>
      <w:r w:rsidR="003512C3">
        <w:rPr>
          <w:color w:val="auto"/>
          <w:lang w:val="fr-FR"/>
        </w:rPr>
        <w:t xml:space="preserve"> issues de</w:t>
      </w:r>
      <w:r w:rsidR="004D509F">
        <w:rPr>
          <w:color w:val="auto"/>
          <w:lang w:val="fr-FR"/>
        </w:rPr>
        <w:t xml:space="preserve"> </w:t>
      </w:r>
      <w:r w:rsidR="00F01D21">
        <w:rPr>
          <w:color w:val="auto"/>
          <w:lang w:val="fr-FR"/>
        </w:rPr>
        <w:t>c</w:t>
      </w:r>
      <w:r w:rsidR="00412E3A">
        <w:rPr>
          <w:color w:val="auto"/>
          <w:lang w:val="fr-FR"/>
        </w:rPr>
        <w:t>es ateliers</w:t>
      </w:r>
      <w:r w:rsidRPr="00054F3A">
        <w:rPr>
          <w:color w:val="auto"/>
          <w:lang w:val="fr-FR"/>
        </w:rPr>
        <w:t>.</w:t>
      </w:r>
    </w:p>
    <w:p w14:paraId="70C40455" w14:textId="285925EA" w:rsidR="00DD4A54" w:rsidRPr="00DD4A54" w:rsidRDefault="00DD4A54" w:rsidP="00837D95">
      <w:pPr>
        <w:pStyle w:val="CGH3"/>
        <w:spacing w:after="0"/>
        <w:rPr>
          <w:lang w:val="fr-FR"/>
        </w:rPr>
      </w:pPr>
      <w:bookmarkStart w:id="29" w:name="_Toc129645471"/>
      <w:r w:rsidRPr="00DD4A54">
        <w:rPr>
          <w:lang w:val="fr-FR"/>
        </w:rPr>
        <w:t>Etape 1</w:t>
      </w:r>
      <w:r w:rsidR="00114EA1">
        <w:rPr>
          <w:lang w:val="fr-FR"/>
        </w:rPr>
        <w:t>a</w:t>
      </w:r>
      <w:r w:rsidRPr="00DD4A54">
        <w:rPr>
          <w:lang w:val="fr-FR"/>
        </w:rPr>
        <w:t xml:space="preserve"> : </w:t>
      </w:r>
      <w:r w:rsidR="00837D95">
        <w:rPr>
          <w:lang w:val="fr-FR"/>
        </w:rPr>
        <w:t>ETAPE</w:t>
      </w:r>
      <w:bookmarkEnd w:id="29"/>
    </w:p>
    <w:p w14:paraId="2AE71655" w14:textId="77777777" w:rsidR="00DD4A54" w:rsidRDefault="00DD4A54" w:rsidP="00DD4A54">
      <w:pPr>
        <w:widowControl w:val="0"/>
        <w:rPr>
          <w:rFonts w:asciiTheme="majorHAnsi" w:hAnsiTheme="majorHAnsi" w:cs="Times New Roman"/>
          <w:b w:val="0"/>
          <w:bCs w:val="0"/>
          <w:color w:val="auto"/>
          <w:sz w:val="20"/>
          <w:szCs w:val="22"/>
          <w:lang w:val="fr-FR"/>
        </w:rPr>
      </w:pPr>
    </w:p>
    <w:p w14:paraId="7E79948D" w14:textId="63437109" w:rsidR="00DD4A54" w:rsidRPr="004C71D9" w:rsidRDefault="00543D0B" w:rsidP="00DD4A54">
      <w:pPr>
        <w:spacing w:after="160" w:line="259" w:lineRule="auto"/>
        <w:rPr>
          <w:rFonts w:asciiTheme="majorHAnsi" w:eastAsia="Calibri" w:hAnsiTheme="majorHAnsi"/>
          <w:b w:val="0"/>
          <w:bCs w:val="0"/>
          <w:strike/>
          <w:color w:val="auto"/>
          <w:sz w:val="20"/>
          <w:szCs w:val="20"/>
          <w:lang w:val="fr-FR"/>
        </w:rPr>
      </w:pPr>
      <w:r>
        <w:rPr>
          <w:rFonts w:asciiTheme="majorHAnsi" w:hAnsiTheme="majorHAnsi" w:cs="Times New Roman"/>
          <w:b w:val="0"/>
          <w:color w:val="auto"/>
          <w:sz w:val="20"/>
          <w:szCs w:val="22"/>
          <w:lang w:val="fr-FR"/>
        </w:rPr>
        <w:t>DESCRIPTION</w:t>
      </w:r>
    </w:p>
    <w:p w14:paraId="1944DD56" w14:textId="77777777" w:rsidR="00DD4A54" w:rsidRPr="00965828" w:rsidRDefault="00DD4A54" w:rsidP="00DD4A54">
      <w:pPr>
        <w:spacing w:after="160" w:line="259" w:lineRule="auto"/>
        <w:rPr>
          <w:rFonts w:asciiTheme="majorHAnsi" w:eastAsia="Calibri" w:hAnsiTheme="majorHAnsi"/>
          <w:b w:val="0"/>
          <w:bCs w:val="0"/>
          <w:color w:val="auto"/>
          <w:sz w:val="20"/>
          <w:szCs w:val="20"/>
          <w:lang w:val="fr-FR"/>
        </w:rPr>
      </w:pPr>
    </w:p>
    <w:p w14:paraId="01EBE651" w14:textId="70A3C9DB" w:rsidR="00DD4A54" w:rsidRDefault="00547A92" w:rsidP="00DD4A54">
      <w:pPr>
        <w:keepNext/>
        <w:spacing w:after="160" w:line="259" w:lineRule="auto"/>
        <w:jc w:val="center"/>
      </w:pPr>
      <w:r>
        <w:t>IMAGE</w:t>
      </w:r>
    </w:p>
    <w:p w14:paraId="51EF5C22" w14:textId="31BCE37F" w:rsidR="00DD4A54" w:rsidRDefault="00DD4A54" w:rsidP="002556A3">
      <w:pPr>
        <w:pStyle w:val="Caption"/>
        <w:jc w:val="center"/>
        <w:rPr>
          <w:rFonts w:asciiTheme="majorHAnsi" w:eastAsia="Calibri" w:hAnsiTheme="majorHAnsi"/>
          <w:b w:val="0"/>
          <w:bCs w:val="0"/>
          <w:color w:val="auto"/>
          <w:sz w:val="22"/>
          <w:szCs w:val="22"/>
          <w:lang w:val="fr-FR"/>
        </w:rPr>
      </w:pPr>
      <w:bookmarkStart w:id="30" w:name="_Toc105517130"/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CB2DF6">
        <w:rPr>
          <w:noProof/>
        </w:rPr>
        <w:t>1</w:t>
      </w:r>
      <w:r>
        <w:fldChar w:fldCharType="end"/>
      </w:r>
      <w:r>
        <w:t xml:space="preserve"> : </w:t>
      </w:r>
      <w:bookmarkEnd w:id="30"/>
      <w:r w:rsidR="004705D7">
        <w:t>image_desc</w:t>
      </w:r>
    </w:p>
    <w:p w14:paraId="66AE72B9" w14:textId="77777777" w:rsidR="00DD4A54" w:rsidRDefault="00DD4A54" w:rsidP="00DD4A54">
      <w:pPr>
        <w:spacing w:after="160" w:line="259" w:lineRule="auto"/>
        <w:rPr>
          <w:rFonts w:asciiTheme="majorHAnsi" w:eastAsia="Calibri" w:hAnsiTheme="majorHAnsi"/>
          <w:b w:val="0"/>
          <w:bCs w:val="0"/>
          <w:color w:val="auto"/>
          <w:sz w:val="22"/>
          <w:szCs w:val="22"/>
          <w:lang w:val="fr-FR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562"/>
        <w:gridCol w:w="9637"/>
      </w:tblGrid>
      <w:tr w:rsidR="00DD4A54" w:rsidRPr="0025675A" w14:paraId="76A57CAF" w14:textId="77777777" w:rsidTr="00110414">
        <w:trPr>
          <w:trHeight w:val="408"/>
        </w:trPr>
        <w:tc>
          <w:tcPr>
            <w:tcW w:w="10199" w:type="dxa"/>
            <w:gridSpan w:val="2"/>
            <w:shd w:val="clear" w:color="auto" w:fill="0070AD"/>
            <w:vAlign w:val="bottom"/>
          </w:tcPr>
          <w:p w14:paraId="4D74030A" w14:textId="77777777" w:rsidR="00DD4A54" w:rsidRPr="0025675A" w:rsidRDefault="00DD4A54" w:rsidP="00E01A4A">
            <w:pPr>
              <w:widowControl w:val="0"/>
              <w:rPr>
                <w:rFonts w:cs="Times New Roman"/>
                <w:sz w:val="20"/>
                <w:szCs w:val="22"/>
                <w:lang w:val="fr-FR"/>
              </w:rPr>
            </w:pPr>
            <w:r w:rsidRPr="0025675A">
              <w:rPr>
                <w:rFonts w:cs="Times New Roman"/>
                <w:color w:val="FFFFFF" w:themeColor="background1"/>
                <w:sz w:val="20"/>
                <w:szCs w:val="22"/>
                <w:lang w:val="fr-FR"/>
              </w:rPr>
              <w:t xml:space="preserve">Actions – Capture </w:t>
            </w:r>
            <w:r>
              <w:rPr>
                <w:rFonts w:cs="Times New Roman"/>
                <w:color w:val="FFFFFF" w:themeColor="background1"/>
                <w:sz w:val="20"/>
                <w:szCs w:val="22"/>
                <w:lang w:val="fr-FR"/>
              </w:rPr>
              <w:t>1</w:t>
            </w:r>
          </w:p>
        </w:tc>
      </w:tr>
      <w:tr w:rsidR="00DD4A54" w:rsidRPr="00D26D09" w14:paraId="609BE6E2" w14:textId="77777777" w:rsidTr="00FB1666">
        <w:tc>
          <w:tcPr>
            <w:tcW w:w="562" w:type="dxa"/>
            <w:vAlign w:val="center"/>
          </w:tcPr>
          <w:p w14:paraId="45AD2E8C" w14:textId="77777777" w:rsidR="00DD4A54" w:rsidRPr="0025675A" w:rsidRDefault="00DD4A54" w:rsidP="00E01A4A">
            <w:pPr>
              <w:widowControl w:val="0"/>
              <w:jc w:val="center"/>
              <w:rPr>
                <w:rFonts w:cs="Times New Roman"/>
                <w:sz w:val="20"/>
                <w:szCs w:val="22"/>
                <w:lang w:val="fr-FR"/>
              </w:rPr>
            </w:pPr>
            <w:r>
              <w:rPr>
                <w:rFonts w:cs="Times New Roman"/>
                <w:sz w:val="20"/>
                <w:szCs w:val="22"/>
                <w:lang w:val="fr-FR"/>
              </w:rPr>
              <w:t>1</w:t>
            </w:r>
          </w:p>
        </w:tc>
        <w:tc>
          <w:tcPr>
            <w:tcW w:w="9637" w:type="dxa"/>
          </w:tcPr>
          <w:p w14:paraId="1FDF9D22" w14:textId="7C68EB96" w:rsidR="00DD4A54" w:rsidRDefault="00DD4A54" w:rsidP="00E01A4A">
            <w:pPr>
              <w:widowControl w:val="0"/>
              <w:jc w:val="both"/>
              <w:rPr>
                <w:rFonts w:cs="Times New Roman"/>
                <w:b w:val="0"/>
                <w:bCs w:val="0"/>
                <w:sz w:val="20"/>
                <w:szCs w:val="22"/>
                <w:lang w:val="fr-FR"/>
              </w:rPr>
            </w:pPr>
          </w:p>
        </w:tc>
      </w:tr>
      <w:tr w:rsidR="00DD4A54" w:rsidRPr="00D26D09" w14:paraId="6D11849B" w14:textId="77777777" w:rsidTr="00FB1666">
        <w:tc>
          <w:tcPr>
            <w:tcW w:w="562" w:type="dxa"/>
            <w:vAlign w:val="center"/>
          </w:tcPr>
          <w:p w14:paraId="57F55B85" w14:textId="77777777" w:rsidR="00DD4A54" w:rsidRPr="0025675A" w:rsidRDefault="00DD4A54" w:rsidP="00E01A4A">
            <w:pPr>
              <w:widowControl w:val="0"/>
              <w:jc w:val="center"/>
              <w:rPr>
                <w:rFonts w:cs="Times New Roman"/>
                <w:sz w:val="20"/>
                <w:szCs w:val="22"/>
                <w:lang w:val="fr-FR"/>
              </w:rPr>
            </w:pPr>
            <w:r>
              <w:rPr>
                <w:rFonts w:cs="Times New Roman"/>
                <w:sz w:val="20"/>
                <w:szCs w:val="22"/>
                <w:lang w:val="fr-FR"/>
              </w:rPr>
              <w:lastRenderedPageBreak/>
              <w:t>2</w:t>
            </w:r>
          </w:p>
        </w:tc>
        <w:tc>
          <w:tcPr>
            <w:tcW w:w="9637" w:type="dxa"/>
          </w:tcPr>
          <w:p w14:paraId="7AC4DAF9" w14:textId="6022C803" w:rsidR="00DD4A54" w:rsidRPr="0025675A" w:rsidRDefault="00DD4A54" w:rsidP="00E01A4A">
            <w:pPr>
              <w:widowControl w:val="0"/>
              <w:jc w:val="both"/>
              <w:rPr>
                <w:rFonts w:cs="Times New Roman"/>
                <w:b w:val="0"/>
                <w:bCs w:val="0"/>
                <w:sz w:val="20"/>
                <w:szCs w:val="22"/>
                <w:lang w:val="fr-FR"/>
              </w:rPr>
            </w:pPr>
          </w:p>
        </w:tc>
      </w:tr>
      <w:tr w:rsidR="00DD4A54" w:rsidRPr="00D26D09" w14:paraId="06ED3FF0" w14:textId="77777777" w:rsidTr="00FB1666">
        <w:tc>
          <w:tcPr>
            <w:tcW w:w="562" w:type="dxa"/>
            <w:vAlign w:val="center"/>
          </w:tcPr>
          <w:p w14:paraId="54191BC7" w14:textId="77777777" w:rsidR="00DD4A54" w:rsidRPr="0025675A" w:rsidRDefault="00DD4A54" w:rsidP="00E01A4A">
            <w:pPr>
              <w:widowControl w:val="0"/>
              <w:jc w:val="center"/>
              <w:rPr>
                <w:rFonts w:cs="Times New Roman"/>
                <w:sz w:val="20"/>
                <w:szCs w:val="22"/>
                <w:lang w:val="fr-FR"/>
              </w:rPr>
            </w:pPr>
            <w:r>
              <w:rPr>
                <w:rFonts w:cs="Times New Roman"/>
                <w:sz w:val="20"/>
                <w:szCs w:val="22"/>
                <w:lang w:val="fr-FR"/>
              </w:rPr>
              <w:t>3</w:t>
            </w:r>
          </w:p>
        </w:tc>
        <w:tc>
          <w:tcPr>
            <w:tcW w:w="9637" w:type="dxa"/>
          </w:tcPr>
          <w:p w14:paraId="624B89AB" w14:textId="315FF1EF" w:rsidR="00DD4A54" w:rsidRPr="0025675A" w:rsidRDefault="00DD4A54" w:rsidP="00E01A4A">
            <w:pPr>
              <w:widowControl w:val="0"/>
              <w:jc w:val="both"/>
              <w:rPr>
                <w:rFonts w:cs="Times New Roman"/>
                <w:b w:val="0"/>
                <w:bCs w:val="0"/>
                <w:sz w:val="20"/>
                <w:szCs w:val="22"/>
                <w:lang w:val="fr-FR"/>
              </w:rPr>
            </w:pPr>
          </w:p>
        </w:tc>
      </w:tr>
      <w:tr w:rsidR="00DD4A54" w:rsidRPr="00D26D09" w14:paraId="69A1B90A" w14:textId="77777777" w:rsidTr="00FB1666">
        <w:tc>
          <w:tcPr>
            <w:tcW w:w="562" w:type="dxa"/>
            <w:vAlign w:val="center"/>
          </w:tcPr>
          <w:p w14:paraId="56BA935B" w14:textId="77777777" w:rsidR="00DD4A54" w:rsidRPr="0025675A" w:rsidRDefault="00DD4A54" w:rsidP="00E01A4A">
            <w:pPr>
              <w:widowControl w:val="0"/>
              <w:jc w:val="center"/>
              <w:rPr>
                <w:rFonts w:cs="Times New Roman"/>
                <w:sz w:val="20"/>
                <w:szCs w:val="22"/>
                <w:lang w:val="fr-FR"/>
              </w:rPr>
            </w:pPr>
            <w:r>
              <w:rPr>
                <w:rFonts w:cs="Times New Roman"/>
                <w:sz w:val="20"/>
                <w:szCs w:val="22"/>
                <w:lang w:val="fr-FR"/>
              </w:rPr>
              <w:t>4</w:t>
            </w:r>
          </w:p>
        </w:tc>
        <w:tc>
          <w:tcPr>
            <w:tcW w:w="9637" w:type="dxa"/>
          </w:tcPr>
          <w:p w14:paraId="4EB3FA9A" w14:textId="48D1254E" w:rsidR="00DD4A54" w:rsidRPr="0025675A" w:rsidRDefault="00DD4A54" w:rsidP="00E01A4A">
            <w:pPr>
              <w:widowControl w:val="0"/>
              <w:jc w:val="both"/>
              <w:rPr>
                <w:rFonts w:cs="Times New Roman"/>
                <w:b w:val="0"/>
                <w:bCs w:val="0"/>
                <w:color w:val="auto"/>
                <w:sz w:val="20"/>
                <w:szCs w:val="22"/>
                <w:lang w:val="fr-FR"/>
              </w:rPr>
            </w:pPr>
          </w:p>
        </w:tc>
      </w:tr>
    </w:tbl>
    <w:p w14:paraId="7C449F54" w14:textId="77777777" w:rsidR="00DD4A54" w:rsidRDefault="00DD4A54" w:rsidP="00DD4A54">
      <w:pPr>
        <w:spacing w:after="160" w:line="259" w:lineRule="auto"/>
        <w:rPr>
          <w:rFonts w:asciiTheme="majorHAnsi" w:eastAsia="Calibri" w:hAnsiTheme="majorHAnsi"/>
          <w:b w:val="0"/>
          <w:bCs w:val="0"/>
          <w:color w:val="auto"/>
          <w:sz w:val="22"/>
          <w:szCs w:val="22"/>
          <w:lang w:val="fr-FR"/>
        </w:rPr>
      </w:pPr>
    </w:p>
    <w:p w14:paraId="6FA14C87" w14:textId="77777777" w:rsidR="00DD4A54" w:rsidRDefault="00DD4A54" w:rsidP="00DD4A54">
      <w:pPr>
        <w:spacing w:after="160" w:line="259" w:lineRule="auto"/>
        <w:rPr>
          <w:rFonts w:asciiTheme="majorHAnsi" w:eastAsia="Calibri" w:hAnsiTheme="majorHAnsi"/>
          <w:b w:val="0"/>
          <w:bCs w:val="0"/>
          <w:color w:val="auto"/>
          <w:sz w:val="22"/>
          <w:szCs w:val="22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9070"/>
      </w:tblGrid>
      <w:tr w:rsidR="00DD4A54" w:rsidRPr="00EE0B9C" w14:paraId="52A2E988" w14:textId="77777777" w:rsidTr="2E10340C">
        <w:trPr>
          <w:trHeight w:val="408"/>
        </w:trPr>
        <w:tc>
          <w:tcPr>
            <w:tcW w:w="10199" w:type="dxa"/>
            <w:gridSpan w:val="2"/>
            <w:shd w:val="clear" w:color="auto" w:fill="0070AD" w:themeFill="accent1"/>
            <w:vAlign w:val="bottom"/>
          </w:tcPr>
          <w:p w14:paraId="1A01D05B" w14:textId="77777777" w:rsidR="00DD4A54" w:rsidRPr="00EE0B9C" w:rsidRDefault="00DD4A54" w:rsidP="00E01A4A">
            <w:pPr>
              <w:pStyle w:val="BodyText1"/>
              <w:rPr>
                <w:b/>
                <w:bCs/>
                <w:color w:val="000000" w:themeColor="text1"/>
                <w:szCs w:val="20"/>
                <w:lang w:val="fr-FR"/>
              </w:rPr>
            </w:pPr>
            <w:r w:rsidRPr="00EE0B9C">
              <w:rPr>
                <w:b/>
                <w:bCs/>
                <w:color w:val="FFFFFF" w:themeColor="background1"/>
                <w:szCs w:val="20"/>
                <w:lang w:val="fr-FR"/>
              </w:rPr>
              <w:t xml:space="preserve">Règles – Capture </w:t>
            </w:r>
            <w:r>
              <w:rPr>
                <w:b/>
                <w:bCs/>
                <w:color w:val="FFFFFF" w:themeColor="background1"/>
                <w:szCs w:val="20"/>
                <w:lang w:val="fr-FR"/>
              </w:rPr>
              <w:t>1</w:t>
            </w:r>
          </w:p>
        </w:tc>
      </w:tr>
      <w:tr w:rsidR="00DD4A54" w:rsidRPr="00D26D09" w14:paraId="2A4E4C63" w14:textId="77777777" w:rsidTr="2E10340C">
        <w:tc>
          <w:tcPr>
            <w:tcW w:w="1129" w:type="dxa"/>
            <w:vMerge w:val="restart"/>
            <w:vAlign w:val="center"/>
          </w:tcPr>
          <w:p w14:paraId="4EE5E245" w14:textId="77777777" w:rsidR="00DD4A54" w:rsidRPr="00EE0B9C" w:rsidRDefault="00DD4A54" w:rsidP="00E01A4A">
            <w:pPr>
              <w:pStyle w:val="BodyText1"/>
              <w:jc w:val="center"/>
              <w:rPr>
                <w:b/>
                <w:bCs/>
                <w:color w:val="000000" w:themeColor="text1"/>
                <w:szCs w:val="20"/>
                <w:lang w:val="fr-FR"/>
              </w:rPr>
            </w:pPr>
            <w:r w:rsidRPr="00EE0B9C">
              <w:rPr>
                <w:b/>
                <w:bCs/>
                <w:color w:val="00C37B" w:themeColor="accent6"/>
                <w:szCs w:val="20"/>
                <w:lang w:val="fr-FR"/>
              </w:rPr>
              <w:t>RG01</w:t>
            </w:r>
          </w:p>
        </w:tc>
        <w:tc>
          <w:tcPr>
            <w:tcW w:w="9070" w:type="dxa"/>
          </w:tcPr>
          <w:p w14:paraId="24812978" w14:textId="77777777" w:rsidR="008445C4" w:rsidRDefault="00DD4A54" w:rsidP="2E10340C">
            <w:pPr>
              <w:pStyle w:val="BodyText1"/>
              <w:jc w:val="both"/>
              <w:rPr>
                <w:color w:val="auto"/>
                <w:lang w:val="fr-FR"/>
              </w:rPr>
            </w:pPr>
            <w:commentRangeStart w:id="31"/>
            <w:r w:rsidRPr="2E10340C">
              <w:rPr>
                <w:color w:val="auto"/>
                <w:lang w:val="fr-FR"/>
              </w:rPr>
              <w:t>Si l’identifiant ou le mot de passe ne sont pas corrects, le RPA interrompt le processus.</w:t>
            </w:r>
            <w:commentRangeEnd w:id="31"/>
            <w:r w:rsidRPr="00B84F27">
              <w:rPr>
                <w:color w:val="auto"/>
                <w:lang w:val="fr-FR"/>
              </w:rPr>
              <w:commentReference w:id="31"/>
            </w:r>
          </w:p>
          <w:p w14:paraId="64263F11" w14:textId="6DBA5077" w:rsidR="00DD4A54" w:rsidRPr="00EE0B9C" w:rsidRDefault="007A438F" w:rsidP="003E7CFF">
            <w:pPr>
              <w:pStyle w:val="BodyText1"/>
              <w:jc w:val="both"/>
              <w:rPr>
                <w:color w:val="auto"/>
                <w:lang w:val="fr-FR"/>
              </w:rPr>
            </w:pPr>
            <w:r w:rsidRPr="00B84F27">
              <w:rPr>
                <w:color w:val="auto"/>
                <w:lang w:val="fr-FR"/>
              </w:rPr>
              <w:t xml:space="preserve">Les étapes à suivre sont mentionnées dans </w:t>
            </w:r>
            <w:r w:rsidR="002E0122" w:rsidRPr="00B84F27">
              <w:rPr>
                <w:color w:val="auto"/>
                <w:lang w:val="fr-FR"/>
              </w:rPr>
              <w:t xml:space="preserve">le paragraphe </w:t>
            </w:r>
            <w:r w:rsidR="003E7CFF">
              <w:rPr>
                <w:color w:val="auto"/>
                <w:lang w:val="fr-FR"/>
              </w:rPr>
              <w:t>X</w:t>
            </w:r>
            <w:r w:rsidR="00F01F44">
              <w:rPr>
                <w:color w:val="auto"/>
                <w:lang w:val="fr-FR"/>
              </w:rPr>
              <w:t xml:space="preserve"> Erreurs d’application / système</w:t>
            </w:r>
          </w:p>
        </w:tc>
      </w:tr>
      <w:tr w:rsidR="00DD4A54" w:rsidRPr="00D26D09" w14:paraId="4575E1CE" w14:textId="77777777" w:rsidTr="2E10340C">
        <w:tc>
          <w:tcPr>
            <w:tcW w:w="1129" w:type="dxa"/>
            <w:vMerge/>
          </w:tcPr>
          <w:p w14:paraId="18D54A4F" w14:textId="77777777" w:rsidR="00DD4A54" w:rsidRPr="00EE0B9C" w:rsidRDefault="00DD4A54" w:rsidP="00E01A4A">
            <w:pPr>
              <w:pStyle w:val="BodyText1"/>
              <w:jc w:val="both"/>
              <w:rPr>
                <w:b/>
                <w:bCs/>
                <w:color w:val="00C37B" w:themeColor="accent6"/>
                <w:szCs w:val="20"/>
                <w:lang w:val="fr-FR"/>
              </w:rPr>
            </w:pPr>
          </w:p>
        </w:tc>
        <w:tc>
          <w:tcPr>
            <w:tcW w:w="9070" w:type="dxa"/>
          </w:tcPr>
          <w:p w14:paraId="49907218" w14:textId="77777777" w:rsidR="00DD4A54" w:rsidRPr="00EE0B9C" w:rsidRDefault="00DD4A54" w:rsidP="00E01A4A">
            <w:pPr>
              <w:pStyle w:val="BodyText1"/>
              <w:jc w:val="both"/>
              <w:rPr>
                <w:color w:val="auto"/>
                <w:szCs w:val="20"/>
                <w:lang w:val="fr-FR"/>
              </w:rPr>
            </w:pPr>
            <w:r w:rsidRPr="00EE0B9C">
              <w:rPr>
                <w:color w:val="auto"/>
                <w:szCs w:val="20"/>
                <w:lang w:val="fr-FR"/>
              </w:rPr>
              <w:t>Sinon, continuer le processus tel que décrit</w:t>
            </w:r>
          </w:p>
        </w:tc>
      </w:tr>
    </w:tbl>
    <w:p w14:paraId="4664C1BE" w14:textId="5E2467B9" w:rsidR="0010508C" w:rsidRDefault="0010508C" w:rsidP="00DD4A54">
      <w:pPr>
        <w:spacing w:after="160" w:line="259" w:lineRule="auto"/>
        <w:rPr>
          <w:rFonts w:asciiTheme="majorHAnsi" w:eastAsia="Calibri" w:hAnsiTheme="majorHAnsi"/>
          <w:b w:val="0"/>
          <w:bCs w:val="0"/>
          <w:color w:val="auto"/>
          <w:sz w:val="20"/>
          <w:szCs w:val="20"/>
          <w:lang w:val="fr-FR"/>
        </w:rPr>
      </w:pPr>
    </w:p>
    <w:p w14:paraId="18F12712" w14:textId="77777777" w:rsidR="00DD4A54" w:rsidRPr="00294B68" w:rsidRDefault="00DD4A54" w:rsidP="00DD4A54">
      <w:pPr>
        <w:pStyle w:val="CGH3"/>
        <w:rPr>
          <w:lang w:val="fr-FR"/>
        </w:rPr>
      </w:pPr>
      <w:bookmarkStart w:id="32" w:name="_Toc129645472"/>
      <w:r w:rsidRPr="00294B68">
        <w:rPr>
          <w:lang w:val="fr-FR"/>
        </w:rPr>
        <w:t>Sortie du processus</w:t>
      </w:r>
      <w:bookmarkEnd w:id="32"/>
    </w:p>
    <w:p w14:paraId="1550C25A" w14:textId="3BAEBEF8" w:rsidR="00295D96" w:rsidRDefault="00295D96" w:rsidP="00681B15">
      <w:pPr>
        <w:pStyle w:val="BodyText1"/>
        <w:rPr>
          <w:color w:val="auto"/>
          <w:lang w:val="fr-FR"/>
        </w:rPr>
      </w:pPr>
      <w:r>
        <w:rPr>
          <w:color w:val="auto"/>
          <w:lang w:val="fr-FR"/>
        </w:rPr>
        <w:t xml:space="preserve">A l’issue de l’exécution de ce robot, un fichier au format Excel est envoyé </w:t>
      </w:r>
      <w:r w:rsidRPr="00D37568">
        <w:rPr>
          <w:color w:val="auto"/>
          <w:lang w:val="fr-FR"/>
        </w:rPr>
        <w:t>au métier</w:t>
      </w:r>
      <w:r>
        <w:rPr>
          <w:color w:val="auto"/>
          <w:lang w:val="fr-FR"/>
        </w:rPr>
        <w:t xml:space="preserve"> qui contient un tableau indiquant les données des lignes</w:t>
      </w:r>
      <w:r w:rsidR="00EB2FE5">
        <w:rPr>
          <w:color w:val="auto"/>
          <w:lang w:val="fr-FR"/>
        </w:rPr>
        <w:t xml:space="preserve"> </w:t>
      </w:r>
      <w:r w:rsidR="00681B15">
        <w:rPr>
          <w:color w:val="auto"/>
          <w:lang w:val="fr-FR"/>
        </w:rPr>
        <w:t>traitées</w:t>
      </w:r>
      <w:r w:rsidR="00EB2FE5">
        <w:rPr>
          <w:color w:val="auto"/>
          <w:lang w:val="fr-FR"/>
        </w:rPr>
        <w:t>.</w:t>
      </w:r>
    </w:p>
    <w:p w14:paraId="563CBF73" w14:textId="77777777" w:rsidR="00295D96" w:rsidRDefault="00295D96" w:rsidP="00295D96">
      <w:pPr>
        <w:pStyle w:val="BodyText1"/>
        <w:rPr>
          <w:color w:val="auto"/>
          <w:lang w:val="fr-FR"/>
        </w:rPr>
      </w:pPr>
      <w:r>
        <w:rPr>
          <w:color w:val="auto"/>
          <w:lang w:val="fr-FR"/>
        </w:rPr>
        <w:t>Le rapport produit est envoyé aux destinataires définis par configuration (ASSET).</w:t>
      </w:r>
    </w:p>
    <w:p w14:paraId="738986ED" w14:textId="77777777" w:rsidR="00295D96" w:rsidRPr="000E3EFE" w:rsidRDefault="00295D96" w:rsidP="00295D96">
      <w:pPr>
        <w:pStyle w:val="BodyText1"/>
        <w:jc w:val="both"/>
        <w:rPr>
          <w:color w:val="auto"/>
          <w:lang w:val="fr-FR"/>
        </w:rPr>
      </w:pPr>
      <w:r>
        <w:rPr>
          <w:rFonts w:asciiTheme="majorHAnsi" w:hAnsiTheme="majorHAnsi"/>
          <w:color w:val="auto"/>
          <w:lang w:val="fr-FR"/>
        </w:rPr>
        <w:t>Ces rapports tracent les actions exécutées par le RPA. Les informations présentes sont les suivantes :</w:t>
      </w:r>
    </w:p>
    <w:tbl>
      <w:tblPr>
        <w:tblStyle w:val="CMU1"/>
        <w:tblW w:w="10216" w:type="dxa"/>
        <w:jc w:val="center"/>
        <w:tblLayout w:type="fixed"/>
        <w:tblLook w:val="04A0" w:firstRow="1" w:lastRow="0" w:firstColumn="1" w:lastColumn="0" w:noHBand="0" w:noVBand="1"/>
      </w:tblPr>
      <w:tblGrid>
        <w:gridCol w:w="805"/>
        <w:gridCol w:w="9411"/>
      </w:tblGrid>
      <w:tr w:rsidR="00835888" w:rsidRPr="00D26D09" w14:paraId="3A16441E" w14:textId="77777777" w:rsidTr="00266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auto"/>
              <w:left w:val="single" w:sz="4" w:space="0" w:color="auto"/>
            </w:tcBorders>
          </w:tcPr>
          <w:p w14:paraId="2A2B6FF1" w14:textId="77777777" w:rsidR="00835888" w:rsidRPr="00CE3EFC" w:rsidRDefault="00835888" w:rsidP="002661E2">
            <w:pPr>
              <w:spacing w:after="0"/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</w:pPr>
            <w:r w:rsidRPr="00CE3EFC"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  <w:t>No.</w:t>
            </w:r>
          </w:p>
        </w:tc>
        <w:tc>
          <w:tcPr>
            <w:tcW w:w="9411" w:type="dxa"/>
            <w:tcBorders>
              <w:top w:val="single" w:sz="4" w:space="0" w:color="auto"/>
            </w:tcBorders>
          </w:tcPr>
          <w:p w14:paraId="5F722C31" w14:textId="77777777" w:rsidR="00835888" w:rsidRPr="00CE3EFC" w:rsidRDefault="00835888" w:rsidP="002661E2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</w:pPr>
            <w:r w:rsidRPr="00CE3EFC"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  <w:t>Nom de</w:t>
            </w:r>
            <w:r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  <w:t>s</w:t>
            </w:r>
            <w:r w:rsidRPr="00CE3EFC"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  <w:t xml:space="preserve"> colonne</w:t>
            </w:r>
            <w:r>
              <w:rPr>
                <w:rFonts w:cs="Times New Roman"/>
                <w:bCs w:val="0"/>
                <w:color w:val="FFFFFF" w:themeColor="background1"/>
                <w:sz w:val="20"/>
                <w:szCs w:val="20"/>
                <w:lang w:val="fr-FR"/>
              </w:rPr>
              <w:t xml:space="preserve">s du fichier Excel </w:t>
            </w:r>
          </w:p>
        </w:tc>
      </w:tr>
      <w:tr w:rsidR="00835888" w:rsidRPr="00D26D09" w14:paraId="2D1C5B2D" w14:textId="77777777" w:rsidTr="002661E2">
        <w:trPr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left w:val="single" w:sz="4" w:space="0" w:color="auto"/>
            </w:tcBorders>
          </w:tcPr>
          <w:p w14:paraId="53472EF8" w14:textId="0CA9B113" w:rsidR="00835888" w:rsidRPr="00CE3EFC" w:rsidRDefault="00166B44" w:rsidP="002661E2">
            <w:pPr>
              <w:spacing w:after="0"/>
              <w:jc w:val="center"/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</w:pPr>
            <w:r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  <w:t>1</w:t>
            </w:r>
          </w:p>
        </w:tc>
        <w:tc>
          <w:tcPr>
            <w:tcW w:w="9411" w:type="dxa"/>
            <w:vAlign w:val="top"/>
          </w:tcPr>
          <w:p w14:paraId="6CE1CA57" w14:textId="17EA6E2D" w:rsidR="00835888" w:rsidRPr="00CE3EFC" w:rsidRDefault="00835888" w:rsidP="002661E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</w:tr>
    </w:tbl>
    <w:p w14:paraId="1DF8E709" w14:textId="77777777" w:rsidR="00BB11F1" w:rsidRPr="00054F3A" w:rsidRDefault="00BB11F1" w:rsidP="00D52B14">
      <w:pPr>
        <w:pStyle w:val="BodyText1"/>
        <w:jc w:val="both"/>
        <w:rPr>
          <w:color w:val="auto"/>
          <w:lang w:val="fr-FR"/>
        </w:rPr>
      </w:pPr>
    </w:p>
    <w:p w14:paraId="161DBD38" w14:textId="7216797F" w:rsidR="00BB11F1" w:rsidRDefault="00BB11F1" w:rsidP="00F6719C">
      <w:pPr>
        <w:spacing w:after="200" w:line="276" w:lineRule="auto"/>
        <w:rPr>
          <w:lang w:val="fr-FR"/>
        </w:rPr>
      </w:pPr>
    </w:p>
    <w:p w14:paraId="73F78702" w14:textId="51DB2054" w:rsidR="00F75953" w:rsidRDefault="00823484" w:rsidP="00D32530">
      <w:pPr>
        <w:pStyle w:val="CGH2"/>
        <w:rPr>
          <w:lang w:val="fr-FR"/>
        </w:rPr>
      </w:pPr>
      <w:r>
        <w:rPr>
          <w:lang w:val="fr-FR"/>
        </w:rPr>
        <w:t xml:space="preserve"> </w:t>
      </w:r>
      <w:bookmarkStart w:id="33" w:name="_Toc129645473"/>
      <w:r>
        <w:rPr>
          <w:lang w:val="fr-FR"/>
        </w:rPr>
        <w:t>Principes d’automatisation</w:t>
      </w:r>
      <w:bookmarkEnd w:id="33"/>
    </w:p>
    <w:p w14:paraId="785000E5" w14:textId="77777777" w:rsidR="00457D39" w:rsidRPr="00C7310E" w:rsidRDefault="00457D39" w:rsidP="00980116">
      <w:pPr>
        <w:pStyle w:val="BodyText1"/>
        <w:rPr>
          <w:color w:val="auto"/>
          <w:highlight w:val="yellow"/>
        </w:rPr>
      </w:pPr>
    </w:p>
    <w:p w14:paraId="20938FE2" w14:textId="4A9CD811" w:rsidR="00A45423" w:rsidRPr="00446D1D" w:rsidRDefault="00A45423" w:rsidP="00A45423">
      <w:pPr>
        <w:pStyle w:val="CGH3"/>
        <w:rPr>
          <w:lang w:val="fr-FR"/>
        </w:rPr>
      </w:pPr>
      <w:bookmarkStart w:id="34" w:name="_Toc129645474"/>
      <w:r w:rsidRPr="00446D1D">
        <w:rPr>
          <w:lang w:val="fr-FR"/>
        </w:rPr>
        <w:t>Liste des prérequis</w:t>
      </w:r>
      <w:bookmarkEnd w:id="34"/>
    </w:p>
    <w:p w14:paraId="1C9715B2" w14:textId="77777777" w:rsidR="00A45423" w:rsidRPr="00446D1D" w:rsidRDefault="00A45423" w:rsidP="00A45423">
      <w:pPr>
        <w:pStyle w:val="BodyText1"/>
        <w:rPr>
          <w:lang w:val="fr-FR"/>
        </w:rPr>
      </w:pPr>
    </w:p>
    <w:tbl>
      <w:tblPr>
        <w:tblW w:w="10088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0"/>
        <w:gridCol w:w="6010"/>
        <w:gridCol w:w="1511"/>
        <w:gridCol w:w="1607"/>
      </w:tblGrid>
      <w:tr w:rsidR="00A45423" w:rsidRPr="00446D1D" w14:paraId="61FB91E0" w14:textId="77777777" w:rsidTr="00C62958">
        <w:trPr>
          <w:trHeight w:val="735"/>
        </w:trPr>
        <w:tc>
          <w:tcPr>
            <w:tcW w:w="960" w:type="dxa"/>
            <w:shd w:val="clear" w:color="000000" w:fill="0070AD"/>
            <w:vAlign w:val="center"/>
            <w:hideMark/>
          </w:tcPr>
          <w:p w14:paraId="6B280BED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No.</w:t>
            </w:r>
          </w:p>
        </w:tc>
        <w:tc>
          <w:tcPr>
            <w:tcW w:w="6010" w:type="dxa"/>
            <w:shd w:val="clear" w:color="000000" w:fill="0070AD"/>
            <w:vAlign w:val="center"/>
            <w:hideMark/>
          </w:tcPr>
          <w:p w14:paraId="7A5E8120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1511" w:type="dxa"/>
            <w:shd w:val="clear" w:color="000000" w:fill="0070AD"/>
            <w:vAlign w:val="center"/>
            <w:hideMark/>
          </w:tcPr>
          <w:p w14:paraId="168C968C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Fichier</w:t>
            </w:r>
          </w:p>
        </w:tc>
        <w:tc>
          <w:tcPr>
            <w:tcW w:w="1607" w:type="dxa"/>
            <w:shd w:val="clear" w:color="000000" w:fill="0070AD"/>
            <w:vAlign w:val="center"/>
          </w:tcPr>
          <w:p w14:paraId="2A783E52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Réalisation</w:t>
            </w:r>
          </w:p>
        </w:tc>
      </w:tr>
      <w:tr w:rsidR="00A45423" w:rsidRPr="00F91D04" w14:paraId="69B761B6" w14:textId="77777777" w:rsidTr="00C62958">
        <w:trPr>
          <w:trHeight w:val="389"/>
        </w:trPr>
        <w:tc>
          <w:tcPr>
            <w:tcW w:w="960" w:type="dxa"/>
            <w:shd w:val="clear" w:color="auto" w:fill="D9D9D9" w:themeFill="background1" w:themeFillShade="D9"/>
            <w:noWrap/>
            <w:vAlign w:val="center"/>
            <w:hideMark/>
          </w:tcPr>
          <w:p w14:paraId="0B182029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  <w:t>1</w:t>
            </w:r>
          </w:p>
        </w:tc>
        <w:tc>
          <w:tcPr>
            <w:tcW w:w="6010" w:type="dxa"/>
            <w:shd w:val="clear" w:color="auto" w:fill="auto"/>
            <w:noWrap/>
            <w:vAlign w:val="center"/>
          </w:tcPr>
          <w:p w14:paraId="379679F2" w14:textId="2D96703E" w:rsidR="00A45423" w:rsidRPr="00446D1D" w:rsidRDefault="00A45423" w:rsidP="00C62958">
            <w:pPr>
              <w:spacing w:after="0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511" w:type="dxa"/>
            <w:shd w:val="clear" w:color="auto" w:fill="auto"/>
            <w:vAlign w:val="center"/>
          </w:tcPr>
          <w:p w14:paraId="22D10378" w14:textId="608D738A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607" w:type="dxa"/>
            <w:vAlign w:val="center"/>
          </w:tcPr>
          <w:p w14:paraId="477EE22B" w14:textId="7A85229A" w:rsidR="00A45423" w:rsidRPr="00446D1D" w:rsidRDefault="00A45423" w:rsidP="00C62958">
            <w:pPr>
              <w:spacing w:after="0"/>
              <w:jc w:val="center"/>
              <w:rPr>
                <w:rFonts w:eastAsia="Times New Roman" w:cs="Calibri"/>
                <w:b w:val="0"/>
                <w:bCs w:val="0"/>
                <w:sz w:val="18"/>
                <w:szCs w:val="18"/>
                <w:lang w:val="fr-FR"/>
              </w:rPr>
            </w:pPr>
          </w:p>
        </w:tc>
      </w:tr>
      <w:tr w:rsidR="00F91D04" w:rsidRPr="00B511A5" w14:paraId="180343BF" w14:textId="77777777" w:rsidTr="00C62958">
        <w:trPr>
          <w:trHeight w:val="389"/>
        </w:trPr>
        <w:tc>
          <w:tcPr>
            <w:tcW w:w="960" w:type="dxa"/>
            <w:shd w:val="clear" w:color="auto" w:fill="D9D9D9" w:themeFill="background1" w:themeFillShade="D9"/>
            <w:noWrap/>
            <w:vAlign w:val="center"/>
          </w:tcPr>
          <w:p w14:paraId="615F3F7C" w14:textId="6B9EA711" w:rsidR="00F91D04" w:rsidRPr="00446D1D" w:rsidRDefault="004002B4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  <w:t>2</w:t>
            </w:r>
          </w:p>
        </w:tc>
        <w:tc>
          <w:tcPr>
            <w:tcW w:w="6010" w:type="dxa"/>
            <w:shd w:val="clear" w:color="auto" w:fill="auto"/>
            <w:noWrap/>
            <w:vAlign w:val="center"/>
          </w:tcPr>
          <w:p w14:paraId="1E135A48" w14:textId="23656892" w:rsidR="00F91D04" w:rsidRDefault="00F91D04" w:rsidP="00C62958">
            <w:pPr>
              <w:spacing w:after="0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511" w:type="dxa"/>
            <w:shd w:val="clear" w:color="auto" w:fill="auto"/>
            <w:vAlign w:val="center"/>
          </w:tcPr>
          <w:p w14:paraId="677B34A6" w14:textId="240D0AD6" w:rsidR="00F91D04" w:rsidRDefault="00F91D04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607" w:type="dxa"/>
            <w:vAlign w:val="center"/>
          </w:tcPr>
          <w:p w14:paraId="7C9FC2DB" w14:textId="7F5CBEB4" w:rsidR="00F91D04" w:rsidRDefault="00F91D04" w:rsidP="00C62958">
            <w:pPr>
              <w:spacing w:after="0"/>
              <w:jc w:val="center"/>
              <w:rPr>
                <w:rFonts w:eastAsia="Times New Roman" w:cs="Calibri"/>
                <w:b w:val="0"/>
                <w:bCs w:val="0"/>
                <w:sz w:val="18"/>
                <w:szCs w:val="18"/>
                <w:lang w:val="fr-FR"/>
              </w:rPr>
            </w:pPr>
          </w:p>
        </w:tc>
      </w:tr>
      <w:tr w:rsidR="004002B4" w:rsidRPr="00B511A5" w14:paraId="26BA7D14" w14:textId="77777777" w:rsidTr="00C62958">
        <w:trPr>
          <w:trHeight w:val="389"/>
        </w:trPr>
        <w:tc>
          <w:tcPr>
            <w:tcW w:w="960" w:type="dxa"/>
            <w:shd w:val="clear" w:color="auto" w:fill="D9D9D9" w:themeFill="background1" w:themeFillShade="D9"/>
            <w:noWrap/>
            <w:vAlign w:val="center"/>
          </w:tcPr>
          <w:p w14:paraId="44381384" w14:textId="1B6A650F" w:rsidR="004002B4" w:rsidRDefault="004002B4" w:rsidP="004002B4">
            <w:pPr>
              <w:spacing w:after="0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  <w:t>3</w:t>
            </w:r>
          </w:p>
        </w:tc>
        <w:tc>
          <w:tcPr>
            <w:tcW w:w="6010" w:type="dxa"/>
            <w:shd w:val="clear" w:color="auto" w:fill="auto"/>
            <w:noWrap/>
            <w:vAlign w:val="center"/>
          </w:tcPr>
          <w:p w14:paraId="36517623" w14:textId="2E51A358" w:rsidR="004002B4" w:rsidRDefault="004002B4" w:rsidP="004002B4">
            <w:pPr>
              <w:spacing w:after="0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511" w:type="dxa"/>
            <w:shd w:val="clear" w:color="auto" w:fill="auto"/>
            <w:vAlign w:val="center"/>
          </w:tcPr>
          <w:p w14:paraId="6E2DE59E" w14:textId="596261E0" w:rsidR="004002B4" w:rsidRDefault="004002B4" w:rsidP="004002B4">
            <w:pPr>
              <w:spacing w:after="0"/>
              <w:jc w:val="center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607" w:type="dxa"/>
            <w:vAlign w:val="center"/>
          </w:tcPr>
          <w:p w14:paraId="71CED47C" w14:textId="04695EB1" w:rsidR="004002B4" w:rsidRDefault="004002B4" w:rsidP="004002B4">
            <w:pPr>
              <w:spacing w:after="0"/>
              <w:jc w:val="center"/>
              <w:rPr>
                <w:rFonts w:eastAsia="Times New Roman" w:cs="Calibri"/>
                <w:b w:val="0"/>
                <w:bCs w:val="0"/>
                <w:sz w:val="18"/>
                <w:szCs w:val="18"/>
                <w:lang w:val="fr-FR"/>
              </w:rPr>
            </w:pPr>
          </w:p>
        </w:tc>
      </w:tr>
      <w:tr w:rsidR="004002B4" w:rsidRPr="00B511A5" w14:paraId="1581BBF9" w14:textId="77777777" w:rsidTr="00C62958">
        <w:trPr>
          <w:trHeight w:val="389"/>
        </w:trPr>
        <w:tc>
          <w:tcPr>
            <w:tcW w:w="960" w:type="dxa"/>
            <w:shd w:val="clear" w:color="auto" w:fill="D9D9D9" w:themeFill="background1" w:themeFillShade="D9"/>
            <w:noWrap/>
            <w:vAlign w:val="center"/>
          </w:tcPr>
          <w:p w14:paraId="5A9567CD" w14:textId="16CF7F53" w:rsidR="004002B4" w:rsidRDefault="004002B4" w:rsidP="004002B4">
            <w:pPr>
              <w:spacing w:after="0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val="fr-FR"/>
              </w:rPr>
              <w:t>4</w:t>
            </w:r>
          </w:p>
        </w:tc>
        <w:tc>
          <w:tcPr>
            <w:tcW w:w="6010" w:type="dxa"/>
            <w:shd w:val="clear" w:color="auto" w:fill="auto"/>
            <w:noWrap/>
            <w:vAlign w:val="center"/>
          </w:tcPr>
          <w:p w14:paraId="30BC0854" w14:textId="6C251F7E" w:rsidR="004002B4" w:rsidRDefault="004002B4" w:rsidP="004002B4">
            <w:pPr>
              <w:spacing w:after="0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511" w:type="dxa"/>
            <w:shd w:val="clear" w:color="auto" w:fill="auto"/>
            <w:vAlign w:val="center"/>
          </w:tcPr>
          <w:p w14:paraId="389844B9" w14:textId="114A582B" w:rsidR="004002B4" w:rsidRDefault="004002B4" w:rsidP="004002B4">
            <w:pPr>
              <w:spacing w:after="0"/>
              <w:jc w:val="center"/>
              <w:rPr>
                <w:rFonts w:asciiTheme="majorHAnsi" w:eastAsia="Times New Roman" w:hAnsiTheme="majorHAnsi" w:cs="Calibri"/>
                <w:b w:val="0"/>
                <w:bCs w:val="0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1607" w:type="dxa"/>
            <w:vAlign w:val="center"/>
          </w:tcPr>
          <w:p w14:paraId="44914E9D" w14:textId="0CF44010" w:rsidR="004002B4" w:rsidRDefault="004002B4" w:rsidP="004002B4">
            <w:pPr>
              <w:spacing w:after="0"/>
              <w:jc w:val="center"/>
              <w:rPr>
                <w:rFonts w:eastAsia="Times New Roman" w:cs="Calibri"/>
                <w:b w:val="0"/>
                <w:bCs w:val="0"/>
                <w:sz w:val="18"/>
                <w:szCs w:val="18"/>
                <w:lang w:val="fr-FR"/>
              </w:rPr>
            </w:pPr>
          </w:p>
        </w:tc>
      </w:tr>
    </w:tbl>
    <w:p w14:paraId="42A8676A" w14:textId="77777777" w:rsidR="005A0DE1" w:rsidRDefault="005A0DE1" w:rsidP="00A45423">
      <w:pPr>
        <w:pStyle w:val="BodyText1"/>
        <w:rPr>
          <w:lang w:val="fr-FR"/>
        </w:rPr>
      </w:pPr>
    </w:p>
    <w:p w14:paraId="39BA7E25" w14:textId="4F92A154" w:rsidR="00A45423" w:rsidRPr="00446D1D" w:rsidRDefault="00A45423" w:rsidP="00A45423">
      <w:pPr>
        <w:pStyle w:val="CGH3"/>
        <w:rPr>
          <w:lang w:val="fr-FR"/>
        </w:rPr>
      </w:pPr>
      <w:bookmarkStart w:id="35" w:name="_Toc129645475"/>
      <w:r w:rsidRPr="00446D1D">
        <w:rPr>
          <w:lang w:val="fr-FR"/>
        </w:rPr>
        <w:t>Risques du projet</w:t>
      </w:r>
      <w:bookmarkEnd w:id="35"/>
    </w:p>
    <w:p w14:paraId="428624D6" w14:textId="77777777" w:rsidR="00A45423" w:rsidRPr="00446D1D" w:rsidRDefault="00A45423" w:rsidP="00A45423">
      <w:pPr>
        <w:pStyle w:val="BodyText1"/>
        <w:jc w:val="both"/>
        <w:rPr>
          <w:color w:val="auto"/>
          <w:lang w:val="fr-FR"/>
        </w:rPr>
      </w:pPr>
    </w:p>
    <w:p w14:paraId="7B1ECDCE" w14:textId="5AFBA451" w:rsidR="002E4116" w:rsidRPr="00446D1D" w:rsidRDefault="00A45423" w:rsidP="00A45423">
      <w:pPr>
        <w:pStyle w:val="BodyText1"/>
        <w:jc w:val="both"/>
        <w:rPr>
          <w:color w:val="auto"/>
          <w:lang w:val="fr-FR"/>
        </w:rPr>
      </w:pPr>
      <w:r w:rsidRPr="00446D1D">
        <w:rPr>
          <w:color w:val="auto"/>
          <w:lang w:val="fr-FR"/>
        </w:rPr>
        <w:t xml:space="preserve">La liste des risques reliés au métier et aux opérations qui ont été identifiées sur la base du document </w:t>
      </w:r>
      <w:r w:rsidRPr="00446D1D">
        <w:rPr>
          <w:color w:val="auto"/>
          <w:lang w:val="fr-FR"/>
        </w:rPr>
        <w:lastRenderedPageBreak/>
        <w:t xml:space="preserve">de qualification et des démonstrations métiers du processus, agrémentée de leurs </w:t>
      </w:r>
      <w:r w:rsidRPr="00AB79F1">
        <w:rPr>
          <w:color w:val="auto"/>
          <w:lang w:val="fr-FR"/>
        </w:rPr>
        <w:t>possible</w:t>
      </w:r>
      <w:r>
        <w:rPr>
          <w:color w:val="auto"/>
          <w:lang w:val="fr-FR"/>
        </w:rPr>
        <w:t>s</w:t>
      </w:r>
      <w:r w:rsidRPr="00446D1D">
        <w:rPr>
          <w:color w:val="auto"/>
          <w:lang w:val="fr-FR"/>
        </w:rPr>
        <w:t xml:space="preserve"> impacts sur le calendrier de livraison, et de la démarche de gestion/limitation des risques. Les risques projet identifiés peuvent être reliés à la sécurité et/ou à la conformité.</w:t>
      </w:r>
    </w:p>
    <w:tbl>
      <w:tblPr>
        <w:tblpPr w:leftFromText="141" w:rightFromText="141" w:vertAnchor="text" w:horzAnchor="margin" w:tblpXSpec="center" w:tblpY="306"/>
        <w:tblW w:w="10238" w:type="dxa"/>
        <w:tblLook w:val="04A0" w:firstRow="1" w:lastRow="0" w:firstColumn="1" w:lastColumn="0" w:noHBand="0" w:noVBand="1"/>
      </w:tblPr>
      <w:tblGrid>
        <w:gridCol w:w="596"/>
        <w:gridCol w:w="1559"/>
        <w:gridCol w:w="3690"/>
        <w:gridCol w:w="3060"/>
        <w:gridCol w:w="1333"/>
      </w:tblGrid>
      <w:tr w:rsidR="00994548" w:rsidRPr="00446D1D" w14:paraId="2B08DAED" w14:textId="77777777" w:rsidTr="006D635A">
        <w:trPr>
          <w:trHeight w:val="76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D0CECE"/>
            </w:tcBorders>
            <w:shd w:val="clear" w:color="000000" w:fill="0070AD"/>
            <w:vAlign w:val="center"/>
            <w:hideMark/>
          </w:tcPr>
          <w:p w14:paraId="46311DCF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No.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D0CECE"/>
            </w:tcBorders>
            <w:shd w:val="clear" w:color="000000" w:fill="0070AD"/>
            <w:vAlign w:val="center"/>
            <w:hideMark/>
          </w:tcPr>
          <w:p w14:paraId="65516291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Groupe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D0CECE"/>
            </w:tcBorders>
            <w:shd w:val="clear" w:color="000000" w:fill="0070AD"/>
            <w:vAlign w:val="center"/>
            <w:hideMark/>
          </w:tcPr>
          <w:p w14:paraId="7E3F42BE" w14:textId="2AA4DEC4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Risque</w:t>
            </w:r>
            <w:r w:rsidR="00181AC8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s</w:t>
            </w: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 xml:space="preserve"> Identifié</w:t>
            </w:r>
            <w:r w:rsidR="00181AC8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s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D0CECE"/>
            </w:tcBorders>
            <w:shd w:val="clear" w:color="000000" w:fill="0070AD"/>
            <w:vAlign w:val="center"/>
          </w:tcPr>
          <w:p w14:paraId="5BF06CB5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Plan de gestion des risques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0070AD"/>
            <w:vAlign w:val="center"/>
          </w:tcPr>
          <w:p w14:paraId="318734FF" w14:textId="77777777" w:rsidR="00A45423" w:rsidRPr="00446D1D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</w:pPr>
            <w:r w:rsidRPr="00446D1D">
              <w:rPr>
                <w:rFonts w:asciiTheme="majorHAnsi" w:eastAsia="Times New Roman" w:hAnsiTheme="majorHAnsi" w:cs="Calibri"/>
                <w:color w:val="FFFFFF"/>
                <w:sz w:val="20"/>
                <w:szCs w:val="20"/>
                <w:lang w:val="fr-FR"/>
              </w:rPr>
              <w:t>Accepté / Hors du périmètre</w:t>
            </w:r>
          </w:p>
        </w:tc>
      </w:tr>
      <w:tr w:rsidR="00994548" w:rsidRPr="002A4742" w14:paraId="6F1421E0" w14:textId="77777777" w:rsidTr="006D635A">
        <w:trPr>
          <w:trHeight w:val="403"/>
        </w:trPr>
        <w:tc>
          <w:tcPr>
            <w:tcW w:w="5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ECECEC" w:themeFill="background2"/>
            <w:noWrap/>
            <w:vAlign w:val="center"/>
          </w:tcPr>
          <w:p w14:paraId="0DC38A18" w14:textId="77777777" w:rsidR="00A45423" w:rsidRPr="00CF42E4" w:rsidRDefault="00A45423" w:rsidP="00C62958">
            <w:pPr>
              <w:spacing w:after="0"/>
              <w:jc w:val="center"/>
              <w:rPr>
                <w:rFonts w:asciiTheme="majorHAnsi" w:eastAsia="Times New Roman" w:hAnsiTheme="majorHAnsi" w:cs="Calibri"/>
                <w:color w:val="auto"/>
                <w:sz w:val="20"/>
                <w:szCs w:val="20"/>
                <w:lang w:val="fr-FR"/>
              </w:rPr>
            </w:pPr>
            <w:r w:rsidRPr="00CF42E4">
              <w:rPr>
                <w:rFonts w:asciiTheme="majorHAnsi" w:eastAsia="Times New Roman" w:hAnsiTheme="majorHAnsi" w:cs="Calibri"/>
                <w:color w:val="auto"/>
                <w:sz w:val="20"/>
                <w:szCs w:val="20"/>
                <w:lang w:val="fr-FR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9585F3" w14:textId="319B8816" w:rsidR="00A45423" w:rsidRPr="006D635A" w:rsidDel="0088076C" w:rsidRDefault="00A45423" w:rsidP="00F547A5">
            <w:pPr>
              <w:spacing w:after="0"/>
              <w:jc w:val="center"/>
              <w:rPr>
                <w:rFonts w:asciiTheme="majorHAnsi" w:eastAsia="Times New Roman" w:hAnsiTheme="majorHAnsi" w:cs="Calibri"/>
                <w:b w:val="0"/>
                <w:i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407CD8" w14:textId="2590096C" w:rsidR="00A45423" w:rsidRPr="006D635A" w:rsidRDefault="008D22E1" w:rsidP="00AB0184">
            <w:pPr>
              <w:spacing w:after="0"/>
              <w:jc w:val="both"/>
              <w:rPr>
                <w:rFonts w:asciiTheme="majorHAnsi" w:eastAsia="Times New Roman" w:hAnsiTheme="majorHAnsi" w:cs="Calibri"/>
                <w:b w:val="0"/>
                <w:color w:val="auto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Calibri"/>
                <w:b w:val="0"/>
                <w:color w:val="auto"/>
                <w:sz w:val="20"/>
                <w:szCs w:val="20"/>
                <w:lang w:val="fr-FR"/>
              </w:rPr>
              <w:t>N/A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21B79" w14:textId="2AB8601A" w:rsidR="00A45423" w:rsidRPr="006D635A" w:rsidRDefault="00A45423" w:rsidP="00AB0184">
            <w:pPr>
              <w:spacing w:after="0"/>
              <w:jc w:val="both"/>
              <w:rPr>
                <w:rFonts w:asciiTheme="majorHAnsi" w:eastAsia="Times New Roman" w:hAnsiTheme="majorHAnsi" w:cs="Calibri"/>
                <w:b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CE4C2DA" w14:textId="0049CFDF" w:rsidR="00A45423" w:rsidRPr="006D635A" w:rsidRDefault="00A45423" w:rsidP="00AB0184">
            <w:pPr>
              <w:spacing w:after="0"/>
              <w:jc w:val="center"/>
              <w:rPr>
                <w:rFonts w:eastAsia="Times New Roman" w:cs="Calibri"/>
                <w:b w:val="0"/>
                <w:color w:val="auto"/>
                <w:sz w:val="20"/>
                <w:szCs w:val="20"/>
                <w:lang w:val="fr-FR"/>
              </w:rPr>
            </w:pPr>
          </w:p>
        </w:tc>
      </w:tr>
    </w:tbl>
    <w:p w14:paraId="58401F4F" w14:textId="77777777" w:rsidR="00C14178" w:rsidRPr="00C14178" w:rsidRDefault="00C14178">
      <w:pPr>
        <w:spacing w:after="200" w:line="276" w:lineRule="auto"/>
        <w:rPr>
          <w:b w:val="0"/>
          <w:bCs w:val="0"/>
          <w:sz w:val="20"/>
          <w:szCs w:val="20"/>
          <w:lang w:val="fr-FR"/>
        </w:rPr>
      </w:pPr>
    </w:p>
    <w:p w14:paraId="56C63FE8" w14:textId="77777777" w:rsidR="008925FB" w:rsidRDefault="008925FB">
      <w:pPr>
        <w:spacing w:after="200" w:line="276" w:lineRule="auto"/>
        <w:rPr>
          <w:b w:val="0"/>
          <w:bCs w:val="0"/>
          <w:sz w:val="20"/>
          <w:szCs w:val="20"/>
          <w:lang w:val="fr-FR"/>
        </w:rPr>
      </w:pPr>
    </w:p>
    <w:p w14:paraId="25892C08" w14:textId="35234547" w:rsidR="00DE7680" w:rsidRPr="005A6F6D" w:rsidRDefault="00DE7680" w:rsidP="00D8790D">
      <w:pPr>
        <w:pStyle w:val="CGH3"/>
        <w:rPr>
          <w:lang w:val="fr-FR"/>
        </w:rPr>
      </w:pPr>
      <w:bookmarkStart w:id="36" w:name="_Toc85120130"/>
      <w:bookmarkStart w:id="37" w:name="_Toc129645476"/>
      <w:r w:rsidRPr="005A6F6D">
        <w:rPr>
          <w:lang w:val="fr-FR"/>
        </w:rPr>
        <w:t>Fréquence de lancement du RPA</w:t>
      </w:r>
      <w:bookmarkEnd w:id="36"/>
      <w:bookmarkEnd w:id="37"/>
    </w:p>
    <w:p w14:paraId="76A9C2D6" w14:textId="31B7F093" w:rsidR="00F03271" w:rsidRDefault="001F1CC2" w:rsidP="00E44157">
      <w:pPr>
        <w:spacing w:after="200" w:line="276" w:lineRule="auto"/>
        <w:jc w:val="both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  <w:r w:rsidRPr="00D74F10">
        <w:rPr>
          <w:rFonts w:cs="Times New Roman"/>
          <w:b w:val="0"/>
          <w:bCs w:val="0"/>
          <w:color w:val="auto"/>
          <w:sz w:val="20"/>
          <w:szCs w:val="22"/>
          <w:lang w:val="fr-FR"/>
        </w:rPr>
        <w:t xml:space="preserve">Le robot </w:t>
      </w:r>
      <w:r w:rsidR="008D22E1">
        <w:rPr>
          <w:rFonts w:cs="Times New Roman"/>
          <w:b w:val="0"/>
          <w:bCs w:val="0"/>
          <w:color w:val="auto"/>
          <w:sz w:val="20"/>
          <w:szCs w:val="22"/>
          <w:lang w:val="fr-FR"/>
        </w:rPr>
        <w:t xml:space="preserve">est </w:t>
      </w:r>
      <w:r w:rsidR="001F7CAC">
        <w:rPr>
          <w:rFonts w:cs="Times New Roman"/>
          <w:b w:val="0"/>
          <w:bCs w:val="0"/>
          <w:color w:val="auto"/>
          <w:sz w:val="20"/>
          <w:szCs w:val="22"/>
          <w:lang w:val="fr-FR"/>
        </w:rPr>
        <w:t>lancé</w:t>
      </w:r>
      <w:r w:rsidRPr="00D74F10">
        <w:rPr>
          <w:rFonts w:cs="Times New Roman"/>
          <w:b w:val="0"/>
          <w:bCs w:val="0"/>
          <w:color w:val="auto"/>
          <w:sz w:val="20"/>
          <w:szCs w:val="22"/>
          <w:lang w:val="fr-FR"/>
        </w:rPr>
        <w:t xml:space="preserve"> </w:t>
      </w:r>
      <w:r w:rsidR="00E44157" w:rsidRPr="00E44157">
        <w:rPr>
          <w:rFonts w:cs="Times New Roman"/>
          <w:i/>
          <w:iCs/>
          <w:color w:val="auto"/>
          <w:sz w:val="20"/>
          <w:szCs w:val="22"/>
          <w:lang w:val="fr-FR"/>
        </w:rPr>
        <w:t>« Fréquence »</w:t>
      </w:r>
      <w:r w:rsidR="00C936B4" w:rsidRPr="00D74F10">
        <w:rPr>
          <w:rFonts w:cs="Times New Roman"/>
          <w:b w:val="0"/>
          <w:bCs w:val="0"/>
          <w:color w:val="auto"/>
          <w:sz w:val="20"/>
          <w:szCs w:val="22"/>
          <w:lang w:val="fr-FR"/>
        </w:rPr>
        <w:t xml:space="preserve"> </w:t>
      </w:r>
    </w:p>
    <w:p w14:paraId="3A5520B9" w14:textId="3929D42E" w:rsidR="00573E1A" w:rsidRDefault="009A58AF" w:rsidP="00EF2465">
      <w:pPr>
        <w:spacing w:after="200" w:line="276" w:lineRule="auto"/>
        <w:jc w:val="both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  <w:r>
        <w:rPr>
          <w:rFonts w:cs="Times New Roman"/>
          <w:b w:val="0"/>
          <w:bCs w:val="0"/>
          <w:color w:val="auto"/>
          <w:sz w:val="20"/>
          <w:szCs w:val="22"/>
          <w:lang w:val="fr-FR"/>
        </w:rPr>
        <w:t>Exigence d’éxecution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114"/>
        <w:gridCol w:w="285"/>
        <w:gridCol w:w="3684"/>
        <w:gridCol w:w="3116"/>
      </w:tblGrid>
      <w:tr w:rsidR="00E90746" w:rsidRPr="00E90746" w14:paraId="21DAD6CA" w14:textId="77777777" w:rsidTr="00CD2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9" w:type="dxa"/>
            <w:gridSpan w:val="2"/>
          </w:tcPr>
          <w:p w14:paraId="5E5B028C" w14:textId="77777777" w:rsidR="00E90746" w:rsidRPr="00E90746" w:rsidRDefault="00E90746" w:rsidP="00EF2465">
            <w:pPr>
              <w:spacing w:after="200" w:line="276" w:lineRule="auto"/>
              <w:jc w:val="both"/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3684" w:type="dxa"/>
          </w:tcPr>
          <w:p w14:paraId="647DA301" w14:textId="4E672592" w:rsidR="00E90746" w:rsidRPr="00CD25C4" w:rsidRDefault="00CD25C4" w:rsidP="00C624AC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CD25C4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Données</w:t>
            </w:r>
          </w:p>
        </w:tc>
        <w:tc>
          <w:tcPr>
            <w:tcW w:w="3116" w:type="dxa"/>
          </w:tcPr>
          <w:p w14:paraId="42E337A7" w14:textId="629BE1AE" w:rsidR="00E90746" w:rsidRPr="00E90746" w:rsidRDefault="00CD25C4" w:rsidP="00C624AC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</w:pPr>
            <w:r w:rsidRPr="00CD25C4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Commentaire</w:t>
            </w:r>
          </w:p>
        </w:tc>
      </w:tr>
      <w:tr w:rsidR="00E90746" w:rsidRPr="00D26D09" w14:paraId="11FDD196" w14:textId="77777777" w:rsidTr="00CD25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36EC40B" w14:textId="2F8665A0" w:rsidR="00E90746" w:rsidRPr="00CD25C4" w:rsidRDefault="00E90746" w:rsidP="00EF2465">
            <w:pPr>
              <w:spacing w:after="200" w:line="276" w:lineRule="auto"/>
              <w:jc w:val="both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CD25C4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F</w:t>
            </w:r>
            <w:r w:rsidR="002F7DD1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r</w:t>
            </w:r>
            <w:r w:rsidRPr="00CD25C4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équence</w:t>
            </w:r>
          </w:p>
        </w:tc>
        <w:tc>
          <w:tcPr>
            <w:tcW w:w="3969" w:type="dxa"/>
            <w:gridSpan w:val="2"/>
          </w:tcPr>
          <w:p w14:paraId="2B63D0D5" w14:textId="3238A05E" w:rsidR="00E90746" w:rsidRPr="00E90746" w:rsidRDefault="00E90746" w:rsidP="0050460E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3116" w:type="dxa"/>
          </w:tcPr>
          <w:p w14:paraId="2F4F585E" w14:textId="77777777" w:rsidR="00E90746" w:rsidRPr="00E90746" w:rsidRDefault="00E90746" w:rsidP="00EF2465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</w:tr>
      <w:tr w:rsidR="00E90746" w:rsidRPr="00D26D09" w14:paraId="7139F3EB" w14:textId="77777777" w:rsidTr="00CD25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15E2D40" w14:textId="6A835930" w:rsidR="00E90746" w:rsidRPr="00CD25C4" w:rsidRDefault="00E90746" w:rsidP="00EF2465">
            <w:pPr>
              <w:spacing w:after="200" w:line="276" w:lineRule="auto"/>
              <w:jc w:val="both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CD25C4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Heure</w:t>
            </w:r>
            <w:r w:rsidR="00007E67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 xml:space="preserve"> d’</w:t>
            </w:r>
            <w:r w:rsidR="00377FA2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exécution</w:t>
            </w:r>
          </w:p>
        </w:tc>
        <w:tc>
          <w:tcPr>
            <w:tcW w:w="3969" w:type="dxa"/>
            <w:gridSpan w:val="2"/>
          </w:tcPr>
          <w:p w14:paraId="24FACE36" w14:textId="608A901F" w:rsidR="00E90746" w:rsidRPr="00E90746" w:rsidRDefault="00E90746" w:rsidP="0050460E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3116" w:type="dxa"/>
          </w:tcPr>
          <w:p w14:paraId="44C5BEEA" w14:textId="3C602CAA" w:rsidR="00E90746" w:rsidRPr="00E90746" w:rsidRDefault="00E90746" w:rsidP="00EF2465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</w:tr>
      <w:tr w:rsidR="00CD25C4" w:rsidRPr="00E90746" w14:paraId="1C7CDA17" w14:textId="77777777" w:rsidTr="00CD25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B7DBC7E" w14:textId="7567658A" w:rsidR="00CD25C4" w:rsidRDefault="00CD25C4" w:rsidP="00EF2465">
            <w:pPr>
              <w:spacing w:after="200" w:line="276" w:lineRule="auto"/>
              <w:jc w:val="both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 xml:space="preserve">Volumétrie moyenne de ligne à traiter par </w:t>
            </w:r>
            <w:r w:rsidR="0050460E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jour</w:t>
            </w:r>
          </w:p>
        </w:tc>
        <w:tc>
          <w:tcPr>
            <w:tcW w:w="3969" w:type="dxa"/>
            <w:gridSpan w:val="2"/>
          </w:tcPr>
          <w:p w14:paraId="61B4F734" w14:textId="3AD97B72" w:rsidR="00CD25C4" w:rsidRDefault="00CD25C4" w:rsidP="0050460E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3116" w:type="dxa"/>
          </w:tcPr>
          <w:p w14:paraId="767C6007" w14:textId="77777777" w:rsidR="00CD25C4" w:rsidRPr="00E90746" w:rsidRDefault="00CD25C4" w:rsidP="00EF2465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</w:tr>
      <w:tr w:rsidR="00007E67" w:rsidRPr="00E90746" w14:paraId="0A329096" w14:textId="77777777" w:rsidTr="00CD25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62E2AD9" w14:textId="52C90945" w:rsidR="00007E67" w:rsidRDefault="00007E67" w:rsidP="00007E67">
            <w:pPr>
              <w:spacing w:after="200" w:line="276" w:lineRule="auto"/>
              <w:jc w:val="both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Durée prévisionnelle</w:t>
            </w:r>
          </w:p>
        </w:tc>
        <w:tc>
          <w:tcPr>
            <w:tcW w:w="3969" w:type="dxa"/>
            <w:gridSpan w:val="2"/>
          </w:tcPr>
          <w:p w14:paraId="542E88EB" w14:textId="6B19DF60" w:rsidR="00007E67" w:rsidRDefault="00007E67" w:rsidP="00007E67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3116" w:type="dxa"/>
          </w:tcPr>
          <w:p w14:paraId="18478128" w14:textId="77777777" w:rsidR="00007E67" w:rsidRPr="00E90746" w:rsidRDefault="00007E67" w:rsidP="00007E67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  <w:sz w:val="20"/>
                <w:szCs w:val="20"/>
                <w:lang w:val="fr-FR"/>
              </w:rPr>
            </w:pPr>
          </w:p>
        </w:tc>
      </w:tr>
    </w:tbl>
    <w:p w14:paraId="70346A0B" w14:textId="77777777" w:rsidR="00E90746" w:rsidRPr="00E90746" w:rsidRDefault="00E90746" w:rsidP="00EF2465">
      <w:pPr>
        <w:spacing w:after="200" w:line="276" w:lineRule="auto"/>
        <w:jc w:val="both"/>
        <w:rPr>
          <w:rFonts w:cs="Times New Roman"/>
          <w:b w:val="0"/>
          <w:color w:val="auto"/>
          <w:sz w:val="20"/>
          <w:szCs w:val="20"/>
          <w:lang w:val="fr-FR"/>
        </w:rPr>
      </w:pPr>
    </w:p>
    <w:p w14:paraId="1A822E86" w14:textId="6E12419D" w:rsidR="00377FA2" w:rsidRDefault="00007E67" w:rsidP="00EF2465">
      <w:pPr>
        <w:spacing w:after="200" w:line="276" w:lineRule="auto"/>
        <w:jc w:val="both"/>
        <w:rPr>
          <w:rFonts w:cs="Times New Roman"/>
          <w:b w:val="0"/>
          <w:color w:val="auto"/>
          <w:sz w:val="20"/>
          <w:szCs w:val="20"/>
          <w:lang w:val="fr-FR"/>
        </w:rPr>
      </w:pPr>
      <w:r>
        <w:rPr>
          <w:rFonts w:cs="Times New Roman"/>
          <w:b w:val="0"/>
          <w:color w:val="auto"/>
          <w:sz w:val="20"/>
          <w:szCs w:val="20"/>
          <w:lang w:val="fr-FR"/>
        </w:rPr>
        <w:t>L</w:t>
      </w:r>
      <w:r w:rsidR="001D4290">
        <w:rPr>
          <w:rFonts w:cs="Times New Roman"/>
          <w:b w:val="0"/>
          <w:color w:val="auto"/>
          <w:sz w:val="20"/>
          <w:szCs w:val="20"/>
          <w:lang w:val="fr-FR"/>
        </w:rPr>
        <w:t>’analyse ne mont</w:t>
      </w:r>
      <w:r w:rsidR="00377FA2">
        <w:rPr>
          <w:rFonts w:cs="Times New Roman"/>
          <w:b w:val="0"/>
          <w:color w:val="auto"/>
          <w:sz w:val="20"/>
          <w:szCs w:val="20"/>
          <w:lang w:val="fr-FR"/>
        </w:rPr>
        <w:t>r</w:t>
      </w:r>
      <w:r w:rsidR="001D4290">
        <w:rPr>
          <w:rFonts w:cs="Times New Roman"/>
          <w:b w:val="0"/>
          <w:color w:val="auto"/>
          <w:sz w:val="20"/>
          <w:szCs w:val="20"/>
          <w:lang w:val="fr-FR"/>
        </w:rPr>
        <w:t>e pas de problématique liée au volume de données à traiter compte tenu de son principe de fonctionnement.</w:t>
      </w:r>
    </w:p>
    <w:p w14:paraId="4D6C04FE" w14:textId="77777777" w:rsidR="00377FA2" w:rsidRDefault="00377FA2">
      <w:pPr>
        <w:spacing w:after="200" w:line="276" w:lineRule="auto"/>
        <w:rPr>
          <w:rFonts w:cs="Times New Roman"/>
          <w:b w:val="0"/>
          <w:color w:val="auto"/>
          <w:sz w:val="20"/>
          <w:szCs w:val="20"/>
          <w:lang w:val="fr-FR"/>
        </w:rPr>
      </w:pPr>
      <w:r>
        <w:rPr>
          <w:rFonts w:cs="Times New Roman"/>
          <w:b w:val="0"/>
          <w:color w:val="auto"/>
          <w:sz w:val="20"/>
          <w:szCs w:val="20"/>
          <w:lang w:val="fr-FR"/>
        </w:rPr>
        <w:br w:type="page"/>
      </w:r>
    </w:p>
    <w:p w14:paraId="0B343CEF" w14:textId="77777777" w:rsidR="00007E67" w:rsidRDefault="00007E67" w:rsidP="00EF2465">
      <w:pPr>
        <w:spacing w:after="200" w:line="276" w:lineRule="auto"/>
        <w:jc w:val="both"/>
        <w:rPr>
          <w:rFonts w:cs="Times New Roman"/>
          <w:b w:val="0"/>
          <w:color w:val="auto"/>
          <w:sz w:val="20"/>
          <w:szCs w:val="20"/>
          <w:lang w:val="fr-FR"/>
        </w:rPr>
      </w:pPr>
    </w:p>
    <w:p w14:paraId="795F65B2" w14:textId="7844355E" w:rsidR="00D32530" w:rsidRPr="00446D1D" w:rsidRDefault="00AF3D7E" w:rsidP="00D32530">
      <w:pPr>
        <w:pStyle w:val="CGH2"/>
        <w:rPr>
          <w:lang w:val="fr-FR"/>
        </w:rPr>
      </w:pPr>
      <w:r>
        <w:rPr>
          <w:lang w:val="fr-FR"/>
        </w:rPr>
        <w:t xml:space="preserve"> </w:t>
      </w:r>
      <w:bookmarkStart w:id="38" w:name="_Toc129645477"/>
      <w:r w:rsidR="001A4363" w:rsidRPr="00446D1D">
        <w:rPr>
          <w:lang w:val="fr-FR"/>
        </w:rPr>
        <w:t>Etapes du p</w:t>
      </w:r>
      <w:r w:rsidR="00A36C58" w:rsidRPr="00446D1D">
        <w:rPr>
          <w:lang w:val="fr-FR"/>
        </w:rPr>
        <w:t>rocessus automatisé</w:t>
      </w:r>
      <w:r w:rsidR="00F96786" w:rsidRPr="00446D1D">
        <w:rPr>
          <w:lang w:val="fr-FR"/>
        </w:rPr>
        <w:t xml:space="preserve"> - SDD</w:t>
      </w:r>
      <w:bookmarkEnd w:id="38"/>
    </w:p>
    <w:p w14:paraId="0C4579E9" w14:textId="77777777" w:rsidR="00EB613F" w:rsidRDefault="00573894" w:rsidP="004A3B39">
      <w:pPr>
        <w:pStyle w:val="BodyText1"/>
        <w:rPr>
          <w:color w:val="auto"/>
          <w:lang w:val="fr-FR"/>
        </w:rPr>
      </w:pPr>
      <w:r w:rsidRPr="00753DF0">
        <w:rPr>
          <w:color w:val="auto"/>
          <w:lang w:val="fr-FR"/>
        </w:rPr>
        <w:t>Ce document vise à être exhaustif, et regroupe</w:t>
      </w:r>
      <w:r w:rsidR="00110936">
        <w:rPr>
          <w:color w:val="auto"/>
          <w:lang w:val="fr-FR"/>
        </w:rPr>
        <w:t xml:space="preserve"> </w:t>
      </w:r>
      <w:r w:rsidRPr="00753DF0">
        <w:rPr>
          <w:color w:val="auto"/>
          <w:lang w:val="fr-FR"/>
        </w:rPr>
        <w:t xml:space="preserve">l’ensemble des règles métiers et vérifications que le robot </w:t>
      </w:r>
      <w:r w:rsidR="00110936">
        <w:rPr>
          <w:color w:val="auto"/>
          <w:lang w:val="fr-FR"/>
        </w:rPr>
        <w:t>est</w:t>
      </w:r>
      <w:r w:rsidRPr="00753DF0">
        <w:rPr>
          <w:color w:val="auto"/>
          <w:lang w:val="fr-FR"/>
        </w:rPr>
        <w:t xml:space="preserve"> amené à traiter.</w:t>
      </w:r>
      <w:r w:rsidR="00736072">
        <w:rPr>
          <w:color w:val="auto"/>
          <w:lang w:val="fr-FR"/>
        </w:rPr>
        <w:t xml:space="preserve"> </w:t>
      </w:r>
    </w:p>
    <w:p w14:paraId="0F4B6D5D" w14:textId="6803EF98" w:rsidR="004A3B39" w:rsidRDefault="004A3B39" w:rsidP="004A3B39">
      <w:pPr>
        <w:pStyle w:val="BodyText1"/>
        <w:rPr>
          <w:color w:val="auto"/>
          <w:lang w:val="fr-FR"/>
        </w:rPr>
      </w:pPr>
      <w:r w:rsidRPr="004A3B39">
        <w:rPr>
          <w:color w:val="auto"/>
          <w:lang w:val="fr-FR"/>
        </w:rPr>
        <w:t xml:space="preserve">Le processus </w:t>
      </w:r>
      <w:r>
        <w:rPr>
          <w:color w:val="auto"/>
          <w:lang w:val="fr-FR"/>
        </w:rPr>
        <w:t>automatisé</w:t>
      </w:r>
      <w:r w:rsidR="00377FA2">
        <w:rPr>
          <w:color w:val="auto"/>
          <w:lang w:val="fr-FR"/>
        </w:rPr>
        <w:t xml:space="preserve"> reproduit </w:t>
      </w:r>
      <w:r w:rsidRPr="004A3B39">
        <w:rPr>
          <w:color w:val="auto"/>
          <w:lang w:val="fr-FR"/>
        </w:rPr>
        <w:t xml:space="preserve">le processus </w:t>
      </w:r>
      <w:r w:rsidR="00046463">
        <w:rPr>
          <w:color w:val="auto"/>
          <w:lang w:val="fr-FR"/>
        </w:rPr>
        <w:t>manuel</w:t>
      </w:r>
      <w:r w:rsidR="009C1717">
        <w:rPr>
          <w:color w:val="auto"/>
          <w:lang w:val="fr-FR"/>
        </w:rPr>
        <w:t xml:space="preserve"> qui est complété d’une étape 5 d’envoi de rapport métier</w:t>
      </w:r>
      <w:r w:rsidR="0029549F">
        <w:rPr>
          <w:color w:val="auto"/>
          <w:lang w:val="fr-FR"/>
        </w:rPr>
        <w:t xml:space="preserve"> </w:t>
      </w:r>
    </w:p>
    <w:p w14:paraId="6307F901" w14:textId="6D5A39BE" w:rsidR="00891C59" w:rsidRPr="00891C59" w:rsidRDefault="00891C59" w:rsidP="0029257B">
      <w:pPr>
        <w:pStyle w:val="CGH3"/>
        <w:rPr>
          <w:lang w:val="fr-FR"/>
        </w:rPr>
      </w:pPr>
      <w:bookmarkStart w:id="39" w:name="_Toc129645478"/>
      <w:r w:rsidRPr="00891C59">
        <w:rPr>
          <w:lang w:val="fr-FR"/>
        </w:rPr>
        <w:t>Systè</w:t>
      </w:r>
      <w:r>
        <w:rPr>
          <w:lang w:val="fr-FR"/>
        </w:rPr>
        <w:t>me</w:t>
      </w:r>
      <w:bookmarkEnd w:id="39"/>
    </w:p>
    <w:tbl>
      <w:tblPr>
        <w:tblStyle w:val="CMU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6804"/>
      </w:tblGrid>
      <w:tr w:rsidR="00891C59" w:rsidRPr="00446D1D" w14:paraId="000FD98C" w14:textId="77777777" w:rsidTr="00292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top w:val="single" w:sz="4" w:space="0" w:color="auto"/>
              <w:left w:val="single" w:sz="4" w:space="0" w:color="auto"/>
            </w:tcBorders>
          </w:tcPr>
          <w:p w14:paraId="43E88A8F" w14:textId="77777777" w:rsidR="00891C59" w:rsidRPr="00446D1D" w:rsidRDefault="00891C59" w:rsidP="0029257B">
            <w:pPr>
              <w:pStyle w:val="TableHead"/>
              <w:rPr>
                <w:lang w:val="fr-FR"/>
              </w:rPr>
            </w:pPr>
            <w:r w:rsidRPr="00446D1D">
              <w:rPr>
                <w:rFonts w:asciiTheme="majorHAnsi" w:hAnsiTheme="majorHAnsi" w:cstheme="majorHAnsi"/>
                <w:bCs/>
                <w:color w:val="FFFFFF"/>
                <w:szCs w:val="20"/>
                <w:lang w:val="fr-FR"/>
              </w:rPr>
              <w:t xml:space="preserve">Système </w:t>
            </w:r>
          </w:p>
        </w:tc>
        <w:tc>
          <w:tcPr>
            <w:tcW w:w="6804" w:type="dxa"/>
            <w:tcBorders>
              <w:top w:val="single" w:sz="4" w:space="0" w:color="auto"/>
              <w:right w:val="single" w:sz="4" w:space="0" w:color="auto"/>
            </w:tcBorders>
          </w:tcPr>
          <w:p w14:paraId="4B1858B4" w14:textId="77777777" w:rsidR="00891C59" w:rsidRPr="00446D1D" w:rsidDel="00AC0FDC" w:rsidRDefault="00891C59" w:rsidP="0029257B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/>
                <w:szCs w:val="20"/>
                <w:lang w:val="fr-FR"/>
              </w:rPr>
            </w:pPr>
            <w:r>
              <w:rPr>
                <w:lang w:val="fr-FR"/>
              </w:rPr>
              <w:t>Détail</w:t>
            </w:r>
          </w:p>
        </w:tc>
      </w:tr>
      <w:tr w:rsidR="00891C59" w:rsidRPr="00EB1C2C" w14:paraId="693C75A3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tcBorders>
              <w:left w:val="single" w:sz="4" w:space="0" w:color="auto"/>
            </w:tcBorders>
          </w:tcPr>
          <w:p w14:paraId="7B196F67" w14:textId="24776F40" w:rsidR="00891C59" w:rsidRDefault="00E532F4" w:rsidP="00E532F4">
            <w:pPr>
              <w:pStyle w:val="TableText"/>
              <w:jc w:val="center"/>
              <w:rPr>
                <w:b w:val="0"/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VMs Robot</w:t>
            </w:r>
          </w:p>
          <w:p w14:paraId="19D3AE52" w14:textId="77777777" w:rsidR="00891C59" w:rsidRDefault="00891C59" w:rsidP="0029257B">
            <w:pPr>
              <w:pStyle w:val="TableText"/>
              <w:jc w:val="center"/>
              <w:rPr>
                <w:b w:val="0"/>
                <w:color w:val="auto"/>
                <w:lang w:val="fr-FR"/>
              </w:rPr>
            </w:pPr>
          </w:p>
          <w:p w14:paraId="68D33044" w14:textId="77777777" w:rsidR="00891C59" w:rsidRPr="00446D1D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Windows 10</w:t>
            </w: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08EF8E8D" w14:textId="134EF7D8" w:rsidR="00891C59" w:rsidRPr="00446D1D" w:rsidDel="00AC0FDC" w:rsidRDefault="00891C59" w:rsidP="00841DB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 w:rsidRPr="00830B13">
              <w:rPr>
                <w:color w:val="auto"/>
                <w:lang w:val="fr-FR"/>
              </w:rPr>
              <w:t xml:space="preserve">Développement : </w:t>
            </w:r>
          </w:p>
        </w:tc>
      </w:tr>
      <w:tr w:rsidR="00891C59" w:rsidRPr="004912B3" w14:paraId="4EC5E6B3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4F79D3D1" w14:textId="77777777" w:rsidR="00891C59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0FBFDE75" w14:textId="080AF666" w:rsidR="00891C59" w:rsidRPr="004912B3" w:rsidRDefault="00891C59" w:rsidP="00841DB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R</w:t>
            </w:r>
            <w:r w:rsidRPr="004912B3">
              <w:rPr>
                <w:color w:val="auto"/>
                <w:lang w:val="fr-FR"/>
              </w:rPr>
              <w:t>ecette :</w:t>
            </w:r>
            <w:r>
              <w:rPr>
                <w:color w:val="auto"/>
                <w:lang w:val="fr-FR"/>
              </w:rPr>
              <w:t xml:space="preserve"> </w:t>
            </w:r>
          </w:p>
        </w:tc>
      </w:tr>
      <w:tr w:rsidR="00891C59" w:rsidRPr="004912B3" w14:paraId="4E3F7A47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193043B6" w14:textId="77777777" w:rsidR="00891C59" w:rsidRPr="004912B3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6BA2590F" w14:textId="5773E402" w:rsidR="00891C59" w:rsidRPr="004912B3" w:rsidRDefault="00891C59" w:rsidP="00841DB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 w:rsidRPr="004912B3">
              <w:rPr>
                <w:color w:val="auto"/>
                <w:lang w:val="fr-FR"/>
              </w:rPr>
              <w:t xml:space="preserve">Production : </w:t>
            </w:r>
          </w:p>
        </w:tc>
      </w:tr>
    </w:tbl>
    <w:p w14:paraId="7442C9EF" w14:textId="77777777" w:rsidR="00891C59" w:rsidRDefault="00891C59" w:rsidP="00891C59">
      <w:pPr>
        <w:pStyle w:val="BodyText1"/>
        <w:rPr>
          <w:lang w:val="fr-FR"/>
        </w:rPr>
      </w:pPr>
    </w:p>
    <w:p w14:paraId="4149D55A" w14:textId="77777777" w:rsidR="00891C59" w:rsidRPr="00E55F13" w:rsidRDefault="00891C59" w:rsidP="00891C59">
      <w:pPr>
        <w:pStyle w:val="CGH3"/>
        <w:rPr>
          <w:lang w:val="fr-FR"/>
        </w:rPr>
      </w:pPr>
      <w:bookmarkStart w:id="40" w:name="_Toc129645479"/>
      <w:r>
        <w:rPr>
          <w:lang w:val="fr-FR"/>
        </w:rPr>
        <w:t>Application</w:t>
      </w:r>
      <w:bookmarkEnd w:id="40"/>
    </w:p>
    <w:p w14:paraId="488ABD87" w14:textId="77777777" w:rsidR="00891C59" w:rsidRPr="00446D1D" w:rsidRDefault="00891C59" w:rsidP="00891C59">
      <w:pPr>
        <w:pStyle w:val="BodyText1"/>
        <w:rPr>
          <w:lang w:val="fr-FR"/>
        </w:rPr>
      </w:pPr>
    </w:p>
    <w:tbl>
      <w:tblPr>
        <w:tblStyle w:val="CMU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6804"/>
      </w:tblGrid>
      <w:tr w:rsidR="00891C59" w:rsidRPr="00446D1D" w14:paraId="5A09E97F" w14:textId="77777777" w:rsidTr="00292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top w:val="single" w:sz="4" w:space="0" w:color="auto"/>
              <w:left w:val="single" w:sz="4" w:space="0" w:color="auto"/>
            </w:tcBorders>
          </w:tcPr>
          <w:p w14:paraId="0D95CA19" w14:textId="77777777" w:rsidR="00891C59" w:rsidRPr="00446D1D" w:rsidRDefault="00891C59" w:rsidP="0029257B">
            <w:pPr>
              <w:pStyle w:val="TableHead"/>
              <w:rPr>
                <w:lang w:val="fr-FR"/>
              </w:rPr>
            </w:pPr>
            <w:r w:rsidRPr="00446D1D">
              <w:rPr>
                <w:rFonts w:asciiTheme="majorHAnsi" w:hAnsiTheme="majorHAnsi" w:cstheme="majorHAnsi"/>
                <w:bCs/>
                <w:color w:val="FFFFFF"/>
                <w:szCs w:val="20"/>
                <w:lang w:val="fr-FR"/>
              </w:rPr>
              <w:t xml:space="preserve">Application </w:t>
            </w:r>
          </w:p>
        </w:tc>
        <w:tc>
          <w:tcPr>
            <w:tcW w:w="6804" w:type="dxa"/>
            <w:tcBorders>
              <w:top w:val="single" w:sz="4" w:space="0" w:color="auto"/>
              <w:right w:val="single" w:sz="4" w:space="0" w:color="auto"/>
            </w:tcBorders>
          </w:tcPr>
          <w:p w14:paraId="4676E3B1" w14:textId="77777777" w:rsidR="00891C59" w:rsidRPr="00446D1D" w:rsidDel="00AC0FDC" w:rsidRDefault="00891C59" w:rsidP="0029257B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/>
                <w:szCs w:val="20"/>
                <w:lang w:val="fr-FR"/>
              </w:rPr>
            </w:pPr>
            <w:r w:rsidRPr="00446D1D">
              <w:rPr>
                <w:lang w:val="fr-FR"/>
              </w:rPr>
              <w:t>Environnement</w:t>
            </w:r>
          </w:p>
        </w:tc>
      </w:tr>
      <w:tr w:rsidR="00891C59" w:rsidRPr="00D26D09" w14:paraId="732750FA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tcBorders>
              <w:left w:val="single" w:sz="4" w:space="0" w:color="auto"/>
            </w:tcBorders>
          </w:tcPr>
          <w:p w14:paraId="494F9211" w14:textId="38D0A90B" w:rsidR="00891C59" w:rsidRPr="00446D1D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0CA3635B" w14:textId="0BA0F481" w:rsidR="00891C59" w:rsidRPr="00446D1D" w:rsidDel="00AC0FDC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</w:p>
        </w:tc>
      </w:tr>
      <w:tr w:rsidR="00891C59" w:rsidRPr="00210775" w14:paraId="72236D84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465A8C7E" w14:textId="77777777" w:rsidR="00891C59" w:rsidRPr="004912B3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3626309B" w14:textId="37F1DCF8" w:rsidR="00891C59" w:rsidRPr="00210775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542D5E88" w14:textId="77777777" w:rsidR="00891C59" w:rsidRPr="00210775" w:rsidRDefault="00891C59" w:rsidP="00891C59">
      <w:pPr>
        <w:spacing w:after="200" w:line="276" w:lineRule="auto"/>
        <w:rPr>
          <w:rFonts w:cs="Times New Roman"/>
          <w:b w:val="0"/>
          <w:color w:val="3B3B3B" w:themeColor="background2" w:themeShade="40"/>
          <w:sz w:val="20"/>
          <w:szCs w:val="22"/>
          <w:lang w:val="en-US"/>
        </w:rPr>
      </w:pPr>
    </w:p>
    <w:p w14:paraId="6B9071BA" w14:textId="77777777" w:rsidR="00891C59" w:rsidRPr="00E55F13" w:rsidRDefault="00891C59" w:rsidP="00891C59">
      <w:pPr>
        <w:pStyle w:val="CGH3"/>
        <w:rPr>
          <w:lang w:val="fr-FR"/>
        </w:rPr>
      </w:pPr>
      <w:bookmarkStart w:id="41" w:name="_Toc129645480"/>
      <w:r w:rsidRPr="00E55F13">
        <w:rPr>
          <w:lang w:val="fr-FR"/>
        </w:rPr>
        <w:t>Compte</w:t>
      </w:r>
      <w:r>
        <w:rPr>
          <w:lang w:val="fr-FR"/>
        </w:rPr>
        <w:t>s</w:t>
      </w:r>
      <w:bookmarkEnd w:id="41"/>
    </w:p>
    <w:p w14:paraId="1F67E31C" w14:textId="77777777" w:rsidR="00891C59" w:rsidRPr="0042172A" w:rsidRDefault="00891C59" w:rsidP="00891C59">
      <w:pPr>
        <w:spacing w:after="200" w:line="276" w:lineRule="auto"/>
        <w:rPr>
          <w:rFonts w:cs="Times New Roman"/>
          <w:b w:val="0"/>
          <w:color w:val="auto"/>
          <w:sz w:val="20"/>
          <w:szCs w:val="22"/>
          <w:lang w:val="fr-FR"/>
        </w:rPr>
      </w:pPr>
    </w:p>
    <w:p w14:paraId="6F806A6F" w14:textId="41C20AE7" w:rsidR="00891C59" w:rsidRPr="00286D22" w:rsidRDefault="00891C59" w:rsidP="00891C59">
      <w:pPr>
        <w:spacing w:after="200" w:line="276" w:lineRule="auto"/>
        <w:rPr>
          <w:rFonts w:cs="Times New Roman"/>
          <w:b w:val="0"/>
          <w:color w:val="auto"/>
          <w:sz w:val="20"/>
          <w:szCs w:val="22"/>
          <w:lang w:val="fr-FR"/>
        </w:rPr>
      </w:pPr>
    </w:p>
    <w:tbl>
      <w:tblPr>
        <w:tblStyle w:val="CMU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6804"/>
      </w:tblGrid>
      <w:tr w:rsidR="00891C59" w:rsidRPr="00446D1D" w14:paraId="4FC21FE4" w14:textId="77777777" w:rsidTr="00292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top w:val="single" w:sz="4" w:space="0" w:color="auto"/>
              <w:left w:val="single" w:sz="4" w:space="0" w:color="auto"/>
            </w:tcBorders>
          </w:tcPr>
          <w:p w14:paraId="2C80062F" w14:textId="77777777" w:rsidR="00891C59" w:rsidRPr="00446D1D" w:rsidRDefault="00891C59" w:rsidP="0029257B">
            <w:pPr>
              <w:pStyle w:val="TableHead"/>
              <w:rPr>
                <w:lang w:val="fr-FR"/>
              </w:rPr>
            </w:pPr>
            <w:r>
              <w:rPr>
                <w:rFonts w:asciiTheme="majorHAnsi" w:hAnsiTheme="majorHAnsi" w:cstheme="majorHAnsi"/>
                <w:bCs/>
                <w:color w:val="FFFFFF"/>
                <w:szCs w:val="20"/>
                <w:lang w:val="fr-FR"/>
              </w:rPr>
              <w:t>Type</w:t>
            </w:r>
          </w:p>
        </w:tc>
        <w:tc>
          <w:tcPr>
            <w:tcW w:w="6804" w:type="dxa"/>
            <w:tcBorders>
              <w:top w:val="single" w:sz="4" w:space="0" w:color="auto"/>
              <w:right w:val="single" w:sz="4" w:space="0" w:color="auto"/>
            </w:tcBorders>
          </w:tcPr>
          <w:p w14:paraId="4679F53E" w14:textId="77777777" w:rsidR="00891C59" w:rsidRPr="00446D1D" w:rsidDel="00AC0FDC" w:rsidRDefault="00891C59" w:rsidP="0029257B">
            <w:pPr>
              <w:pStyle w:val="TableHea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/>
                <w:szCs w:val="20"/>
                <w:lang w:val="fr-FR"/>
              </w:rPr>
            </w:pPr>
            <w:r>
              <w:rPr>
                <w:lang w:val="fr-FR"/>
              </w:rPr>
              <w:t>Compte</w:t>
            </w:r>
          </w:p>
        </w:tc>
      </w:tr>
      <w:tr w:rsidR="00891C59" w:rsidRPr="00EB1C2C" w14:paraId="490CBF9D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tcBorders>
              <w:left w:val="single" w:sz="4" w:space="0" w:color="auto"/>
            </w:tcBorders>
          </w:tcPr>
          <w:p w14:paraId="654E5BE5" w14:textId="5ED99801" w:rsidR="00891C59" w:rsidRDefault="00891C59" w:rsidP="000E6D31">
            <w:pPr>
              <w:pStyle w:val="TableText"/>
              <w:jc w:val="center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 xml:space="preserve">Windows </w:t>
            </w: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0A2859E1" w14:textId="223FEBCD" w:rsidR="00891C59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 w:rsidRPr="00830B13">
              <w:rPr>
                <w:color w:val="auto"/>
                <w:lang w:val="fr-FR"/>
              </w:rPr>
              <w:t xml:space="preserve">Développement : </w:t>
            </w:r>
            <w:r w:rsidR="000E6D31">
              <w:rPr>
                <w:color w:val="auto"/>
                <w:lang w:val="fr-FR"/>
              </w:rPr>
              <w:t>N/A</w:t>
            </w:r>
          </w:p>
        </w:tc>
      </w:tr>
      <w:tr w:rsidR="00891C59" w:rsidRPr="00EB1C2C" w14:paraId="208A730E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091FD0B1" w14:textId="77777777" w:rsidR="00891C59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2495C3EF" w14:textId="2CD0EE06" w:rsidR="00891C59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R</w:t>
            </w:r>
            <w:r w:rsidRPr="004912B3">
              <w:rPr>
                <w:color w:val="auto"/>
                <w:lang w:val="fr-FR"/>
              </w:rPr>
              <w:t xml:space="preserve">ecette : </w:t>
            </w:r>
            <w:r w:rsidR="000E6D31">
              <w:rPr>
                <w:color w:val="auto"/>
                <w:lang w:val="fr-FR"/>
              </w:rPr>
              <w:t>N/A</w:t>
            </w:r>
          </w:p>
        </w:tc>
      </w:tr>
      <w:tr w:rsidR="00891C59" w:rsidRPr="00EB1C2C" w14:paraId="022B7C89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7A6CA1A5" w14:textId="77777777" w:rsidR="00891C59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348234AC" w14:textId="3509E955" w:rsidR="00891C59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 w:rsidRPr="004912B3">
              <w:rPr>
                <w:color w:val="auto"/>
                <w:lang w:val="fr-FR"/>
              </w:rPr>
              <w:t xml:space="preserve">Production : </w:t>
            </w:r>
            <w:r w:rsidR="000E6D31">
              <w:rPr>
                <w:color w:val="auto"/>
                <w:lang w:val="fr-FR"/>
              </w:rPr>
              <w:t>N/A</w:t>
            </w:r>
          </w:p>
        </w:tc>
      </w:tr>
      <w:tr w:rsidR="00891C59" w:rsidRPr="00EB1C2C" w14:paraId="7DD02B22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tcBorders>
              <w:left w:val="single" w:sz="4" w:space="0" w:color="auto"/>
            </w:tcBorders>
          </w:tcPr>
          <w:p w14:paraId="59554346" w14:textId="34459CD2" w:rsidR="00891C59" w:rsidRPr="00446D1D" w:rsidRDefault="00891C59" w:rsidP="000E6D31">
            <w:pPr>
              <w:pStyle w:val="TableText"/>
              <w:jc w:val="center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 xml:space="preserve">Applicatif </w:t>
            </w: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3702B46B" w14:textId="26669E12" w:rsidR="00891C59" w:rsidRPr="00446D1D" w:rsidDel="00AC0FDC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 w:rsidRPr="00830B13">
              <w:rPr>
                <w:color w:val="auto"/>
                <w:lang w:val="fr-FR"/>
              </w:rPr>
              <w:t xml:space="preserve">Développement : </w:t>
            </w:r>
            <w:r w:rsidR="000E6D31">
              <w:rPr>
                <w:color w:val="auto"/>
                <w:lang w:val="fr-FR"/>
              </w:rPr>
              <w:t>N/A</w:t>
            </w:r>
          </w:p>
        </w:tc>
      </w:tr>
      <w:tr w:rsidR="00891C59" w:rsidRPr="004912B3" w14:paraId="14D14248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3613B562" w14:textId="77777777" w:rsidR="00891C59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2D223829" w14:textId="77777777" w:rsidR="00891C59" w:rsidRPr="004912B3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>
              <w:rPr>
                <w:color w:val="auto"/>
                <w:lang w:val="fr-FR"/>
              </w:rPr>
              <w:t>R</w:t>
            </w:r>
            <w:r w:rsidRPr="004912B3">
              <w:rPr>
                <w:color w:val="auto"/>
                <w:lang w:val="fr-FR"/>
              </w:rPr>
              <w:t>ecette :</w:t>
            </w:r>
            <w:r>
              <w:rPr>
                <w:color w:val="auto"/>
                <w:lang w:val="fr-FR"/>
              </w:rPr>
              <w:t xml:space="preserve"> N/A</w:t>
            </w:r>
          </w:p>
        </w:tc>
      </w:tr>
      <w:tr w:rsidR="00891C59" w:rsidRPr="004912B3" w14:paraId="129945EB" w14:textId="77777777" w:rsidTr="00292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tcBorders>
              <w:left w:val="single" w:sz="4" w:space="0" w:color="auto"/>
            </w:tcBorders>
          </w:tcPr>
          <w:p w14:paraId="3AE87F46" w14:textId="77777777" w:rsidR="00891C59" w:rsidRPr="004912B3" w:rsidRDefault="00891C59" w:rsidP="0029257B">
            <w:pPr>
              <w:pStyle w:val="TableText"/>
              <w:jc w:val="center"/>
              <w:rPr>
                <w:color w:val="auto"/>
                <w:lang w:val="fr-FR"/>
              </w:rPr>
            </w:pPr>
          </w:p>
        </w:tc>
        <w:tc>
          <w:tcPr>
            <w:tcW w:w="6804" w:type="dxa"/>
            <w:tcBorders>
              <w:right w:val="single" w:sz="4" w:space="0" w:color="auto"/>
            </w:tcBorders>
          </w:tcPr>
          <w:p w14:paraId="04678656" w14:textId="22B3F1F5" w:rsidR="00891C59" w:rsidRPr="004912B3" w:rsidRDefault="00891C59" w:rsidP="0029257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FR"/>
              </w:rPr>
            </w:pPr>
            <w:r w:rsidRPr="004912B3">
              <w:rPr>
                <w:color w:val="auto"/>
                <w:lang w:val="fr-FR"/>
              </w:rPr>
              <w:t>Production :</w:t>
            </w:r>
            <w:r>
              <w:rPr>
                <w:color w:val="auto"/>
                <w:lang w:val="fr-FR"/>
              </w:rPr>
              <w:t xml:space="preserve"> </w:t>
            </w:r>
            <w:r w:rsidR="000E6D31">
              <w:rPr>
                <w:color w:val="auto"/>
                <w:lang w:val="fr-FR"/>
              </w:rPr>
              <w:t>N/A</w:t>
            </w:r>
          </w:p>
        </w:tc>
      </w:tr>
    </w:tbl>
    <w:p w14:paraId="2321E79A" w14:textId="29BBE0DF" w:rsidR="009675F9" w:rsidRDefault="00891C59" w:rsidP="003A5C66">
      <w:pPr>
        <w:spacing w:after="200" w:line="276" w:lineRule="auto"/>
        <w:rPr>
          <w:rFonts w:cs="Times New Roman"/>
          <w:b w:val="0"/>
          <w:color w:val="3B3B3B" w:themeColor="background2" w:themeShade="40"/>
          <w:sz w:val="20"/>
          <w:szCs w:val="22"/>
          <w:lang w:val="fr-FR"/>
        </w:rPr>
      </w:pPr>
      <w:r>
        <w:rPr>
          <w:rFonts w:cs="Times New Roman"/>
          <w:b w:val="0"/>
          <w:color w:val="3B3B3B" w:themeColor="background2" w:themeShade="40"/>
          <w:sz w:val="20"/>
          <w:szCs w:val="22"/>
          <w:lang w:val="fr-FR"/>
        </w:rPr>
        <w:br w:type="page"/>
      </w:r>
    </w:p>
    <w:p w14:paraId="2C39D7D5" w14:textId="77777777" w:rsidR="003339C3" w:rsidRPr="00446D1D" w:rsidRDefault="003339C3" w:rsidP="003A5C66">
      <w:pPr>
        <w:spacing w:after="200" w:line="276" w:lineRule="auto"/>
        <w:rPr>
          <w:color w:val="auto"/>
          <w:lang w:val="fr-FR"/>
        </w:rPr>
      </w:pPr>
    </w:p>
    <w:p w14:paraId="6B3B6ABA" w14:textId="572D5097" w:rsidR="005D66BF" w:rsidRPr="00446D1D" w:rsidRDefault="009264A1" w:rsidP="009264A1">
      <w:pPr>
        <w:pStyle w:val="CGH3"/>
        <w:rPr>
          <w:lang w:val="fr-FR"/>
        </w:rPr>
      </w:pPr>
      <w:bookmarkStart w:id="42" w:name="_Toc129645481"/>
      <w:r w:rsidRPr="00446D1D">
        <w:rPr>
          <w:lang w:val="fr-FR"/>
        </w:rPr>
        <w:t>Vision générale du processus</w:t>
      </w:r>
      <w:bookmarkEnd w:id="42"/>
    </w:p>
    <w:p w14:paraId="734E2805" w14:textId="23159F9F" w:rsidR="003D3770" w:rsidRDefault="003D3770" w:rsidP="00410CFD">
      <w:pPr>
        <w:pStyle w:val="BodyText1"/>
        <w:rPr>
          <w:color w:val="auto"/>
          <w:lang w:val="fr-FR"/>
        </w:rPr>
      </w:pPr>
      <w:r>
        <w:rPr>
          <w:color w:val="auto"/>
          <w:lang w:val="fr-FR"/>
        </w:rPr>
        <w:t>Schéma</w:t>
      </w:r>
      <w:r w:rsidR="00332786">
        <w:rPr>
          <w:color w:val="auto"/>
          <w:lang w:val="fr-FR"/>
        </w:rPr>
        <w:t xml:space="preserve"> des étapes du processus :</w:t>
      </w:r>
    </w:p>
    <w:p w14:paraId="66EC3576" w14:textId="77777777" w:rsidR="003339C3" w:rsidRDefault="003339C3" w:rsidP="00410CFD">
      <w:pPr>
        <w:pStyle w:val="BodyText1"/>
        <w:rPr>
          <w:color w:val="auto"/>
          <w:lang w:val="fr-FR"/>
        </w:rPr>
      </w:pPr>
    </w:p>
    <w:p w14:paraId="4F6E1317" w14:textId="42E84C6D" w:rsidR="006D6860" w:rsidRDefault="00CD7782" w:rsidP="00965259">
      <w:pPr>
        <w:suppressAutoHyphens/>
        <w:autoSpaceDN w:val="0"/>
        <w:spacing w:after="160" w:line="256" w:lineRule="auto"/>
        <w:textAlignment w:val="baseline"/>
        <w:rPr>
          <w:rFonts w:asciiTheme="majorHAnsi" w:eastAsia="Calibri" w:hAnsiTheme="majorHAnsi" w:cs="Times New Roman"/>
          <w:bCs w:val="0"/>
          <w:color w:val="auto"/>
          <w:sz w:val="22"/>
          <w:szCs w:val="22"/>
          <w:u w:val="double"/>
          <w:lang w:val="fr-FR"/>
        </w:rPr>
      </w:pPr>
      <w:r w:rsidRPr="00CD7782">
        <w:rPr>
          <w:rFonts w:asciiTheme="majorHAnsi" w:eastAsia="Calibri" w:hAnsiTheme="majorHAnsi" w:cs="Times New Roman"/>
          <w:bCs w:val="0"/>
          <w:color w:val="auto"/>
          <w:sz w:val="22"/>
          <w:szCs w:val="22"/>
          <w:u w:val="double"/>
          <w:lang w:val="fr-FR"/>
        </w:rPr>
        <w:t>Synoptique</w:t>
      </w:r>
    </w:p>
    <w:p w14:paraId="64C8D27A" w14:textId="77777777" w:rsidR="00CD7782" w:rsidRPr="00CD7782" w:rsidRDefault="00CD7782" w:rsidP="00965259">
      <w:pPr>
        <w:suppressAutoHyphens/>
        <w:autoSpaceDN w:val="0"/>
        <w:spacing w:after="160" w:line="256" w:lineRule="auto"/>
        <w:textAlignment w:val="baseline"/>
        <w:rPr>
          <w:rFonts w:asciiTheme="majorHAnsi" w:eastAsia="Calibri" w:hAnsiTheme="majorHAnsi" w:cs="Times New Roman"/>
          <w:bCs w:val="0"/>
          <w:color w:val="auto"/>
          <w:sz w:val="22"/>
          <w:szCs w:val="22"/>
          <w:u w:val="double"/>
          <w:lang w:val="fr-FR"/>
        </w:rPr>
      </w:pPr>
    </w:p>
    <w:p w14:paraId="2391E57F" w14:textId="1D0271B0" w:rsidR="00373B9D" w:rsidRDefault="00A91A51" w:rsidP="00410CFD">
      <w:pPr>
        <w:pStyle w:val="CGH3"/>
        <w:rPr>
          <w:lang w:val="fr-FR"/>
        </w:rPr>
      </w:pPr>
      <w:bookmarkStart w:id="43" w:name="_Toc129645482"/>
      <w:r w:rsidRPr="006360BC">
        <w:rPr>
          <w:lang w:val="fr-FR"/>
        </w:rPr>
        <w:t>Entrée du processus</w:t>
      </w:r>
      <w:bookmarkEnd w:id="43"/>
    </w:p>
    <w:p w14:paraId="552B77A8" w14:textId="448A6037" w:rsidR="0014627A" w:rsidRPr="00E91B09" w:rsidRDefault="0014627A" w:rsidP="00D91C4B">
      <w:pPr>
        <w:pStyle w:val="BodyText1"/>
        <w:spacing w:after="0"/>
        <w:rPr>
          <w:color w:val="auto"/>
          <w:lang w:val="fr-FR"/>
        </w:rPr>
      </w:pPr>
    </w:p>
    <w:p w14:paraId="345CB5EF" w14:textId="758225BB" w:rsidR="00CC1CBC" w:rsidRDefault="00D67203" w:rsidP="00761EF6">
      <w:pPr>
        <w:pStyle w:val="BodyText1"/>
        <w:rPr>
          <w:color w:val="auto"/>
          <w:lang w:val="fr-FR"/>
        </w:rPr>
      </w:pPr>
      <w:r>
        <w:rPr>
          <w:color w:val="auto"/>
          <w:lang w:val="fr-FR"/>
        </w:rPr>
        <w:t>N/A</w:t>
      </w:r>
      <w:r w:rsidR="005E403C">
        <w:rPr>
          <w:color w:val="auto"/>
          <w:lang w:val="fr-FR"/>
        </w:rPr>
        <w:t xml:space="preserve"> : </w:t>
      </w:r>
      <w:r>
        <w:rPr>
          <w:color w:val="auto"/>
          <w:lang w:val="fr-FR"/>
        </w:rPr>
        <w:t xml:space="preserve"> </w:t>
      </w:r>
      <w:r w:rsidR="005E403C">
        <w:rPr>
          <w:color w:val="auto"/>
          <w:lang w:val="fr-FR"/>
        </w:rPr>
        <w:t>P</w:t>
      </w:r>
      <w:r>
        <w:rPr>
          <w:color w:val="auto"/>
          <w:lang w:val="fr-FR"/>
        </w:rPr>
        <w:t xml:space="preserve">as </w:t>
      </w:r>
      <w:r w:rsidR="00EE01C5">
        <w:rPr>
          <w:color w:val="auto"/>
          <w:lang w:val="fr-FR"/>
        </w:rPr>
        <w:t>de données en entrée</w:t>
      </w:r>
      <w:r w:rsidR="005E403C">
        <w:rPr>
          <w:color w:val="auto"/>
          <w:lang w:val="fr-FR"/>
        </w:rPr>
        <w:t xml:space="preserve"> de</w:t>
      </w:r>
      <w:r w:rsidR="00A368B2">
        <w:rPr>
          <w:color w:val="auto"/>
          <w:lang w:val="fr-FR"/>
        </w:rPr>
        <w:t xml:space="preserve"> </w:t>
      </w:r>
      <w:r w:rsidR="005E403C">
        <w:rPr>
          <w:color w:val="auto"/>
          <w:lang w:val="fr-FR"/>
        </w:rPr>
        <w:t>t</w:t>
      </w:r>
      <w:r w:rsidR="00A368B2">
        <w:rPr>
          <w:color w:val="auto"/>
          <w:lang w:val="fr-FR"/>
        </w:rPr>
        <w:t>y</w:t>
      </w:r>
      <w:r w:rsidR="005E403C">
        <w:rPr>
          <w:color w:val="auto"/>
          <w:lang w:val="fr-FR"/>
        </w:rPr>
        <w:t>p</w:t>
      </w:r>
      <w:r w:rsidR="00A368B2">
        <w:rPr>
          <w:color w:val="auto"/>
          <w:lang w:val="fr-FR"/>
        </w:rPr>
        <w:t>e fichier ou mail, tou</w:t>
      </w:r>
      <w:r w:rsidR="005E403C">
        <w:rPr>
          <w:color w:val="auto"/>
          <w:lang w:val="fr-FR"/>
        </w:rPr>
        <w:t>te</w:t>
      </w:r>
      <w:r w:rsidR="00A368B2">
        <w:rPr>
          <w:color w:val="auto"/>
          <w:lang w:val="fr-FR"/>
        </w:rPr>
        <w:t xml:space="preserve">s les données à </w:t>
      </w:r>
      <w:r w:rsidR="005E403C">
        <w:rPr>
          <w:color w:val="auto"/>
          <w:lang w:val="fr-FR"/>
        </w:rPr>
        <w:t>traiter</w:t>
      </w:r>
      <w:r w:rsidR="00A368B2">
        <w:rPr>
          <w:color w:val="auto"/>
          <w:lang w:val="fr-FR"/>
        </w:rPr>
        <w:t xml:space="preserve"> sont </w:t>
      </w:r>
      <w:r w:rsidR="005E403C">
        <w:rPr>
          <w:color w:val="auto"/>
          <w:lang w:val="fr-FR"/>
        </w:rPr>
        <w:t>collectées</w:t>
      </w:r>
      <w:r w:rsidR="00921718">
        <w:rPr>
          <w:color w:val="auto"/>
          <w:lang w:val="fr-FR"/>
        </w:rPr>
        <w:t xml:space="preserve"> par le processus </w:t>
      </w:r>
      <w:r w:rsidR="005E403C">
        <w:rPr>
          <w:color w:val="auto"/>
          <w:lang w:val="fr-FR"/>
        </w:rPr>
        <w:t>en autonomie.</w:t>
      </w:r>
    </w:p>
    <w:p w14:paraId="1E332439" w14:textId="305A8568" w:rsidR="00DF4702" w:rsidRDefault="004F2257" w:rsidP="004F2257">
      <w:pPr>
        <w:pStyle w:val="CGH3"/>
      </w:pPr>
      <w:bookmarkStart w:id="44" w:name="_Toc129645483"/>
      <w:r>
        <w:t>Variables</w:t>
      </w:r>
      <w:bookmarkEnd w:id="44"/>
      <w:r>
        <w:t xml:space="preserve"> </w:t>
      </w:r>
    </w:p>
    <w:p w14:paraId="42BFD3DF" w14:textId="5AA624D8" w:rsidR="00317452" w:rsidRPr="009453D5" w:rsidRDefault="00317452" w:rsidP="00317452">
      <w:pPr>
        <w:pStyle w:val="BodyText1"/>
        <w:rPr>
          <w:lang w:val="fr-FR"/>
        </w:rPr>
      </w:pPr>
      <w:r w:rsidRPr="009453D5">
        <w:rPr>
          <w:lang w:val="fr-FR"/>
        </w:rPr>
        <w:t>L’ensemble des variables suivantes est défini en tant qu’asset du processus automatisé.</w:t>
      </w:r>
    </w:p>
    <w:p w14:paraId="588AFC70" w14:textId="248A3307" w:rsidR="00DF4702" w:rsidRDefault="00DF4702" w:rsidP="00D91C4B">
      <w:pPr>
        <w:pStyle w:val="BodyText1"/>
        <w:spacing w:after="0"/>
        <w:rPr>
          <w:color w:val="auto"/>
          <w:lang w:val="fr-FR"/>
        </w:rPr>
      </w:pPr>
    </w:p>
    <w:tbl>
      <w:tblPr>
        <w:tblStyle w:val="CMU1"/>
        <w:tblW w:w="10345" w:type="dxa"/>
        <w:tblLayout w:type="fixed"/>
        <w:tblLook w:val="04A0" w:firstRow="1" w:lastRow="0" w:firstColumn="1" w:lastColumn="0" w:noHBand="0" w:noVBand="1"/>
      </w:tblPr>
      <w:tblGrid>
        <w:gridCol w:w="758"/>
        <w:gridCol w:w="3107"/>
        <w:gridCol w:w="2790"/>
        <w:gridCol w:w="1710"/>
        <w:gridCol w:w="1980"/>
      </w:tblGrid>
      <w:tr w:rsidR="002B0C8F" w:rsidRPr="003B4A20" w14:paraId="25E725CF" w14:textId="77777777" w:rsidTr="00143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4" w:space="0" w:color="auto"/>
              <w:left w:val="single" w:sz="4" w:space="0" w:color="auto"/>
            </w:tcBorders>
          </w:tcPr>
          <w:p w14:paraId="4172BCEF" w14:textId="77777777" w:rsidR="002B0C8F" w:rsidRPr="00797C8C" w:rsidRDefault="002B0C8F" w:rsidP="00243830">
            <w:pPr>
              <w:spacing w:after="0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No.</w:t>
            </w:r>
          </w:p>
        </w:tc>
        <w:tc>
          <w:tcPr>
            <w:tcW w:w="3107" w:type="dxa"/>
            <w:tcBorders>
              <w:top w:val="single" w:sz="4" w:space="0" w:color="auto"/>
            </w:tcBorders>
          </w:tcPr>
          <w:p w14:paraId="69C6EE1F" w14:textId="77777777" w:rsidR="002B0C8F" w:rsidRPr="00797C8C" w:rsidRDefault="002B0C8F" w:rsidP="0024383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0FA9F82D" w14:textId="58F2B516" w:rsidR="002B0C8F" w:rsidRPr="00797C8C" w:rsidRDefault="002B0C8F" w:rsidP="0024383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Nom variable</w:t>
            </w:r>
          </w:p>
        </w:tc>
        <w:tc>
          <w:tcPr>
            <w:tcW w:w="1710" w:type="dxa"/>
            <w:tcBorders>
              <w:top w:val="single" w:sz="4" w:space="0" w:color="auto"/>
            </w:tcBorders>
          </w:tcPr>
          <w:p w14:paraId="4C94FB4D" w14:textId="0E119879" w:rsidR="002B0C8F" w:rsidRPr="00797C8C" w:rsidRDefault="002B0C8F" w:rsidP="0024383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Format</w:t>
            </w:r>
          </w:p>
        </w:tc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</w:tcPr>
          <w:p w14:paraId="06A292D2" w14:textId="183BE38B" w:rsidR="002B0C8F" w:rsidRPr="00797C8C" w:rsidRDefault="002B0C8F" w:rsidP="0024383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FFFFFF" w:themeColor="background1"/>
                <w:sz w:val="20"/>
                <w:szCs w:val="20"/>
                <w:lang w:val="fr-FR"/>
              </w:rPr>
              <w:t>Exemple</w:t>
            </w:r>
          </w:p>
        </w:tc>
      </w:tr>
      <w:tr w:rsidR="002B0C8F" w:rsidRPr="00D26D09" w14:paraId="5209E055" w14:textId="77777777" w:rsidTr="001437D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tcBorders>
              <w:left w:val="single" w:sz="4" w:space="0" w:color="auto"/>
            </w:tcBorders>
          </w:tcPr>
          <w:p w14:paraId="2FA22D6C" w14:textId="77777777" w:rsidR="002B0C8F" w:rsidRPr="00797C8C" w:rsidRDefault="002B0C8F" w:rsidP="00243830">
            <w:pPr>
              <w:spacing w:after="0"/>
              <w:jc w:val="center"/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  <w:t>1</w:t>
            </w:r>
          </w:p>
        </w:tc>
        <w:tc>
          <w:tcPr>
            <w:tcW w:w="3107" w:type="dxa"/>
          </w:tcPr>
          <w:p w14:paraId="7BB55D0D" w14:textId="305FC885" w:rsidR="002B0C8F" w:rsidRPr="003B4A20" w:rsidRDefault="002B0C8F" w:rsidP="0024383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2790" w:type="dxa"/>
          </w:tcPr>
          <w:p w14:paraId="77BFAD3C" w14:textId="0CBC56EF" w:rsidR="002B0C8F" w:rsidRPr="00DE3C06" w:rsidRDefault="002B0C8F" w:rsidP="0024383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2"/>
                <w:lang w:val="fr-FR"/>
              </w:rPr>
            </w:pPr>
          </w:p>
        </w:tc>
        <w:tc>
          <w:tcPr>
            <w:tcW w:w="1710" w:type="dxa"/>
          </w:tcPr>
          <w:p w14:paraId="07656DFB" w14:textId="50399FD5" w:rsidR="002B0C8F" w:rsidRPr="003B4A20" w:rsidRDefault="002B0C8F" w:rsidP="0024383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0F65DE32" w14:textId="119B4540" w:rsidR="002B0C8F" w:rsidRPr="003B4A20" w:rsidRDefault="002B0C8F" w:rsidP="0024383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</w:tr>
      <w:tr w:rsidR="002B0C8F" w:rsidRPr="00D26D09" w14:paraId="0EA358FC" w14:textId="77777777" w:rsidTr="001437D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tcBorders>
              <w:left w:val="single" w:sz="4" w:space="0" w:color="auto"/>
            </w:tcBorders>
          </w:tcPr>
          <w:p w14:paraId="5FEFF13F" w14:textId="77777777" w:rsidR="002B0C8F" w:rsidRPr="00797C8C" w:rsidRDefault="002B0C8F" w:rsidP="00243830">
            <w:pPr>
              <w:spacing w:after="0"/>
              <w:jc w:val="center"/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</w:pPr>
            <w:r w:rsidRPr="00797C8C">
              <w:rPr>
                <w:rFonts w:cs="Times New Roman"/>
                <w:b/>
                <w:color w:val="auto"/>
                <w:sz w:val="20"/>
                <w:szCs w:val="20"/>
                <w:lang w:val="fr-FR"/>
              </w:rPr>
              <w:t>2</w:t>
            </w:r>
          </w:p>
        </w:tc>
        <w:tc>
          <w:tcPr>
            <w:tcW w:w="3107" w:type="dxa"/>
          </w:tcPr>
          <w:p w14:paraId="1306EBF6" w14:textId="73F4BE2F" w:rsidR="002B0C8F" w:rsidRPr="003B4A20" w:rsidRDefault="002B0C8F" w:rsidP="0024383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2790" w:type="dxa"/>
          </w:tcPr>
          <w:p w14:paraId="0B96E954" w14:textId="6B0D2FEE" w:rsidR="002B0C8F" w:rsidRPr="006D243E" w:rsidRDefault="002B0C8F" w:rsidP="0024383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1710" w:type="dxa"/>
          </w:tcPr>
          <w:p w14:paraId="7A976292" w14:textId="3CBE4942" w:rsidR="002B0C8F" w:rsidRPr="003B4A20" w:rsidRDefault="002B0C8F" w:rsidP="0091414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3781EE65" w14:textId="659C6AE9" w:rsidR="002B0C8F" w:rsidRPr="003B4A20" w:rsidRDefault="002B0C8F" w:rsidP="001437D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auto"/>
                <w:sz w:val="20"/>
                <w:szCs w:val="20"/>
                <w:lang w:val="fr-FR"/>
              </w:rPr>
            </w:pPr>
          </w:p>
        </w:tc>
      </w:tr>
    </w:tbl>
    <w:p w14:paraId="6E21C21B" w14:textId="7C7C7490" w:rsidR="003131E2" w:rsidRDefault="003131E2" w:rsidP="00D91C4B">
      <w:pPr>
        <w:pStyle w:val="BodyText1"/>
        <w:spacing w:after="0"/>
        <w:rPr>
          <w:rFonts w:asciiTheme="majorHAnsi" w:hAnsiTheme="majorHAnsi"/>
          <w:color w:val="auto"/>
          <w:lang w:val="fr-FR"/>
        </w:rPr>
      </w:pPr>
      <w:bookmarkStart w:id="45" w:name="_GoBack"/>
      <w:bookmarkEnd w:id="45"/>
    </w:p>
    <w:p w14:paraId="1634A3CC" w14:textId="241E7FDB" w:rsidR="006C082B" w:rsidRDefault="006C082B">
      <w:pPr>
        <w:spacing w:after="200" w:line="276" w:lineRule="auto"/>
        <w:rPr>
          <w:rFonts w:asciiTheme="majorHAnsi" w:hAnsiTheme="majorHAnsi" w:cs="Times New Roman"/>
          <w:b w:val="0"/>
          <w:bCs w:val="0"/>
          <w:color w:val="auto"/>
          <w:sz w:val="20"/>
          <w:szCs w:val="22"/>
          <w:lang w:val="fr-FR"/>
        </w:rPr>
      </w:pPr>
      <w:r>
        <w:rPr>
          <w:rFonts w:asciiTheme="majorHAnsi" w:hAnsiTheme="majorHAnsi"/>
          <w:color w:val="auto"/>
          <w:lang w:val="fr-FR"/>
        </w:rPr>
        <w:br w:type="page"/>
      </w:r>
    </w:p>
    <w:p w14:paraId="79F6B9E1" w14:textId="6A945BF8" w:rsidR="00923074" w:rsidRPr="00446D1D" w:rsidRDefault="00D8790D" w:rsidP="009039C5">
      <w:pPr>
        <w:pStyle w:val="CGH2"/>
        <w:ind w:left="927"/>
        <w:rPr>
          <w:bCs w:val="0"/>
          <w:lang w:val="fr-FR"/>
        </w:rPr>
      </w:pPr>
      <w:r>
        <w:rPr>
          <w:bCs w:val="0"/>
          <w:lang w:val="fr-FR"/>
        </w:rPr>
        <w:lastRenderedPageBreak/>
        <w:t xml:space="preserve"> </w:t>
      </w:r>
      <w:bookmarkStart w:id="46" w:name="_Toc129645484"/>
      <w:r w:rsidR="00D41AD6">
        <w:rPr>
          <w:bCs w:val="0"/>
          <w:lang w:val="fr-FR"/>
        </w:rPr>
        <w:t xml:space="preserve">Gestion </w:t>
      </w:r>
      <w:r w:rsidR="00157AA8">
        <w:rPr>
          <w:bCs w:val="0"/>
          <w:lang w:val="fr-FR"/>
        </w:rPr>
        <w:t xml:space="preserve">des </w:t>
      </w:r>
      <w:r w:rsidR="00D41AD6">
        <w:rPr>
          <w:bCs w:val="0"/>
          <w:lang w:val="fr-FR"/>
        </w:rPr>
        <w:t>e</w:t>
      </w:r>
      <w:r w:rsidR="00D41E51" w:rsidRPr="00446D1D">
        <w:rPr>
          <w:bCs w:val="0"/>
          <w:lang w:val="fr-FR"/>
        </w:rPr>
        <w:t>xceptions</w:t>
      </w:r>
      <w:r w:rsidR="00923074" w:rsidRPr="00446D1D">
        <w:rPr>
          <w:bCs w:val="0"/>
          <w:lang w:val="fr-FR"/>
        </w:rPr>
        <w:t xml:space="preserve"> &amp; </w:t>
      </w:r>
      <w:r w:rsidR="00B74B48" w:rsidRPr="00446D1D">
        <w:rPr>
          <w:bCs w:val="0"/>
          <w:lang w:val="fr-FR"/>
        </w:rPr>
        <w:t>erreur</w:t>
      </w:r>
      <w:r w:rsidR="000F1A0F" w:rsidRPr="00446D1D">
        <w:rPr>
          <w:bCs w:val="0"/>
          <w:lang w:val="fr-FR"/>
        </w:rPr>
        <w:t>s</w:t>
      </w:r>
      <w:bookmarkEnd w:id="46"/>
    </w:p>
    <w:p w14:paraId="50967D1D" w14:textId="3E314774" w:rsidR="00381BF0" w:rsidRPr="00446D1D" w:rsidRDefault="00B74B48" w:rsidP="00381BF0">
      <w:pPr>
        <w:pStyle w:val="CGH3"/>
        <w:rPr>
          <w:lang w:val="fr-FR"/>
        </w:rPr>
      </w:pPr>
      <w:bookmarkStart w:id="47" w:name="_Toc83119820"/>
      <w:bookmarkStart w:id="48" w:name="_Toc129645485"/>
      <w:r w:rsidRPr="00446D1D">
        <w:rPr>
          <w:lang w:val="fr-FR"/>
        </w:rPr>
        <w:t>Exception</w:t>
      </w:r>
      <w:r w:rsidR="000D1B94" w:rsidRPr="00446D1D">
        <w:rPr>
          <w:lang w:val="fr-FR"/>
        </w:rPr>
        <w:t>s</w:t>
      </w:r>
      <w:r w:rsidRPr="00446D1D">
        <w:rPr>
          <w:lang w:val="fr-FR"/>
        </w:rPr>
        <w:t xml:space="preserve"> métier</w:t>
      </w:r>
      <w:r w:rsidR="000D1B94" w:rsidRPr="00446D1D">
        <w:rPr>
          <w:lang w:val="fr-FR"/>
        </w:rPr>
        <w:t>s</w:t>
      </w:r>
      <w:bookmarkEnd w:id="48"/>
      <w:r w:rsidR="00037A09" w:rsidRPr="00446D1D">
        <w:rPr>
          <w:lang w:val="fr-FR"/>
        </w:rPr>
        <w:t xml:space="preserve"> </w:t>
      </w:r>
      <w:bookmarkEnd w:id="47"/>
    </w:p>
    <w:p w14:paraId="075DCE2C" w14:textId="73024258" w:rsidR="00823AF1" w:rsidRPr="00BF65EA" w:rsidRDefault="009453D5" w:rsidP="00823AF1">
      <w:pPr>
        <w:shd w:val="clear" w:color="auto" w:fill="FFFFFF"/>
        <w:jc w:val="both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  <w:r>
        <w:rPr>
          <w:rFonts w:cs="Times New Roman"/>
          <w:b w:val="0"/>
          <w:bCs w:val="0"/>
          <w:color w:val="auto"/>
          <w:sz w:val="20"/>
          <w:szCs w:val="22"/>
          <w:lang w:val="fr-FR"/>
        </w:rPr>
        <w:t xml:space="preserve">Aucune </w:t>
      </w:r>
      <w:r w:rsidR="006D0D0F">
        <w:rPr>
          <w:rFonts w:cs="Times New Roman"/>
          <w:b w:val="0"/>
          <w:bCs w:val="0"/>
          <w:color w:val="auto"/>
          <w:sz w:val="20"/>
          <w:szCs w:val="22"/>
          <w:lang w:val="fr-FR"/>
        </w:rPr>
        <w:t>exception métier</w:t>
      </w:r>
      <w:r>
        <w:rPr>
          <w:rFonts w:cs="Times New Roman"/>
          <w:b w:val="0"/>
          <w:bCs w:val="0"/>
          <w:color w:val="auto"/>
          <w:sz w:val="20"/>
          <w:szCs w:val="22"/>
          <w:lang w:val="fr-FR"/>
        </w:rPr>
        <w:t xml:space="preserve"> n’est identifiée.</w:t>
      </w:r>
    </w:p>
    <w:p w14:paraId="6E7477B9" w14:textId="18262B37" w:rsidR="00381BF0" w:rsidRPr="00446D1D" w:rsidRDefault="000F1A0F" w:rsidP="00381BF0">
      <w:pPr>
        <w:pStyle w:val="CGH3"/>
        <w:rPr>
          <w:lang w:val="fr-FR"/>
        </w:rPr>
      </w:pPr>
      <w:bookmarkStart w:id="49" w:name="_Toc84858378"/>
      <w:bookmarkStart w:id="50" w:name="_Toc84858440"/>
      <w:bookmarkStart w:id="51" w:name="_Toc84864112"/>
      <w:bookmarkStart w:id="52" w:name="_Toc2162084"/>
      <w:bookmarkStart w:id="53" w:name="_Toc9939255"/>
      <w:bookmarkStart w:id="54" w:name="_Toc26970300"/>
      <w:bookmarkStart w:id="55" w:name="_Toc33519946"/>
      <w:bookmarkStart w:id="56" w:name="_Toc37749821"/>
      <w:bookmarkStart w:id="57" w:name="_Toc129645486"/>
      <w:bookmarkEnd w:id="49"/>
      <w:bookmarkEnd w:id="50"/>
      <w:bookmarkEnd w:id="51"/>
      <w:r w:rsidRPr="00446D1D">
        <w:rPr>
          <w:lang w:val="fr-FR"/>
        </w:rPr>
        <w:t>Erreur</w:t>
      </w:r>
      <w:r w:rsidR="00EB4168">
        <w:rPr>
          <w:lang w:val="fr-FR"/>
        </w:rPr>
        <w:t>s</w:t>
      </w:r>
      <w:r w:rsidRPr="00446D1D">
        <w:rPr>
          <w:lang w:val="fr-FR"/>
        </w:rPr>
        <w:t xml:space="preserve"> d’application/système</w:t>
      </w:r>
      <w:bookmarkEnd w:id="52"/>
      <w:bookmarkEnd w:id="53"/>
      <w:bookmarkEnd w:id="54"/>
      <w:bookmarkEnd w:id="55"/>
      <w:bookmarkEnd w:id="56"/>
      <w:bookmarkEnd w:id="57"/>
    </w:p>
    <w:p w14:paraId="4535D5DE" w14:textId="2FFE1B4A" w:rsidR="00F91957" w:rsidRDefault="00F91957" w:rsidP="00F91957">
      <w:pPr>
        <w:shd w:val="clear" w:color="auto" w:fill="FFFFFF"/>
        <w:jc w:val="both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  <w:r w:rsidRPr="00446D1D">
        <w:rPr>
          <w:rFonts w:cs="Times New Roman"/>
          <w:b w:val="0"/>
          <w:bCs w:val="0"/>
          <w:color w:val="auto"/>
          <w:sz w:val="20"/>
          <w:szCs w:val="22"/>
          <w:lang w:val="fr-FR"/>
        </w:rPr>
        <w:t>Le tableau ci-dessous vise à afficher les exceptions connu</w:t>
      </w:r>
      <w:r w:rsidR="00C8786B">
        <w:rPr>
          <w:rFonts w:cs="Times New Roman"/>
          <w:b w:val="0"/>
          <w:bCs w:val="0"/>
          <w:color w:val="auto"/>
          <w:sz w:val="20"/>
          <w:szCs w:val="22"/>
          <w:lang w:val="fr-FR"/>
        </w:rPr>
        <w:t>e</w:t>
      </w:r>
      <w:r w:rsidRPr="00446D1D">
        <w:rPr>
          <w:rFonts w:cs="Times New Roman"/>
          <w:b w:val="0"/>
          <w:bCs w:val="0"/>
          <w:color w:val="auto"/>
          <w:sz w:val="20"/>
          <w:szCs w:val="22"/>
          <w:lang w:val="fr-FR"/>
        </w:rPr>
        <w:t>s lors de l’évaluation et de documentation du processus. Ce sont des exceptions connu</w:t>
      </w:r>
      <w:r w:rsidR="00842EBA">
        <w:rPr>
          <w:rFonts w:cs="Times New Roman"/>
          <w:b w:val="0"/>
          <w:bCs w:val="0"/>
          <w:color w:val="auto"/>
          <w:sz w:val="20"/>
          <w:szCs w:val="22"/>
          <w:lang w:val="fr-FR"/>
        </w:rPr>
        <w:t>e</w:t>
      </w:r>
      <w:r w:rsidRPr="00446D1D">
        <w:rPr>
          <w:rFonts w:cs="Times New Roman"/>
          <w:b w:val="0"/>
          <w:bCs w:val="0"/>
          <w:color w:val="auto"/>
          <w:sz w:val="20"/>
          <w:szCs w:val="22"/>
          <w:lang w:val="fr-FR"/>
        </w:rPr>
        <w:t>s, rencontrées préalablement. Pour chacune de ces exceptions, le robot agira d’une manière prédéfinie s’il est amené à la rencontrer.</w:t>
      </w:r>
    </w:p>
    <w:p w14:paraId="3866D650" w14:textId="165280BF" w:rsidR="001D42A9" w:rsidRDefault="001D42A9" w:rsidP="00F91957">
      <w:pPr>
        <w:shd w:val="clear" w:color="auto" w:fill="FFFFFF"/>
        <w:jc w:val="both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</w:p>
    <w:tbl>
      <w:tblPr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5148"/>
        <w:gridCol w:w="1656"/>
      </w:tblGrid>
      <w:tr w:rsidR="00594C95" w:rsidRPr="00446D1D" w14:paraId="7A806091" w14:textId="77777777" w:rsidTr="000D289A">
        <w:trPr>
          <w:trHeight w:val="742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767676"/>
              <w:right w:val="single" w:sz="4" w:space="0" w:color="AEAAAA"/>
            </w:tcBorders>
            <w:shd w:val="clear" w:color="000000" w:fill="0070AD"/>
            <w:noWrap/>
            <w:vAlign w:val="center"/>
            <w:hideMark/>
          </w:tcPr>
          <w:p w14:paraId="471618D4" w14:textId="77777777" w:rsidR="00594C95" w:rsidRPr="00446D1D" w:rsidRDefault="00594C95" w:rsidP="00243830">
            <w:pPr>
              <w:spacing w:after="0"/>
              <w:jc w:val="center"/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</w:pPr>
            <w:r w:rsidRPr="00446D1D"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  <w:t>No.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767676"/>
              <w:right w:val="single" w:sz="4" w:space="0" w:color="AEAAAA"/>
            </w:tcBorders>
            <w:shd w:val="clear" w:color="000000" w:fill="0070AD"/>
            <w:noWrap/>
            <w:vAlign w:val="center"/>
            <w:hideMark/>
          </w:tcPr>
          <w:p w14:paraId="35C34912" w14:textId="77777777" w:rsidR="00594C95" w:rsidRPr="00446D1D" w:rsidRDefault="00594C95" w:rsidP="00243830">
            <w:pPr>
              <w:spacing w:after="0"/>
              <w:jc w:val="center"/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</w:pPr>
            <w:r w:rsidRPr="00446D1D"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  <w:t>Nom de l’exception</w:t>
            </w: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single" w:sz="4" w:space="0" w:color="767676"/>
              <w:right w:val="single" w:sz="4" w:space="0" w:color="AEAAAA"/>
            </w:tcBorders>
            <w:shd w:val="clear" w:color="000000" w:fill="0070AD"/>
            <w:vAlign w:val="center"/>
            <w:hideMark/>
          </w:tcPr>
          <w:p w14:paraId="1FD6F907" w14:textId="29DB33E9" w:rsidR="00594C95" w:rsidRPr="00446D1D" w:rsidRDefault="00594C95" w:rsidP="00243830">
            <w:pPr>
              <w:spacing w:after="0"/>
              <w:jc w:val="center"/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</w:pPr>
            <w:r w:rsidRPr="00446D1D"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  <w:t>Plan d’action</w:t>
            </w:r>
            <w:r w:rsidR="006B7186"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  <w:t xml:space="preserve"> RPA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767676"/>
              <w:right w:val="single" w:sz="4" w:space="0" w:color="auto"/>
            </w:tcBorders>
            <w:shd w:val="clear" w:color="000000" w:fill="0070AD"/>
            <w:vAlign w:val="center"/>
            <w:hideMark/>
          </w:tcPr>
          <w:p w14:paraId="151C51F2" w14:textId="77777777" w:rsidR="00594C95" w:rsidRPr="00446D1D" w:rsidRDefault="00594C95" w:rsidP="00243830">
            <w:pPr>
              <w:spacing w:after="0"/>
              <w:jc w:val="center"/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</w:pPr>
            <w:r w:rsidRPr="00446D1D">
              <w:rPr>
                <w:rFonts w:eastAsia="Times New Roman" w:cs="Calibri"/>
                <w:color w:val="FFFFFF" w:themeColor="background1"/>
                <w:sz w:val="20"/>
                <w:szCs w:val="20"/>
                <w:lang w:val="fr-FR"/>
              </w:rPr>
              <w:t>Intervention manuelle</w:t>
            </w:r>
          </w:p>
        </w:tc>
      </w:tr>
      <w:tr w:rsidR="00381A6F" w:rsidRPr="00446D1D" w14:paraId="4D60A581" w14:textId="77777777" w:rsidTr="000D289A">
        <w:trPr>
          <w:trHeight w:val="616"/>
          <w:jc w:val="center"/>
        </w:trPr>
        <w:tc>
          <w:tcPr>
            <w:tcW w:w="988" w:type="dxa"/>
            <w:tcBorders>
              <w:top w:val="single" w:sz="4" w:space="0" w:color="767676"/>
              <w:left w:val="single" w:sz="4" w:space="0" w:color="auto"/>
              <w:bottom w:val="single" w:sz="4" w:space="0" w:color="767676"/>
              <w:right w:val="single" w:sz="4" w:space="0" w:color="767676"/>
            </w:tcBorders>
            <w:shd w:val="clear" w:color="000000" w:fill="E5E5E5"/>
            <w:noWrap/>
            <w:vAlign w:val="center"/>
          </w:tcPr>
          <w:p w14:paraId="2A058899" w14:textId="5A068E20" w:rsidR="00381A6F" w:rsidRPr="00446D1D" w:rsidRDefault="00381A6F" w:rsidP="00381A6F">
            <w:pPr>
              <w:spacing w:after="0"/>
              <w:jc w:val="center"/>
              <w:rPr>
                <w:rFonts w:eastAsia="Times New Roman" w:cs="Calibri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2409" w:type="dxa"/>
            <w:tcBorders>
              <w:top w:val="single" w:sz="4" w:space="0" w:color="767676"/>
              <w:left w:val="single" w:sz="4" w:space="0" w:color="767676"/>
              <w:bottom w:val="single" w:sz="4" w:space="0" w:color="767676"/>
              <w:right w:val="single" w:sz="4" w:space="0" w:color="767676"/>
            </w:tcBorders>
            <w:shd w:val="clear" w:color="auto" w:fill="auto"/>
            <w:noWrap/>
            <w:vAlign w:val="center"/>
          </w:tcPr>
          <w:p w14:paraId="31561B0B" w14:textId="3D779EE1" w:rsidR="00381A6F" w:rsidRPr="00446D1D" w:rsidRDefault="00381A6F" w:rsidP="00381A6F">
            <w:pPr>
              <w:spacing w:after="0"/>
              <w:jc w:val="center"/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val="fr-FR"/>
              </w:rPr>
            </w:pPr>
          </w:p>
        </w:tc>
        <w:tc>
          <w:tcPr>
            <w:tcW w:w="5148" w:type="dxa"/>
            <w:tcBorders>
              <w:top w:val="single" w:sz="4" w:space="0" w:color="767676"/>
              <w:left w:val="single" w:sz="4" w:space="0" w:color="767676"/>
              <w:bottom w:val="single" w:sz="4" w:space="0" w:color="767676"/>
              <w:right w:val="single" w:sz="4" w:space="0" w:color="767676"/>
            </w:tcBorders>
            <w:shd w:val="clear" w:color="auto" w:fill="auto"/>
            <w:vAlign w:val="center"/>
          </w:tcPr>
          <w:p w14:paraId="0646026A" w14:textId="3A6B325B" w:rsidR="00381A6F" w:rsidRPr="00446D1D" w:rsidRDefault="00381A6F" w:rsidP="00381A6F">
            <w:pPr>
              <w:spacing w:after="0"/>
              <w:rPr>
                <w:rFonts w:ascii="Calibri" w:eastAsia="Times New Roman" w:hAnsi="Calibri" w:cs="Calibri"/>
                <w:b w:val="0"/>
                <w:bCs w:val="0"/>
                <w:color w:val="auto"/>
                <w:sz w:val="22"/>
                <w:szCs w:val="22"/>
                <w:lang w:val="fr-FR"/>
              </w:rPr>
            </w:pPr>
          </w:p>
        </w:tc>
        <w:tc>
          <w:tcPr>
            <w:tcW w:w="1656" w:type="dxa"/>
            <w:tcBorders>
              <w:top w:val="single" w:sz="4" w:space="0" w:color="767676"/>
              <w:left w:val="single" w:sz="4" w:space="0" w:color="767676"/>
              <w:bottom w:val="single" w:sz="4" w:space="0" w:color="767676"/>
              <w:right w:val="single" w:sz="4" w:space="0" w:color="auto"/>
            </w:tcBorders>
            <w:shd w:val="clear" w:color="auto" w:fill="auto"/>
            <w:vAlign w:val="center"/>
          </w:tcPr>
          <w:p w14:paraId="46D7518F" w14:textId="22DED7B9" w:rsidR="00381A6F" w:rsidRPr="00446D1D" w:rsidRDefault="00381A6F" w:rsidP="00381A6F">
            <w:pPr>
              <w:spacing w:after="0"/>
              <w:jc w:val="center"/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val="fr-FR"/>
              </w:rPr>
            </w:pPr>
          </w:p>
        </w:tc>
      </w:tr>
      <w:tr w:rsidR="00381A6F" w:rsidRPr="00446D1D" w14:paraId="53B29E89" w14:textId="77777777" w:rsidTr="000D289A">
        <w:trPr>
          <w:trHeight w:val="616"/>
          <w:jc w:val="center"/>
        </w:trPr>
        <w:tc>
          <w:tcPr>
            <w:tcW w:w="988" w:type="dxa"/>
            <w:tcBorders>
              <w:top w:val="single" w:sz="4" w:space="0" w:color="767676"/>
              <w:left w:val="single" w:sz="4" w:space="0" w:color="auto"/>
              <w:bottom w:val="single" w:sz="4" w:space="0" w:color="767676"/>
              <w:right w:val="single" w:sz="4" w:space="0" w:color="767676"/>
            </w:tcBorders>
            <w:shd w:val="clear" w:color="000000" w:fill="E5E5E5"/>
            <w:noWrap/>
            <w:vAlign w:val="center"/>
          </w:tcPr>
          <w:p w14:paraId="78BC7DC1" w14:textId="2FA8D74E" w:rsidR="00381A6F" w:rsidRPr="00446D1D" w:rsidRDefault="00381A6F" w:rsidP="00381A6F">
            <w:pPr>
              <w:spacing w:after="0"/>
              <w:jc w:val="center"/>
              <w:rPr>
                <w:rFonts w:eastAsia="Times New Roman" w:cs="Calibri"/>
                <w:color w:val="auto"/>
                <w:sz w:val="20"/>
                <w:szCs w:val="20"/>
                <w:lang w:val="fr-FR"/>
              </w:rPr>
            </w:pPr>
          </w:p>
        </w:tc>
        <w:tc>
          <w:tcPr>
            <w:tcW w:w="2409" w:type="dxa"/>
            <w:tcBorders>
              <w:top w:val="single" w:sz="4" w:space="0" w:color="767676"/>
              <w:left w:val="single" w:sz="4" w:space="0" w:color="767676"/>
              <w:bottom w:val="single" w:sz="4" w:space="0" w:color="767676"/>
              <w:right w:val="single" w:sz="4" w:space="0" w:color="767676"/>
            </w:tcBorders>
            <w:shd w:val="clear" w:color="auto" w:fill="auto"/>
            <w:noWrap/>
            <w:vAlign w:val="center"/>
          </w:tcPr>
          <w:p w14:paraId="7231425B" w14:textId="572E8B74" w:rsidR="00381A6F" w:rsidRPr="00446D1D" w:rsidRDefault="00381A6F" w:rsidP="00381A6F">
            <w:pPr>
              <w:spacing w:after="0"/>
              <w:jc w:val="center"/>
              <w:rPr>
                <w:rFonts w:ascii="Calibri" w:eastAsia="Times New Roman" w:hAnsi="Calibri" w:cs="Calibri"/>
                <w:b w:val="0"/>
                <w:bCs w:val="0"/>
                <w:color w:val="auto"/>
                <w:sz w:val="22"/>
                <w:szCs w:val="22"/>
                <w:lang w:val="fr-FR"/>
              </w:rPr>
            </w:pPr>
          </w:p>
        </w:tc>
        <w:tc>
          <w:tcPr>
            <w:tcW w:w="5148" w:type="dxa"/>
            <w:tcBorders>
              <w:top w:val="single" w:sz="4" w:space="0" w:color="767676"/>
              <w:left w:val="single" w:sz="4" w:space="0" w:color="767676"/>
              <w:bottom w:val="single" w:sz="4" w:space="0" w:color="767676"/>
              <w:right w:val="single" w:sz="4" w:space="0" w:color="767676"/>
            </w:tcBorders>
            <w:shd w:val="clear" w:color="auto" w:fill="auto"/>
            <w:vAlign w:val="center"/>
          </w:tcPr>
          <w:p w14:paraId="66CB96F7" w14:textId="0959DAE0" w:rsidR="00381A6F" w:rsidRPr="00165276" w:rsidRDefault="00381A6F" w:rsidP="00381A6F">
            <w:pPr>
              <w:spacing w:after="0"/>
              <w:rPr>
                <w:rFonts w:ascii="Calibri" w:eastAsia="Times New Roman" w:hAnsi="Calibri" w:cs="Calibri"/>
                <w:b w:val="0"/>
                <w:bCs w:val="0"/>
                <w:color w:val="auto"/>
                <w:sz w:val="22"/>
                <w:szCs w:val="22"/>
                <w:lang w:val="fr-FR"/>
              </w:rPr>
            </w:pPr>
          </w:p>
        </w:tc>
        <w:tc>
          <w:tcPr>
            <w:tcW w:w="1656" w:type="dxa"/>
            <w:tcBorders>
              <w:top w:val="single" w:sz="4" w:space="0" w:color="767676"/>
              <w:left w:val="single" w:sz="4" w:space="0" w:color="767676"/>
              <w:bottom w:val="single" w:sz="4" w:space="0" w:color="767676"/>
              <w:right w:val="single" w:sz="4" w:space="0" w:color="auto"/>
            </w:tcBorders>
            <w:shd w:val="clear" w:color="auto" w:fill="auto"/>
            <w:vAlign w:val="center"/>
          </w:tcPr>
          <w:p w14:paraId="2B6B6FF4" w14:textId="48874B20" w:rsidR="00381A6F" w:rsidRPr="00446D1D" w:rsidRDefault="00381A6F" w:rsidP="00381A6F">
            <w:pPr>
              <w:spacing w:after="0"/>
              <w:jc w:val="center"/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val="fr-FR"/>
              </w:rPr>
            </w:pPr>
          </w:p>
        </w:tc>
      </w:tr>
    </w:tbl>
    <w:p w14:paraId="0117D6D8" w14:textId="77777777" w:rsidR="00594C95" w:rsidRPr="00446D1D" w:rsidRDefault="00594C95" w:rsidP="00F91957">
      <w:pPr>
        <w:shd w:val="clear" w:color="auto" w:fill="FFFFFF"/>
        <w:jc w:val="both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</w:p>
    <w:p w14:paraId="188530D9" w14:textId="77777777" w:rsidR="005F6D2C" w:rsidRPr="009F3C38" w:rsidRDefault="005F6D2C" w:rsidP="00522624">
      <w:pPr>
        <w:pStyle w:val="BodyText1"/>
        <w:rPr>
          <w:lang w:val="fr-FR"/>
        </w:rPr>
      </w:pPr>
      <w:bookmarkStart w:id="58" w:name="_Toc503529208"/>
    </w:p>
    <w:p w14:paraId="65F90DFB" w14:textId="47F28796" w:rsidR="007928A0" w:rsidRPr="00446D1D" w:rsidRDefault="00D8790D" w:rsidP="009039C5">
      <w:pPr>
        <w:pStyle w:val="CGH2"/>
        <w:ind w:left="927"/>
        <w:rPr>
          <w:bCs w:val="0"/>
          <w:lang w:val="fr-FR"/>
        </w:rPr>
      </w:pPr>
      <w:r>
        <w:rPr>
          <w:bCs w:val="0"/>
          <w:lang w:val="fr-FR"/>
        </w:rPr>
        <w:t xml:space="preserve"> </w:t>
      </w:r>
      <w:bookmarkStart w:id="59" w:name="_Toc129645487"/>
      <w:r w:rsidR="00040039" w:rsidRPr="00446D1D">
        <w:rPr>
          <w:bCs w:val="0"/>
          <w:lang w:val="fr-FR"/>
        </w:rPr>
        <w:t>Hors du périmètre</w:t>
      </w:r>
      <w:bookmarkEnd w:id="59"/>
    </w:p>
    <w:bookmarkEnd w:id="58"/>
    <w:p w14:paraId="3EF7DC8E" w14:textId="1615A616" w:rsidR="006E56D4" w:rsidRPr="00446D1D" w:rsidRDefault="008B1D8B" w:rsidP="00EC5A58">
      <w:pPr>
        <w:pStyle w:val="Heading40"/>
        <w:spacing w:before="0"/>
        <w:jc w:val="both"/>
        <w:rPr>
          <w:color w:val="auto"/>
          <w:sz w:val="20"/>
          <w:lang w:val="fr-FR"/>
        </w:rPr>
      </w:pPr>
      <w:r>
        <w:rPr>
          <w:color w:val="auto"/>
          <w:sz w:val="20"/>
          <w:lang w:val="fr-FR"/>
        </w:rPr>
        <w:t>N/A</w:t>
      </w:r>
    </w:p>
    <w:p w14:paraId="759072B5" w14:textId="5FC091A1" w:rsidR="005D4099" w:rsidRDefault="00FD0198" w:rsidP="00B04D9D">
      <w:pPr>
        <w:pStyle w:val="CGH2"/>
        <w:rPr>
          <w:lang w:val="fr-FR"/>
        </w:rPr>
      </w:pPr>
      <w:bookmarkStart w:id="60" w:name="_Toc129645488"/>
      <w:r w:rsidRPr="00FD0198">
        <w:rPr>
          <w:lang w:val="fr-FR"/>
        </w:rPr>
        <w:t>Perspective</w:t>
      </w:r>
      <w:r w:rsidR="00D8790D">
        <w:rPr>
          <w:lang w:val="fr-FR"/>
        </w:rPr>
        <w:t>s</w:t>
      </w:r>
      <w:r w:rsidRPr="00FD0198">
        <w:rPr>
          <w:lang w:val="fr-FR"/>
        </w:rPr>
        <w:t xml:space="preserve"> d’é</w:t>
      </w:r>
      <w:r w:rsidR="0031652F" w:rsidRPr="00FD0198">
        <w:rPr>
          <w:lang w:val="fr-FR"/>
        </w:rPr>
        <w:t>volution</w:t>
      </w:r>
      <w:bookmarkEnd w:id="60"/>
    </w:p>
    <w:p w14:paraId="71D65053" w14:textId="0316FB4B" w:rsidR="00B04D9D" w:rsidRPr="001F1886" w:rsidRDefault="008B1D8B" w:rsidP="00B04D9D">
      <w:pPr>
        <w:pStyle w:val="BodyText1"/>
        <w:rPr>
          <w:color w:val="auto"/>
          <w:lang w:val="fr-FR"/>
        </w:rPr>
      </w:pPr>
      <w:r>
        <w:rPr>
          <w:color w:val="auto"/>
          <w:lang w:val="fr-FR"/>
        </w:rPr>
        <w:t>N/A</w:t>
      </w:r>
    </w:p>
    <w:p w14:paraId="7B8D57DB" w14:textId="71F42E81" w:rsidR="008B1D8B" w:rsidRDefault="008B1D8B">
      <w:pPr>
        <w:spacing w:after="200" w:line="276" w:lineRule="auto"/>
        <w:rPr>
          <w:rFonts w:cs="Times New Roman"/>
          <w:b w:val="0"/>
          <w:bCs w:val="0"/>
          <w:color w:val="auto"/>
          <w:sz w:val="20"/>
          <w:szCs w:val="22"/>
          <w:lang w:val="fr-FR"/>
        </w:rPr>
      </w:pPr>
      <w:r>
        <w:rPr>
          <w:color w:val="auto"/>
          <w:lang w:val="fr-FR"/>
        </w:rPr>
        <w:br w:type="page"/>
      </w:r>
    </w:p>
    <w:p w14:paraId="6CB55B66" w14:textId="4C320344" w:rsidR="0097049A" w:rsidRDefault="005B00CD" w:rsidP="005B00CD">
      <w:pPr>
        <w:pStyle w:val="CGH2"/>
        <w:rPr>
          <w:lang w:val="fr-FR"/>
        </w:rPr>
      </w:pPr>
      <w:bookmarkStart w:id="61" w:name="_Toc129645489"/>
      <w:r w:rsidRPr="00446D1D">
        <w:rPr>
          <w:lang w:val="fr-FR"/>
        </w:rPr>
        <w:lastRenderedPageBreak/>
        <w:t>Annexes</w:t>
      </w:r>
      <w:bookmarkEnd w:id="61"/>
    </w:p>
    <w:p w14:paraId="1E6853AB" w14:textId="3F88C0F2" w:rsidR="005B00CD" w:rsidRDefault="005B00CD" w:rsidP="005B00CD">
      <w:pPr>
        <w:pStyle w:val="BodyText1"/>
        <w:rPr>
          <w:color w:val="auto"/>
          <w:lang w:val="fr-FR"/>
        </w:rPr>
      </w:pPr>
    </w:p>
    <w:p w14:paraId="2F365017" w14:textId="60096838" w:rsidR="00E45759" w:rsidRDefault="00E45759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5F9DBF7" w14:textId="2EF22DC4" w:rsidR="00E45759" w:rsidRDefault="00E45759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1DD864EE" w14:textId="735D250B" w:rsidR="00E45759" w:rsidRDefault="00E45759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2977E218" w14:textId="4C8933B7" w:rsidR="00E45759" w:rsidRDefault="00E45759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724C0EBE" w14:textId="77777777" w:rsidR="005F57B8" w:rsidRDefault="005F57B8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267D314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0EA11785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6105CD8E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72C2BD13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2AFFB402" w14:textId="3AE17089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8135B69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682593F3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014953B2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63EC1111" w14:textId="7A79F158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272DF56B" w14:textId="6388BC31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537C7B2" w14:textId="76CF0842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41CC04F0" w14:textId="2F7B54C4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7F156DA9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12F2CF40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54116D1F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F4A42A1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6DFC9DC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0C3F44E5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04968B17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49B64CE9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FF9E240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1A495734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260CB29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A20784D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3243D51A" w14:textId="77777777" w:rsidR="0009629B" w:rsidRDefault="0009629B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</w:pPr>
    </w:p>
    <w:p w14:paraId="0FB29BD5" w14:textId="59C99F83" w:rsidR="00C11558" w:rsidRPr="00C11558" w:rsidRDefault="00C11558" w:rsidP="00CC04D1">
      <w:pPr>
        <w:tabs>
          <w:tab w:val="left" w:pos="2469"/>
        </w:tabs>
        <w:rPr>
          <w:rFonts w:asciiTheme="majorHAnsi" w:hAnsiTheme="majorHAnsi"/>
          <w:b w:val="0"/>
          <w:bCs w:val="0"/>
          <w:sz w:val="20"/>
          <w:szCs w:val="20"/>
          <w:lang w:val="fr-FR"/>
        </w:rPr>
        <w:sectPr w:rsidR="00C11558" w:rsidRPr="00C11558" w:rsidSect="00C46C4F">
          <w:headerReference w:type="default" r:id="rId21"/>
          <w:headerReference w:type="first" r:id="rId22"/>
          <w:pgSz w:w="11909" w:h="16834" w:code="9"/>
          <w:pgMar w:top="1138" w:right="850" w:bottom="1440" w:left="850" w:header="720" w:footer="562" w:gutter="0"/>
          <w:cols w:space="720"/>
          <w:docGrid w:linePitch="360"/>
        </w:sectPr>
      </w:pPr>
    </w:p>
    <w:p w14:paraId="5210E610" w14:textId="76AF72C7" w:rsidR="0097049A" w:rsidRPr="00AB186F" w:rsidRDefault="0097049A" w:rsidP="00C16A5D">
      <w:pPr>
        <w:pStyle w:val="BoilerplateHead"/>
      </w:pPr>
      <w:r w:rsidRPr="002E309E">
        <w:lastRenderedPageBreak/>
        <w:t xml:space="preserve">About </w:t>
      </w:r>
    </w:p>
    <w:p w14:paraId="22D563DE" w14:textId="77777777" w:rsidR="0097049A" w:rsidRPr="00AB186F" w:rsidRDefault="0097049A" w:rsidP="0097049A">
      <w:pPr>
        <w:pStyle w:val="BoilerplateText"/>
        <w:ind w:left="0"/>
        <w:jc w:val="both"/>
        <w:rPr>
          <w:szCs w:val="16"/>
          <w:lang w:val="en-US"/>
        </w:rPr>
      </w:pPr>
    </w:p>
    <w:p w14:paraId="6F64FCFC" w14:textId="6692FEB9" w:rsidR="0097049A" w:rsidRPr="002E309E" w:rsidRDefault="0097049A" w:rsidP="0097049A">
      <w:pPr>
        <w:rPr>
          <w:lang w:val="en-US"/>
        </w:rPr>
      </w:pPr>
    </w:p>
    <w:p w14:paraId="12AE3988" w14:textId="04803AAA" w:rsidR="000C1BB9" w:rsidRPr="00446D1D" w:rsidRDefault="003F728C" w:rsidP="00BE14E2">
      <w:pPr>
        <w:rPr>
          <w:lang w:val="fr-FR"/>
        </w:rPr>
      </w:pPr>
      <w:r w:rsidRPr="002E309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4F312F0" wp14:editId="05BEDCD5">
                <wp:simplePos x="0" y="0"/>
                <wp:positionH relativeFrom="column">
                  <wp:posOffset>635</wp:posOffset>
                </wp:positionH>
                <wp:positionV relativeFrom="paragraph">
                  <wp:posOffset>4485776</wp:posOffset>
                </wp:positionV>
                <wp:extent cx="3542190" cy="569387"/>
                <wp:effectExtent l="0" t="0" r="0" b="0"/>
                <wp:wrapNone/>
                <wp:docPr id="4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190" cy="5693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E3FF0D" w14:textId="48155DA7" w:rsidR="00243830" w:rsidRPr="005C3455" w:rsidRDefault="00243830" w:rsidP="003F728C">
                            <w:pPr>
                              <w:pStyle w:val="CopyrightExtraLine"/>
                              <w:spacing w:after="6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b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F312F0" id="Rectangle 22" o:spid="_x0000_s1026" style="position:absolute;margin-left:.05pt;margin-top:353.2pt;width:278.9pt;height:44.8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" filled="f" stroked="f">
                <v:textbox style="mso-fit-shape-to-text:t" inset="0,0,0,0">
                  <w:txbxContent>
                    <w:p w14:paraId="0BE3FF0D" w14:textId="48155DA7" w:rsidR="00243830" w:rsidRPr="005C3455" w:rsidRDefault="00243830" w:rsidP="003F728C">
                      <w:pPr>
                        <w:pStyle w:val="CopyrightExtraLine"/>
                        <w:spacing w:after="60"/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0C1BB9" w:rsidRPr="00446D1D" w:rsidSect="000C6DA8">
      <w:headerReference w:type="first" r:id="rId23"/>
      <w:footerReference w:type="first" r:id="rId24"/>
      <w:pgSz w:w="11909" w:h="16834" w:code="9"/>
      <w:pgMar w:top="1134" w:right="851" w:bottom="1043" w:left="851" w:header="720" w:footer="1021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1" w:author="LAFONTAINE, Anais" w:date="2022-06-29T17:24:00Z" w:initials="LA">
    <w:p w14:paraId="570687E9" w14:textId="50821B65" w:rsidR="2E10340C" w:rsidRPr="006818B8" w:rsidRDefault="2E10340C">
      <w:pPr>
        <w:pStyle w:val="CommentText"/>
        <w:rPr>
          <w:lang w:val="fr-FR"/>
        </w:rPr>
      </w:pPr>
      <w:r w:rsidRPr="006818B8">
        <w:rPr>
          <w:lang w:val="fr-FR"/>
        </w:rPr>
        <w:t>cala signifie-t-il qu'il s'arrête ou avez vous prévu de remplacer et le mdp et générer une nouvelle connexion?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70687E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FF0F47C" w16cex:dateUtc="2022-06-29T15:15:00Z"/>
  <w16cex:commentExtensible w16cex:durableId="3548388C" w16cex:dateUtc="2022-06-29T15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C20F9B" w16cid:durableId="6FF0F47C"/>
  <w16cid:commentId w16cid:paraId="570687E9" w16cid:durableId="354838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2AB484" w14:textId="77777777" w:rsidR="00985763" w:rsidRDefault="00985763" w:rsidP="00BE14E2">
      <w:r>
        <w:separator/>
      </w:r>
    </w:p>
  </w:endnote>
  <w:endnote w:type="continuationSeparator" w:id="0">
    <w:p w14:paraId="3AE3E815" w14:textId="77777777" w:rsidR="00985763" w:rsidRDefault="00985763" w:rsidP="00BE14E2">
      <w:r>
        <w:continuationSeparator/>
      </w:r>
    </w:p>
  </w:endnote>
  <w:endnote w:type="continuationNotice" w:id="1">
    <w:p w14:paraId="656C4A80" w14:textId="77777777" w:rsidR="00985763" w:rsidRDefault="0098576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A3E3B4" w14:textId="6BE45B14" w:rsidR="00243830" w:rsidRDefault="00243830" w:rsidP="00403E54">
    <w:pPr>
      <w:pStyle w:val="Footer"/>
      <w:tabs>
        <w:tab w:val="clear" w:pos="4680"/>
        <w:tab w:val="clear" w:pos="9360"/>
        <w:tab w:val="left" w:pos="5711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61"/>
      <w:gridCol w:w="6448"/>
    </w:tblGrid>
    <w:tr w:rsidR="00243830" w:rsidRPr="005C3455" w14:paraId="21FAFFC9" w14:textId="77777777" w:rsidTr="004D2CAE">
      <w:tc>
        <w:tcPr>
          <w:tcW w:w="3761" w:type="dxa"/>
          <w:vAlign w:val="center"/>
        </w:tcPr>
        <w:p w14:paraId="296F6B8E" w14:textId="53F0D919" w:rsidR="00243830" w:rsidRPr="005C3455" w:rsidRDefault="00243830" w:rsidP="00C16A5D">
          <w:pPr>
            <w:pStyle w:val="CapgeminiPageNumber"/>
            <w:jc w:val="left"/>
            <w:rPr>
              <w:b w:val="0"/>
              <w:sz w:val="16"/>
              <w:szCs w:val="16"/>
            </w:rPr>
          </w:pPr>
          <w:r w:rsidRPr="005C3455">
            <w:rPr>
              <w:b w:val="0"/>
              <w:sz w:val="16"/>
              <w:szCs w:val="16"/>
            </w:rPr>
            <w:t xml:space="preserve">© </w:t>
          </w:r>
          <w:r w:rsidR="00C16A5D">
            <w:rPr>
              <w:b w:val="0"/>
              <w:sz w:val="16"/>
              <w:szCs w:val="16"/>
            </w:rPr>
            <w:t>Copyright</w:t>
          </w:r>
        </w:p>
      </w:tc>
      <w:tc>
        <w:tcPr>
          <w:tcW w:w="6448" w:type="dxa"/>
          <w:tcMar>
            <w:left w:w="29" w:type="dxa"/>
          </w:tcMar>
          <w:vAlign w:val="center"/>
        </w:tcPr>
        <w:p w14:paraId="327DDFAF" w14:textId="0658067B" w:rsidR="00243830" w:rsidRPr="005C3455" w:rsidRDefault="00243830" w:rsidP="003C4339">
          <w:pPr>
            <w:pStyle w:val="CapgeminiPageNumber"/>
            <w:rPr>
              <w:b w:val="0"/>
              <w:color w:val="95E616" w:themeColor="accent5"/>
              <w:sz w:val="16"/>
              <w:szCs w:val="16"/>
            </w:rPr>
          </w:pPr>
          <w:r w:rsidRPr="007C5A3C">
            <w:rPr>
              <w:bCs/>
              <w:sz w:val="16"/>
              <w:szCs w:val="16"/>
            </w:rPr>
            <w:t>Process Definition Document</w:t>
          </w:r>
          <w:r w:rsidRPr="005C3455">
            <w:rPr>
              <w:b w:val="0"/>
              <w:sz w:val="16"/>
              <w:szCs w:val="16"/>
            </w:rPr>
            <w:tab/>
          </w:r>
          <w:r w:rsidRPr="005C3455">
            <w:rPr>
              <w:b w:val="0"/>
              <w:sz w:val="16"/>
              <w:szCs w:val="16"/>
            </w:rPr>
            <w:fldChar w:fldCharType="begin"/>
          </w:r>
          <w:r w:rsidRPr="005C3455">
            <w:rPr>
              <w:b w:val="0"/>
              <w:sz w:val="16"/>
              <w:szCs w:val="16"/>
            </w:rPr>
            <w:instrText xml:space="preserve">PAGE  </w:instrText>
          </w:r>
          <w:r w:rsidRPr="005C3455">
            <w:rPr>
              <w:b w:val="0"/>
              <w:sz w:val="16"/>
              <w:szCs w:val="16"/>
            </w:rPr>
            <w:fldChar w:fldCharType="separate"/>
          </w:r>
          <w:r w:rsidR="00EE2B23">
            <w:rPr>
              <w:b w:val="0"/>
              <w:noProof/>
              <w:sz w:val="16"/>
              <w:szCs w:val="16"/>
            </w:rPr>
            <w:t>11</w:t>
          </w:r>
          <w:r w:rsidRPr="005C3455">
            <w:rPr>
              <w:b w:val="0"/>
              <w:sz w:val="16"/>
              <w:szCs w:val="16"/>
            </w:rPr>
            <w:fldChar w:fldCharType="end"/>
          </w:r>
        </w:p>
      </w:tc>
    </w:tr>
  </w:tbl>
  <w:p w14:paraId="3533993D" w14:textId="77777777" w:rsidR="00243830" w:rsidRPr="003C4339" w:rsidRDefault="00243830" w:rsidP="00BE14E2">
    <w:pPr>
      <w:pStyle w:val="Footer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61"/>
      <w:gridCol w:w="6448"/>
    </w:tblGrid>
    <w:tr w:rsidR="00243830" w:rsidRPr="0068197E" w14:paraId="67D75306" w14:textId="77777777" w:rsidTr="004672C2">
      <w:trPr>
        <w:trHeight w:val="142"/>
      </w:trPr>
      <w:tc>
        <w:tcPr>
          <w:tcW w:w="3761" w:type="dxa"/>
          <w:vAlign w:val="center"/>
        </w:tcPr>
        <w:p w14:paraId="7C8F6AA8" w14:textId="761BCB0B" w:rsidR="00243830" w:rsidRPr="00416349" w:rsidRDefault="00243830" w:rsidP="002D0E36">
          <w:pPr>
            <w:pStyle w:val="CapgeminiPageNumber"/>
            <w:jc w:val="left"/>
            <w:rPr>
              <w:b w:val="0"/>
            </w:rPr>
          </w:pPr>
          <w:r w:rsidRPr="00416349">
            <w:rPr>
              <w:b w:val="0"/>
              <w:sz w:val="16"/>
            </w:rPr>
            <w:t xml:space="preserve">© </w:t>
          </w:r>
          <w:r w:rsidR="002D0E36">
            <w:rPr>
              <w:b w:val="0"/>
              <w:sz w:val="16"/>
            </w:rPr>
            <w:t>Copyright</w:t>
          </w:r>
        </w:p>
      </w:tc>
      <w:tc>
        <w:tcPr>
          <w:tcW w:w="6448" w:type="dxa"/>
          <w:tcMar>
            <w:left w:w="29" w:type="dxa"/>
          </w:tcMar>
          <w:vAlign w:val="center"/>
        </w:tcPr>
        <w:p w14:paraId="24FBB83A" w14:textId="7123CEAB" w:rsidR="00243830" w:rsidRPr="007928A0" w:rsidRDefault="00243830" w:rsidP="003C4339">
          <w:pPr>
            <w:pStyle w:val="CapgeminiPageNumber"/>
            <w:rPr>
              <w:b w:val="0"/>
              <w:color w:val="95E616" w:themeColor="accent5"/>
            </w:rPr>
          </w:pPr>
          <w:r w:rsidRPr="007928A0">
            <w:rPr>
              <w:b w:val="0"/>
            </w:rPr>
            <w:t>Process</w:t>
          </w:r>
          <w:r>
            <w:rPr>
              <w:b w:val="0"/>
            </w:rPr>
            <w:t xml:space="preserve"> Definition Document</w:t>
          </w:r>
          <w:r w:rsidRPr="007928A0">
            <w:rPr>
              <w:b w:val="0"/>
            </w:rPr>
            <w:tab/>
          </w:r>
          <w:r w:rsidRPr="007928A0">
            <w:rPr>
              <w:b w:val="0"/>
            </w:rPr>
            <w:fldChar w:fldCharType="begin"/>
          </w:r>
          <w:r w:rsidRPr="007928A0">
            <w:rPr>
              <w:b w:val="0"/>
            </w:rPr>
            <w:instrText xml:space="preserve">PAGE  </w:instrText>
          </w:r>
          <w:r w:rsidRPr="007928A0">
            <w:rPr>
              <w:b w:val="0"/>
            </w:rPr>
            <w:fldChar w:fldCharType="separate"/>
          </w:r>
          <w:r w:rsidR="005401CB">
            <w:rPr>
              <w:b w:val="0"/>
              <w:noProof/>
            </w:rPr>
            <w:t>1</w:t>
          </w:r>
          <w:r w:rsidRPr="007928A0">
            <w:rPr>
              <w:b w:val="0"/>
            </w:rPr>
            <w:fldChar w:fldCharType="end"/>
          </w:r>
        </w:p>
      </w:tc>
    </w:tr>
  </w:tbl>
  <w:p w14:paraId="4A98F1BC" w14:textId="77777777" w:rsidR="00243830" w:rsidRPr="003C4339" w:rsidRDefault="00243830" w:rsidP="003C4339">
    <w:pPr>
      <w:pStyle w:val="Footer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0ECA8" w14:textId="6F978964" w:rsidR="00243830" w:rsidRPr="007A77DB" w:rsidRDefault="00243830" w:rsidP="00BE14E2">
    <w:pPr>
      <w:pStyle w:val="Footer"/>
    </w:pPr>
    <w:r w:rsidRPr="007A77DB">
      <w:rPr>
        <w:noProof/>
        <w:lang w:val="fr-FR" w:eastAsia="fr-FR"/>
      </w:rPr>
      <w:drawing>
        <wp:anchor distT="0" distB="0" distL="114300" distR="114300" simplePos="0" relativeHeight="251657218" behindDoc="0" locked="0" layoutInCell="1" allowOverlap="1" wp14:anchorId="68B21142" wp14:editId="237EAD87">
          <wp:simplePos x="0" y="0"/>
          <wp:positionH relativeFrom="column">
            <wp:posOffset>4502150</wp:posOffset>
          </wp:positionH>
          <wp:positionV relativeFrom="paragraph">
            <wp:posOffset>10085070</wp:posOffset>
          </wp:positionV>
          <wp:extent cx="2514600" cy="200025"/>
          <wp:effectExtent l="19050" t="0" r="0" b="0"/>
          <wp:wrapNone/>
          <wp:docPr id="54" name="Picture 54" descr="mo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4" descr="mot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200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7A77DB">
      <w:rPr>
        <w:noProof/>
        <w:lang w:val="fr-FR" w:eastAsia="fr-FR"/>
      </w:rPr>
      <w:drawing>
        <wp:anchor distT="0" distB="0" distL="114300" distR="114300" simplePos="0" relativeHeight="251657217" behindDoc="0" locked="0" layoutInCell="1" allowOverlap="1" wp14:anchorId="30934F27" wp14:editId="0AF71991">
          <wp:simplePos x="0" y="0"/>
          <wp:positionH relativeFrom="column">
            <wp:posOffset>4654550</wp:posOffset>
          </wp:positionH>
          <wp:positionV relativeFrom="paragraph">
            <wp:posOffset>10237470</wp:posOffset>
          </wp:positionV>
          <wp:extent cx="2519680" cy="239395"/>
          <wp:effectExtent l="19050" t="0" r="0" b="0"/>
          <wp:wrapNone/>
          <wp:docPr id="52" name="Picture 52" descr="mo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2" descr="mot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9680" cy="239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8FE3E7" w14:textId="77777777" w:rsidR="00985763" w:rsidRDefault="00985763" w:rsidP="00BE14E2">
      <w:r>
        <w:separator/>
      </w:r>
    </w:p>
  </w:footnote>
  <w:footnote w:type="continuationSeparator" w:id="0">
    <w:p w14:paraId="162A221D" w14:textId="77777777" w:rsidR="00985763" w:rsidRDefault="00985763" w:rsidP="00BE14E2">
      <w:r>
        <w:continuationSeparator/>
      </w:r>
    </w:p>
  </w:footnote>
  <w:footnote w:type="continuationNotice" w:id="1">
    <w:p w14:paraId="5940A6BC" w14:textId="77777777" w:rsidR="00985763" w:rsidRDefault="0098576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96"/>
      <w:gridCol w:w="2679"/>
    </w:tblGrid>
    <w:tr w:rsidR="00243830" w:rsidRPr="005F63DD" w14:paraId="679BE92B" w14:textId="77777777" w:rsidTr="3F84BD1F">
      <w:trPr>
        <w:trHeight w:val="936"/>
      </w:trPr>
      <w:tc>
        <w:tcPr>
          <w:tcW w:w="6396" w:type="dxa"/>
          <w:vAlign w:val="center"/>
        </w:tcPr>
        <w:p w14:paraId="28977C52" w14:textId="7AA522FE" w:rsidR="00243830" w:rsidRPr="005F63DD" w:rsidRDefault="00065CCF" w:rsidP="00C77001">
          <w:pPr>
            <w:ind w:left="-36"/>
          </w:pPr>
          <w:r w:rsidRPr="00BD216C">
            <w:rPr>
              <w:bCs w:val="0"/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7220" behindDoc="1" locked="0" layoutInCell="1" allowOverlap="1" wp14:anchorId="31B5A0A6" wp14:editId="799AED79">
                    <wp:simplePos x="0" y="0"/>
                    <wp:positionH relativeFrom="page">
                      <wp:posOffset>1759585</wp:posOffset>
                    </wp:positionH>
                    <wp:positionV relativeFrom="paragraph">
                      <wp:posOffset>-445770</wp:posOffset>
                    </wp:positionV>
                    <wp:extent cx="4897755" cy="4530090"/>
                    <wp:effectExtent l="0" t="0" r="0" b="0"/>
                    <wp:wrapNone/>
                    <wp:docPr id="17" name="Freeform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4897755" cy="4530090"/>
                            </a:xfrm>
                            <a:custGeom>
                              <a:avLst/>
                              <a:gdLst>
                                <a:gd name="T0" fmla="*/ 1453 w 1637"/>
                                <a:gd name="T1" fmla="*/ 0 h 1514"/>
                                <a:gd name="T2" fmla="*/ 1238 w 1637"/>
                                <a:gd name="T3" fmla="*/ 494 h 1514"/>
                                <a:gd name="T4" fmla="*/ 763 w 1637"/>
                                <a:gd name="T5" fmla="*/ 1046 h 1514"/>
                                <a:gd name="T6" fmla="*/ 0 w 1637"/>
                                <a:gd name="T7" fmla="*/ 1449 h 1514"/>
                                <a:gd name="T8" fmla="*/ 0 w 1637"/>
                                <a:gd name="T9" fmla="*/ 0 h 1514"/>
                                <a:gd name="T10" fmla="*/ 1453 w 1637"/>
                                <a:gd name="T11" fmla="*/ 0 h 15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37" h="1514">
                                  <a:moveTo>
                                    <a:pt x="1453" y="0"/>
                                  </a:moveTo>
                                  <a:cubicBezTo>
                                    <a:pt x="1453" y="0"/>
                                    <a:pt x="1637" y="326"/>
                                    <a:pt x="1238" y="494"/>
                                  </a:cubicBezTo>
                                  <a:cubicBezTo>
                                    <a:pt x="840" y="663"/>
                                    <a:pt x="594" y="755"/>
                                    <a:pt x="763" y="1046"/>
                                  </a:cubicBezTo>
                                  <a:cubicBezTo>
                                    <a:pt x="230" y="1514"/>
                                    <a:pt x="0" y="1449"/>
                                    <a:pt x="0" y="1449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14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>
                                <a:alpha val="45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DA0A24" id="Freeform 9" o:spid="_x0000_s1026" style="position:absolute;margin-left:138.55pt;margin-top:-35.1pt;width:385.65pt;height:356.7pt;flip:x;z-index:-2516592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637,1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" path="m1453,v,,184,326,-215,494c840,663,594,755,763,1046,230,1514,,1449,,1449,,,,,,l1453,xe" fillcolor="#ffc000" stroked="f">
                    <v:fill opacity="29555f"/>
                    <v:path arrowok="t" o:connecttype="custom" o:connectlocs="4347244,0;3703983,1478114;2282827,3129772;0,4335601;0,0;4347244,0" o:connectangles="0,0,0,0,0,0"/>
                    <w10:wrap anchorx="page"/>
                  </v:shape>
                </w:pict>
              </mc:Fallback>
            </mc:AlternateContent>
          </w:r>
        </w:p>
      </w:tc>
      <w:tc>
        <w:tcPr>
          <w:tcW w:w="2679" w:type="dxa"/>
          <w:tcMar>
            <w:right w:w="72" w:type="dxa"/>
          </w:tcMar>
          <w:vAlign w:val="center"/>
        </w:tcPr>
        <w:p w14:paraId="56892D4E" w14:textId="722F5A0F" w:rsidR="00243830" w:rsidRPr="00C46C4F" w:rsidRDefault="00243830" w:rsidP="003C4339">
          <w:pPr>
            <w:pStyle w:val="Cover-Sector"/>
            <w:spacing w:after="0"/>
            <w:jc w:val="left"/>
            <w:rPr>
              <w:color w:val="404040" w:themeColor="text1" w:themeTint="BF"/>
              <w:sz w:val="28"/>
            </w:rPr>
          </w:pPr>
        </w:p>
      </w:tc>
    </w:tr>
  </w:tbl>
  <w:p w14:paraId="634CFCAC" w14:textId="06C97BF5" w:rsidR="00243830" w:rsidRPr="00CE2602" w:rsidRDefault="00243830" w:rsidP="00BE14E2">
    <w:r>
      <w:rPr>
        <w:bCs w:val="0"/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7221" behindDoc="0" locked="0" layoutInCell="1" allowOverlap="1" wp14:anchorId="31B96974" wp14:editId="2CCA135B">
              <wp:simplePos x="0" y="0"/>
              <wp:positionH relativeFrom="margin">
                <wp:align>center</wp:align>
              </wp:positionH>
              <wp:positionV relativeFrom="paragraph">
                <wp:posOffset>1713629</wp:posOffset>
              </wp:positionV>
              <wp:extent cx="8564400" cy="7387200"/>
              <wp:effectExtent l="0" t="116205" r="6350" b="17780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rot="16047199">
                        <a:off x="0" y="0"/>
                        <a:ext cx="8564400" cy="7387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15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35CBD1" id="Rectangle 4" o:spid="_x0000_s1026" style="position:absolute;margin-left:0;margin-top:134.95pt;width:674.35pt;height:581.65pt;rotation:-6065139fd;z-index:25165722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" stroked="f">
              <v:fill r:id="rId2" o:title="" opacity="9830f" recolor="t" rotate="t" type="frame"/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0D3A2E" w14:textId="3286FD89" w:rsidR="00243830" w:rsidRDefault="00243830" w:rsidP="00BE14E2"/>
  <w:p w14:paraId="4B7DD3FF" w14:textId="77777777" w:rsidR="00243830" w:rsidRPr="00CE2602" w:rsidRDefault="00243830" w:rsidP="00BE14E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F5BB66" w14:textId="66656A92" w:rsidR="00243830" w:rsidRDefault="004A21DA" w:rsidP="00BE14E2"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5BB6512F" wp14:editId="6E5D1F03">
              <wp:simplePos x="0" y="0"/>
              <wp:positionH relativeFrom="column">
                <wp:posOffset>3655163</wp:posOffset>
              </wp:positionH>
              <wp:positionV relativeFrom="paragraph">
                <wp:posOffset>-2251813</wp:posOffset>
              </wp:positionV>
              <wp:extent cx="3580765" cy="4289632"/>
              <wp:effectExtent l="312420" t="601980" r="160655" b="0"/>
              <wp:wrapNone/>
              <wp:docPr id="18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15080643">
                        <a:off x="0" y="0"/>
                        <a:ext cx="3580765" cy="4289632"/>
                      </a:xfrm>
                      <a:custGeom>
                        <a:avLst/>
                        <a:gdLst>
                          <a:gd name="T0" fmla="*/ 696 w 1229"/>
                          <a:gd name="T1" fmla="*/ 10 h 1472"/>
                          <a:gd name="T2" fmla="*/ 1229 w 1229"/>
                          <a:gd name="T3" fmla="*/ 55 h 1472"/>
                          <a:gd name="T4" fmla="*/ 1229 w 1229"/>
                          <a:gd name="T5" fmla="*/ 1472 h 1472"/>
                          <a:gd name="T6" fmla="*/ 322 w 1229"/>
                          <a:gd name="T7" fmla="*/ 1472 h 1472"/>
                          <a:gd name="T8" fmla="*/ 229 w 1229"/>
                          <a:gd name="T9" fmla="*/ 1332 h 1472"/>
                          <a:gd name="T10" fmla="*/ 696 w 1229"/>
                          <a:gd name="T11" fmla="*/ 10 h 147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</a:cxnLst>
                        <a:rect l="0" t="0" r="r" b="b"/>
                        <a:pathLst>
                          <a:path w="1229" h="1472">
                            <a:moveTo>
                              <a:pt x="696" y="10"/>
                            </a:moveTo>
                            <a:cubicBezTo>
                              <a:pt x="880" y="0"/>
                              <a:pt x="1062" y="13"/>
                              <a:pt x="1229" y="55"/>
                            </a:cubicBezTo>
                            <a:cubicBezTo>
                              <a:pt x="1229" y="1472"/>
                              <a:pt x="1229" y="1472"/>
                              <a:pt x="1229" y="1472"/>
                            </a:cubicBezTo>
                            <a:cubicBezTo>
                              <a:pt x="322" y="1472"/>
                              <a:pt x="322" y="1472"/>
                              <a:pt x="322" y="1472"/>
                            </a:cubicBezTo>
                            <a:cubicBezTo>
                              <a:pt x="285" y="1432"/>
                              <a:pt x="253" y="1386"/>
                              <a:pt x="229" y="1332"/>
                            </a:cubicBezTo>
                            <a:cubicBezTo>
                              <a:pt x="0" y="833"/>
                              <a:pt x="606" y="340"/>
                              <a:pt x="696" y="10"/>
                            </a:cubicBezTo>
                            <a:close/>
                          </a:path>
                        </a:pathLst>
                      </a:custGeom>
                      <a:solidFill>
                        <a:srgbClr val="FFC000">
                          <a:alpha val="45000"/>
                        </a:srgbClr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41DE1DC" id="Freeform 12" o:spid="_x0000_s1026" style="position:absolute;margin-left:287.8pt;margin-top:-177.3pt;width:281.95pt;height:337.75pt;rotation:-7120876fd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29,1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" path="m696,10c880,,1062,13,1229,55v,1417,,1417,,1417c322,1472,322,1472,322,1472v-37,-40,-69,-86,-93,-140c,833,606,340,696,10xe" fillcolor="#ffc000" stroked="f">
              <v:fill opacity="29555f"/>
              <v:path arrowok="t" o:connecttype="custom" o:connectlocs="2027838,29142;3580765,160278;3580765,4289632;938166,4289632;667205,3881651;2027838,29142" o:connectangles="0,0,0,0,0,0"/>
            </v:shape>
          </w:pict>
        </mc:Fallback>
      </mc:AlternateContent>
    </w:r>
  </w:p>
  <w:p w14:paraId="3A93E5C9" w14:textId="56E316D3" w:rsidR="00243830" w:rsidRDefault="00243830" w:rsidP="00BE14E2"/>
  <w:p w14:paraId="0B231605" w14:textId="77777777" w:rsidR="00243830" w:rsidRPr="00245B4C" w:rsidRDefault="00243830" w:rsidP="00BE14E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7FBC9B" w14:textId="77777777" w:rsidR="00243830" w:rsidRPr="00CE2602" w:rsidRDefault="00243830" w:rsidP="003D42EE">
    <w:pPr>
      <w:jc w:val="center"/>
    </w:pPr>
    <w:r w:rsidRPr="007C5A3C">
      <w:rPr>
        <w:rFonts w:asciiTheme="majorHAnsi" w:hAnsiTheme="majorHAnsi" w:cstheme="majorHAnsi"/>
        <w:color w:val="2B143D" w:themeColor="accent3"/>
        <w:szCs w:val="36"/>
      </w:rPr>
      <w:t>Process</w:t>
    </w:r>
    <w:r>
      <w:rPr>
        <w:rFonts w:asciiTheme="majorHAnsi" w:hAnsiTheme="majorHAnsi" w:cstheme="majorHAnsi"/>
        <w:color w:val="2B143D" w:themeColor="accent3"/>
        <w:szCs w:val="36"/>
      </w:rPr>
      <w:t>/Solution</w:t>
    </w:r>
    <w:r w:rsidRPr="007C5A3C">
      <w:rPr>
        <w:rFonts w:asciiTheme="majorHAnsi" w:hAnsiTheme="majorHAnsi" w:cstheme="majorHAnsi"/>
        <w:color w:val="2B143D" w:themeColor="accent3"/>
        <w:szCs w:val="36"/>
      </w:rPr>
      <w:t xml:space="preserve"> Definition Document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B7F87" w14:textId="77777777" w:rsidR="00243830" w:rsidRDefault="00243830" w:rsidP="00BE14E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0743D1" w14:textId="77777777" w:rsidR="00243830" w:rsidRPr="00CE2602" w:rsidRDefault="00243830" w:rsidP="00BE14E2"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7A07265" wp14:editId="5FCA7E08">
              <wp:simplePos x="0" y="0"/>
              <wp:positionH relativeFrom="column">
                <wp:posOffset>-593725</wp:posOffset>
              </wp:positionH>
              <wp:positionV relativeFrom="paragraph">
                <wp:posOffset>-457200</wp:posOffset>
              </wp:positionV>
              <wp:extent cx="9326880" cy="12240308"/>
              <wp:effectExtent l="0" t="0" r="7620" b="8890"/>
              <wp:wrapNone/>
              <wp:docPr id="16" name="Freefor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 bwMode="auto">
                      <a:xfrm>
                        <a:off x="0" y="0"/>
                        <a:ext cx="9326880" cy="12240308"/>
                      </a:xfrm>
                      <a:custGeom>
                        <a:avLst/>
                        <a:gdLst>
                          <a:gd name="connsiteX0" fmla="*/ 0 w 8726585"/>
                          <a:gd name="connsiteY0" fmla="*/ 11430855 h 11443496"/>
                          <a:gd name="connsiteX1" fmla="*/ 53968 w 8726585"/>
                          <a:gd name="connsiteY1" fmla="*/ 11430855 h 11443496"/>
                          <a:gd name="connsiteX2" fmla="*/ 8726585 w 8726585"/>
                          <a:gd name="connsiteY2" fmla="*/ 11430855 h 11443496"/>
                          <a:gd name="connsiteX3" fmla="*/ 8726585 w 8726585"/>
                          <a:gd name="connsiteY3" fmla="*/ 11443496 h 11443496"/>
                          <a:gd name="connsiteX4" fmla="*/ 290293 w 8726585"/>
                          <a:gd name="connsiteY4" fmla="*/ 11443496 h 11443496"/>
                          <a:gd name="connsiteX5" fmla="*/ 0 w 8726585"/>
                          <a:gd name="connsiteY5" fmla="*/ 11443496 h 11443496"/>
                          <a:gd name="connsiteX6" fmla="*/ 0 w 8726585"/>
                          <a:gd name="connsiteY6" fmla="*/ 0 h 11443496"/>
                          <a:gd name="connsiteX7" fmla="*/ 182575 w 8726585"/>
                          <a:gd name="connsiteY7" fmla="*/ 0 h 11443496"/>
                          <a:gd name="connsiteX8" fmla="*/ 657688 w 8726585"/>
                          <a:gd name="connsiteY8" fmla="*/ 0 h 11443496"/>
                          <a:gd name="connsiteX9" fmla="*/ 4583097 w 8726585"/>
                          <a:gd name="connsiteY9" fmla="*/ 5075464 h 11443496"/>
                          <a:gd name="connsiteX10" fmla="*/ 140066 w 8726585"/>
                          <a:gd name="connsiteY10" fmla="*/ 10936196 h 11443496"/>
                          <a:gd name="connsiteX11" fmla="*/ 0 w 8726585"/>
                          <a:gd name="connsiteY11" fmla="*/ 10984657 h 1144349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8726585" h="11443496">
                            <a:moveTo>
                              <a:pt x="0" y="11430855"/>
                            </a:moveTo>
                            <a:lnTo>
                              <a:pt x="53968" y="11430855"/>
                            </a:lnTo>
                            <a:cubicBezTo>
                              <a:pt x="1403665" y="11430855"/>
                              <a:pt x="3944270" y="11430855"/>
                              <a:pt x="8726585" y="11430855"/>
                            </a:cubicBezTo>
                            <a:cubicBezTo>
                              <a:pt x="8726585" y="11430855"/>
                              <a:pt x="8726585" y="11430855"/>
                              <a:pt x="8726585" y="11443496"/>
                            </a:cubicBezTo>
                            <a:cubicBezTo>
                              <a:pt x="8726585" y="11443496"/>
                              <a:pt x="8726585" y="11443496"/>
                              <a:pt x="290293" y="11443496"/>
                            </a:cubicBezTo>
                            <a:lnTo>
                              <a:pt x="0" y="11443496"/>
                            </a:lnTo>
                            <a:close/>
                            <a:moveTo>
                              <a:pt x="0" y="0"/>
                            </a:moveTo>
                            <a:lnTo>
                              <a:pt x="182575" y="0"/>
                            </a:lnTo>
                            <a:cubicBezTo>
                              <a:pt x="330842" y="0"/>
                              <a:pt x="488993" y="0"/>
                              <a:pt x="657688" y="0"/>
                            </a:cubicBezTo>
                            <a:cubicBezTo>
                              <a:pt x="692454" y="5141831"/>
                              <a:pt x="5167800" y="6731468"/>
                              <a:pt x="4583097" y="5075464"/>
                            </a:cubicBezTo>
                            <a:cubicBezTo>
                              <a:pt x="5530029" y="5433814"/>
                              <a:pt x="5953189" y="8864723"/>
                              <a:pt x="140066" y="10936196"/>
                            </a:cubicBezTo>
                            <a:lnTo>
                              <a:pt x="0" y="10984657"/>
                            </a:lnTo>
                            <a:close/>
                          </a:path>
                        </a:pathLst>
                      </a:custGeom>
                      <a:solidFill>
                        <a:srgbClr val="300B4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CD330C" id="Freeform 21" o:spid="_x0000_s1026" style="position:absolute;margin-left:-46.75pt;margin-top:-36pt;width:734.4pt;height:963.8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26585,1144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" path="m,11430855r53968,c1403665,11430855,3944270,11430855,8726585,11430855v,,,,,12641c8726585,11443496,8726585,11443496,290293,11443496r-290293,l,11430855xm,l182575,c330842,,488993,,657688,v34766,5141831,4510112,6731468,3925409,5075464c5530029,5433814,5953189,8864723,140066,10936196l,10984657,,xe" fillcolor="#300b48" stroked="f">
              <v:path arrowok="t" o:connecttype="custom" o:connectlocs="0,12226787;57680,12226787;9326880,12226787;9326880,12240308;310262,12240308;0,12240308;0,0;195134,0;702930,0;4898365,5428869;149701,11697685;0,11749520" o:connectangles="0,0,0,0,0,0,0,0,0,0,0,0"/>
              <o:lock v:ext="edit" aspectratio="t"/>
            </v:shape>
          </w:pict>
        </mc:Fallback>
      </mc:AlternateContent>
    </w:r>
  </w:p>
  <w:p w14:paraId="62C1A3BB" w14:textId="77777777" w:rsidR="00243830" w:rsidRPr="00B85364" w:rsidRDefault="00243830" w:rsidP="00BE14E2">
    <w:pPr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41341"/>
    <w:multiLevelType w:val="hybridMultilevel"/>
    <w:tmpl w:val="A75C0668"/>
    <w:lvl w:ilvl="0" w:tplc="3F62EE8E">
      <w:start w:val="1"/>
      <w:numFmt w:val="decimal"/>
      <w:pStyle w:val="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61777"/>
    <w:multiLevelType w:val="hybridMultilevel"/>
    <w:tmpl w:val="4476EA42"/>
    <w:lvl w:ilvl="0" w:tplc="82A8DC58">
      <w:start w:val="1"/>
      <w:numFmt w:val="bullet"/>
      <w:pStyle w:val="Bullet2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0D75"/>
    <w:multiLevelType w:val="hybridMultilevel"/>
    <w:tmpl w:val="86DC2CB6"/>
    <w:lvl w:ilvl="0" w:tplc="A90485E8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12ABDB" w:themeColor="accen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F7939"/>
    <w:multiLevelType w:val="hybridMultilevel"/>
    <w:tmpl w:val="BA0C13A4"/>
    <w:lvl w:ilvl="0" w:tplc="FA44A11E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12ABDB" w:themeColor="accent2"/>
        <w:spacing w:val="0"/>
        <w:w w:val="0"/>
        <w:kern w:val="0"/>
        <w:position w:val="0"/>
        <w:sz w:val="18"/>
        <w:szCs w:val="0"/>
        <w:u w:val="none"/>
        <w:vertAlign w:val="baseline"/>
        <w:em w:val="none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F27BD7"/>
    <w:multiLevelType w:val="hybridMultilevel"/>
    <w:tmpl w:val="ED2C7704"/>
    <w:lvl w:ilvl="0" w:tplc="4920BBF4">
      <w:start w:val="1"/>
      <w:numFmt w:val="lowerLetter"/>
      <w:pStyle w:val="Numbering3"/>
      <w:lvlText w:val="%1."/>
      <w:lvlJc w:val="left"/>
      <w:pPr>
        <w:ind w:left="99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4270C"/>
    <w:multiLevelType w:val="hybridMultilevel"/>
    <w:tmpl w:val="3CF4DD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30543"/>
    <w:multiLevelType w:val="hybridMultilevel"/>
    <w:tmpl w:val="FB06A364"/>
    <w:lvl w:ilvl="0" w:tplc="9EBC0C96">
      <w:start w:val="1"/>
      <w:numFmt w:val="bullet"/>
      <w:pStyle w:val="Bullet3"/>
      <w:lvlText w:val="–"/>
      <w:lvlJc w:val="left"/>
      <w:pPr>
        <w:ind w:left="1080" w:hanging="360"/>
      </w:pPr>
      <w:rPr>
        <w:rFonts w:ascii="Arial" w:hAnsi="Arial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C6F4939"/>
    <w:multiLevelType w:val="hybridMultilevel"/>
    <w:tmpl w:val="BC84A36C"/>
    <w:lvl w:ilvl="0" w:tplc="D3108D6C">
      <w:start w:val="1"/>
      <w:numFmt w:val="lowerRoman"/>
      <w:pStyle w:val="Numbering2"/>
      <w:lvlText w:val="%1."/>
      <w:lvlJc w:val="right"/>
      <w:pPr>
        <w:ind w:left="72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083253"/>
    <w:multiLevelType w:val="multilevel"/>
    <w:tmpl w:val="81C4AFE4"/>
    <w:lvl w:ilvl="0">
      <w:start w:val="1"/>
      <w:numFmt w:val="decimal"/>
      <w:pStyle w:val="CGH2"/>
      <w:lvlText w:val="%1."/>
      <w:lvlJc w:val="left"/>
      <w:pPr>
        <w:ind w:left="1080" w:hanging="360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CGH3"/>
      <w:lvlText w:val="%1.%2."/>
      <w:lvlJc w:val="left"/>
      <w:pPr>
        <w:ind w:left="1962" w:hanging="432"/>
      </w:pPr>
      <w:rPr>
        <w:specVanish w:val="0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9" w15:restartNumberingAfterBreak="0">
    <w:nsid w:val="60B55854"/>
    <w:multiLevelType w:val="hybridMultilevel"/>
    <w:tmpl w:val="CB2E5568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7EE86AA7"/>
    <w:multiLevelType w:val="hybridMultilevel"/>
    <w:tmpl w:val="7EEC83D4"/>
    <w:lvl w:ilvl="0" w:tplc="2A08E8F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AFONTAINE, Anais">
    <w15:presenceInfo w15:providerId="AD" w15:userId="S::anais.lafontaine@saur.com::4acb6823-0c15-4554-92c1-e81b756451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194"/>
    <w:rsid w:val="000002F1"/>
    <w:rsid w:val="00000403"/>
    <w:rsid w:val="0000064E"/>
    <w:rsid w:val="0000071C"/>
    <w:rsid w:val="000010A2"/>
    <w:rsid w:val="000020DF"/>
    <w:rsid w:val="00002810"/>
    <w:rsid w:val="000029AF"/>
    <w:rsid w:val="00003091"/>
    <w:rsid w:val="00003168"/>
    <w:rsid w:val="00003918"/>
    <w:rsid w:val="00003DF4"/>
    <w:rsid w:val="0000426B"/>
    <w:rsid w:val="000045BC"/>
    <w:rsid w:val="000046C9"/>
    <w:rsid w:val="0000492B"/>
    <w:rsid w:val="00004C8A"/>
    <w:rsid w:val="00005FAE"/>
    <w:rsid w:val="00006468"/>
    <w:rsid w:val="0000663E"/>
    <w:rsid w:val="0000688C"/>
    <w:rsid w:val="00006B62"/>
    <w:rsid w:val="00006EEB"/>
    <w:rsid w:val="00007967"/>
    <w:rsid w:val="000079FB"/>
    <w:rsid w:val="00007E67"/>
    <w:rsid w:val="00007EE9"/>
    <w:rsid w:val="00007FF9"/>
    <w:rsid w:val="00010403"/>
    <w:rsid w:val="000105A3"/>
    <w:rsid w:val="00010F20"/>
    <w:rsid w:val="00010FBF"/>
    <w:rsid w:val="00011007"/>
    <w:rsid w:val="000111E8"/>
    <w:rsid w:val="00011329"/>
    <w:rsid w:val="000116E5"/>
    <w:rsid w:val="00011B8B"/>
    <w:rsid w:val="00011C2A"/>
    <w:rsid w:val="00011EDB"/>
    <w:rsid w:val="0001203C"/>
    <w:rsid w:val="00012219"/>
    <w:rsid w:val="00012456"/>
    <w:rsid w:val="00012C32"/>
    <w:rsid w:val="000131AB"/>
    <w:rsid w:val="000134C7"/>
    <w:rsid w:val="0001374F"/>
    <w:rsid w:val="00013AF8"/>
    <w:rsid w:val="000151E8"/>
    <w:rsid w:val="000152AE"/>
    <w:rsid w:val="000153CC"/>
    <w:rsid w:val="00015D19"/>
    <w:rsid w:val="000161EE"/>
    <w:rsid w:val="0001695A"/>
    <w:rsid w:val="00016BA3"/>
    <w:rsid w:val="00016C8B"/>
    <w:rsid w:val="00017244"/>
    <w:rsid w:val="000176FF"/>
    <w:rsid w:val="00017F74"/>
    <w:rsid w:val="0002027C"/>
    <w:rsid w:val="00020AC8"/>
    <w:rsid w:val="00021002"/>
    <w:rsid w:val="00021321"/>
    <w:rsid w:val="0002160F"/>
    <w:rsid w:val="00021DEB"/>
    <w:rsid w:val="00022B59"/>
    <w:rsid w:val="00022FDE"/>
    <w:rsid w:val="0002332A"/>
    <w:rsid w:val="0002355B"/>
    <w:rsid w:val="00023929"/>
    <w:rsid w:val="00023BBC"/>
    <w:rsid w:val="00023D3C"/>
    <w:rsid w:val="00023DAD"/>
    <w:rsid w:val="00023F54"/>
    <w:rsid w:val="000242B3"/>
    <w:rsid w:val="000244B2"/>
    <w:rsid w:val="00025048"/>
    <w:rsid w:val="0002574D"/>
    <w:rsid w:val="00025980"/>
    <w:rsid w:val="00026207"/>
    <w:rsid w:val="0002680D"/>
    <w:rsid w:val="000271AC"/>
    <w:rsid w:val="000272A7"/>
    <w:rsid w:val="00027CAE"/>
    <w:rsid w:val="00030276"/>
    <w:rsid w:val="000303D2"/>
    <w:rsid w:val="00030512"/>
    <w:rsid w:val="0003052A"/>
    <w:rsid w:val="00030965"/>
    <w:rsid w:val="000309D7"/>
    <w:rsid w:val="00030CE1"/>
    <w:rsid w:val="00030D34"/>
    <w:rsid w:val="00031027"/>
    <w:rsid w:val="00031210"/>
    <w:rsid w:val="0003153C"/>
    <w:rsid w:val="000315E7"/>
    <w:rsid w:val="00031749"/>
    <w:rsid w:val="00031D70"/>
    <w:rsid w:val="00031EF8"/>
    <w:rsid w:val="00032B87"/>
    <w:rsid w:val="00033FC0"/>
    <w:rsid w:val="00034926"/>
    <w:rsid w:val="00034DA3"/>
    <w:rsid w:val="00034ED8"/>
    <w:rsid w:val="00035166"/>
    <w:rsid w:val="0003527C"/>
    <w:rsid w:val="000352D3"/>
    <w:rsid w:val="00035A63"/>
    <w:rsid w:val="00036585"/>
    <w:rsid w:val="000365EB"/>
    <w:rsid w:val="0003678E"/>
    <w:rsid w:val="000369D1"/>
    <w:rsid w:val="00036AD5"/>
    <w:rsid w:val="00036E28"/>
    <w:rsid w:val="000370C0"/>
    <w:rsid w:val="0003789A"/>
    <w:rsid w:val="000379FE"/>
    <w:rsid w:val="00037A09"/>
    <w:rsid w:val="00037C6B"/>
    <w:rsid w:val="00037F98"/>
    <w:rsid w:val="00040039"/>
    <w:rsid w:val="0004017D"/>
    <w:rsid w:val="000401B8"/>
    <w:rsid w:val="0004028E"/>
    <w:rsid w:val="000412AD"/>
    <w:rsid w:val="00041785"/>
    <w:rsid w:val="00042146"/>
    <w:rsid w:val="00042279"/>
    <w:rsid w:val="00042A7D"/>
    <w:rsid w:val="000430E4"/>
    <w:rsid w:val="00043261"/>
    <w:rsid w:val="00043540"/>
    <w:rsid w:val="00043798"/>
    <w:rsid w:val="0004421A"/>
    <w:rsid w:val="00044296"/>
    <w:rsid w:val="000444C4"/>
    <w:rsid w:val="000449EB"/>
    <w:rsid w:val="00044AB6"/>
    <w:rsid w:val="00044EC6"/>
    <w:rsid w:val="00045430"/>
    <w:rsid w:val="00045750"/>
    <w:rsid w:val="00045F2C"/>
    <w:rsid w:val="00046463"/>
    <w:rsid w:val="00046865"/>
    <w:rsid w:val="00046BC8"/>
    <w:rsid w:val="00046C57"/>
    <w:rsid w:val="0004798C"/>
    <w:rsid w:val="000500CD"/>
    <w:rsid w:val="00050200"/>
    <w:rsid w:val="0005069A"/>
    <w:rsid w:val="00050738"/>
    <w:rsid w:val="000508E9"/>
    <w:rsid w:val="00050AD9"/>
    <w:rsid w:val="00050AF1"/>
    <w:rsid w:val="000512DC"/>
    <w:rsid w:val="00051680"/>
    <w:rsid w:val="00051684"/>
    <w:rsid w:val="00051CE5"/>
    <w:rsid w:val="0005253D"/>
    <w:rsid w:val="00052746"/>
    <w:rsid w:val="00052939"/>
    <w:rsid w:val="00052BF5"/>
    <w:rsid w:val="00052C10"/>
    <w:rsid w:val="00052ECC"/>
    <w:rsid w:val="00053605"/>
    <w:rsid w:val="000546ED"/>
    <w:rsid w:val="000547C5"/>
    <w:rsid w:val="00054F3A"/>
    <w:rsid w:val="00055870"/>
    <w:rsid w:val="00055BA9"/>
    <w:rsid w:val="00055C35"/>
    <w:rsid w:val="00055DB3"/>
    <w:rsid w:val="00056071"/>
    <w:rsid w:val="00056BE2"/>
    <w:rsid w:val="00057B55"/>
    <w:rsid w:val="00057CB6"/>
    <w:rsid w:val="0006002C"/>
    <w:rsid w:val="00060B3A"/>
    <w:rsid w:val="000612E5"/>
    <w:rsid w:val="00061C38"/>
    <w:rsid w:val="00062600"/>
    <w:rsid w:val="000626BB"/>
    <w:rsid w:val="00062772"/>
    <w:rsid w:val="00062F38"/>
    <w:rsid w:val="00062FFB"/>
    <w:rsid w:val="000634AC"/>
    <w:rsid w:val="000634D4"/>
    <w:rsid w:val="000639E4"/>
    <w:rsid w:val="00063A19"/>
    <w:rsid w:val="000648D0"/>
    <w:rsid w:val="000650DA"/>
    <w:rsid w:val="0006550B"/>
    <w:rsid w:val="000655B4"/>
    <w:rsid w:val="00065B4C"/>
    <w:rsid w:val="00065B9B"/>
    <w:rsid w:val="00065CCF"/>
    <w:rsid w:val="00065D0C"/>
    <w:rsid w:val="000665D7"/>
    <w:rsid w:val="00066810"/>
    <w:rsid w:val="000669B6"/>
    <w:rsid w:val="00066C93"/>
    <w:rsid w:val="00066CB4"/>
    <w:rsid w:val="000676B0"/>
    <w:rsid w:val="0006770F"/>
    <w:rsid w:val="000677AA"/>
    <w:rsid w:val="00070060"/>
    <w:rsid w:val="00070333"/>
    <w:rsid w:val="0007046C"/>
    <w:rsid w:val="00070D2B"/>
    <w:rsid w:val="00071077"/>
    <w:rsid w:val="0007156D"/>
    <w:rsid w:val="000719DF"/>
    <w:rsid w:val="00071BD8"/>
    <w:rsid w:val="00071E21"/>
    <w:rsid w:val="00072003"/>
    <w:rsid w:val="00072709"/>
    <w:rsid w:val="00072FF1"/>
    <w:rsid w:val="000733E2"/>
    <w:rsid w:val="00073473"/>
    <w:rsid w:val="0007347F"/>
    <w:rsid w:val="0007366E"/>
    <w:rsid w:val="0007390B"/>
    <w:rsid w:val="00073B3C"/>
    <w:rsid w:val="00073B48"/>
    <w:rsid w:val="00073F32"/>
    <w:rsid w:val="00073FFE"/>
    <w:rsid w:val="00074237"/>
    <w:rsid w:val="00074547"/>
    <w:rsid w:val="00074AEA"/>
    <w:rsid w:val="00074DD7"/>
    <w:rsid w:val="000753DC"/>
    <w:rsid w:val="00075584"/>
    <w:rsid w:val="000758B2"/>
    <w:rsid w:val="000758E6"/>
    <w:rsid w:val="00076019"/>
    <w:rsid w:val="00076260"/>
    <w:rsid w:val="000764BB"/>
    <w:rsid w:val="0007746D"/>
    <w:rsid w:val="00077557"/>
    <w:rsid w:val="00077912"/>
    <w:rsid w:val="00077B1C"/>
    <w:rsid w:val="00077C3A"/>
    <w:rsid w:val="00077EDE"/>
    <w:rsid w:val="00077F19"/>
    <w:rsid w:val="0008040E"/>
    <w:rsid w:val="00080516"/>
    <w:rsid w:val="00080593"/>
    <w:rsid w:val="00080878"/>
    <w:rsid w:val="000809B9"/>
    <w:rsid w:val="00080B1C"/>
    <w:rsid w:val="00080D11"/>
    <w:rsid w:val="00080E13"/>
    <w:rsid w:val="0008165C"/>
    <w:rsid w:val="0008181A"/>
    <w:rsid w:val="00081C97"/>
    <w:rsid w:val="00081DFB"/>
    <w:rsid w:val="00081ED3"/>
    <w:rsid w:val="00082133"/>
    <w:rsid w:val="0008218A"/>
    <w:rsid w:val="00082386"/>
    <w:rsid w:val="000827A7"/>
    <w:rsid w:val="00082C98"/>
    <w:rsid w:val="0008340C"/>
    <w:rsid w:val="0008374D"/>
    <w:rsid w:val="00083BC4"/>
    <w:rsid w:val="000842CC"/>
    <w:rsid w:val="0008433E"/>
    <w:rsid w:val="00084504"/>
    <w:rsid w:val="00084778"/>
    <w:rsid w:val="0008485B"/>
    <w:rsid w:val="00084ACC"/>
    <w:rsid w:val="00084E6C"/>
    <w:rsid w:val="000857DE"/>
    <w:rsid w:val="00085BD6"/>
    <w:rsid w:val="00085DCC"/>
    <w:rsid w:val="00086397"/>
    <w:rsid w:val="00086972"/>
    <w:rsid w:val="00086A2E"/>
    <w:rsid w:val="00086AC8"/>
    <w:rsid w:val="00087117"/>
    <w:rsid w:val="000873D1"/>
    <w:rsid w:val="000874FF"/>
    <w:rsid w:val="0008756D"/>
    <w:rsid w:val="000875A7"/>
    <w:rsid w:val="0008784E"/>
    <w:rsid w:val="00090254"/>
    <w:rsid w:val="00090836"/>
    <w:rsid w:val="00090862"/>
    <w:rsid w:val="000910DF"/>
    <w:rsid w:val="000912EF"/>
    <w:rsid w:val="00091AC2"/>
    <w:rsid w:val="00091AF8"/>
    <w:rsid w:val="00092098"/>
    <w:rsid w:val="000925F0"/>
    <w:rsid w:val="00092666"/>
    <w:rsid w:val="000926F7"/>
    <w:rsid w:val="000929B5"/>
    <w:rsid w:val="00092D5C"/>
    <w:rsid w:val="00092E49"/>
    <w:rsid w:val="000934E8"/>
    <w:rsid w:val="000935A4"/>
    <w:rsid w:val="000935B2"/>
    <w:rsid w:val="00093818"/>
    <w:rsid w:val="00093CA1"/>
    <w:rsid w:val="00093D7A"/>
    <w:rsid w:val="00093E3D"/>
    <w:rsid w:val="0009400E"/>
    <w:rsid w:val="000945DC"/>
    <w:rsid w:val="000948B7"/>
    <w:rsid w:val="000948CB"/>
    <w:rsid w:val="00094C9E"/>
    <w:rsid w:val="00094E5D"/>
    <w:rsid w:val="00094EA6"/>
    <w:rsid w:val="00094FF2"/>
    <w:rsid w:val="000953F6"/>
    <w:rsid w:val="00095EEC"/>
    <w:rsid w:val="0009603D"/>
    <w:rsid w:val="0009629B"/>
    <w:rsid w:val="000964EB"/>
    <w:rsid w:val="0009672D"/>
    <w:rsid w:val="000967B4"/>
    <w:rsid w:val="0009683A"/>
    <w:rsid w:val="00096952"/>
    <w:rsid w:val="00096E56"/>
    <w:rsid w:val="00096F16"/>
    <w:rsid w:val="00097010"/>
    <w:rsid w:val="0009749E"/>
    <w:rsid w:val="00097F04"/>
    <w:rsid w:val="000A03F7"/>
    <w:rsid w:val="000A05BE"/>
    <w:rsid w:val="000A05CF"/>
    <w:rsid w:val="000A0A76"/>
    <w:rsid w:val="000A0C95"/>
    <w:rsid w:val="000A1544"/>
    <w:rsid w:val="000A16B9"/>
    <w:rsid w:val="000A1E71"/>
    <w:rsid w:val="000A2489"/>
    <w:rsid w:val="000A2583"/>
    <w:rsid w:val="000A2951"/>
    <w:rsid w:val="000A29DD"/>
    <w:rsid w:val="000A3467"/>
    <w:rsid w:val="000A35DE"/>
    <w:rsid w:val="000A37C0"/>
    <w:rsid w:val="000A3817"/>
    <w:rsid w:val="000A3C14"/>
    <w:rsid w:val="000A3D45"/>
    <w:rsid w:val="000A46DC"/>
    <w:rsid w:val="000A4CFE"/>
    <w:rsid w:val="000A53B1"/>
    <w:rsid w:val="000A5562"/>
    <w:rsid w:val="000A56D1"/>
    <w:rsid w:val="000A58CE"/>
    <w:rsid w:val="000A5FE7"/>
    <w:rsid w:val="000A6178"/>
    <w:rsid w:val="000A6B23"/>
    <w:rsid w:val="000A6CD2"/>
    <w:rsid w:val="000A6E8C"/>
    <w:rsid w:val="000A6EC5"/>
    <w:rsid w:val="000A71DA"/>
    <w:rsid w:val="000A728A"/>
    <w:rsid w:val="000A7827"/>
    <w:rsid w:val="000A793E"/>
    <w:rsid w:val="000A7A0B"/>
    <w:rsid w:val="000A7E34"/>
    <w:rsid w:val="000A7E59"/>
    <w:rsid w:val="000B01B0"/>
    <w:rsid w:val="000B0203"/>
    <w:rsid w:val="000B035D"/>
    <w:rsid w:val="000B06A5"/>
    <w:rsid w:val="000B06B2"/>
    <w:rsid w:val="000B092C"/>
    <w:rsid w:val="000B0B1B"/>
    <w:rsid w:val="000B0CC4"/>
    <w:rsid w:val="000B0D29"/>
    <w:rsid w:val="000B0DA2"/>
    <w:rsid w:val="000B108A"/>
    <w:rsid w:val="000B1676"/>
    <w:rsid w:val="000B17AF"/>
    <w:rsid w:val="000B1A76"/>
    <w:rsid w:val="000B1AF5"/>
    <w:rsid w:val="000B2742"/>
    <w:rsid w:val="000B29B5"/>
    <w:rsid w:val="000B2CBA"/>
    <w:rsid w:val="000B30B5"/>
    <w:rsid w:val="000B343A"/>
    <w:rsid w:val="000B371B"/>
    <w:rsid w:val="000B37C5"/>
    <w:rsid w:val="000B3C40"/>
    <w:rsid w:val="000B43C2"/>
    <w:rsid w:val="000B481D"/>
    <w:rsid w:val="000B4EEC"/>
    <w:rsid w:val="000B5315"/>
    <w:rsid w:val="000B5571"/>
    <w:rsid w:val="000B56A9"/>
    <w:rsid w:val="000B5A7C"/>
    <w:rsid w:val="000B6336"/>
    <w:rsid w:val="000B671B"/>
    <w:rsid w:val="000B6A05"/>
    <w:rsid w:val="000B6AB5"/>
    <w:rsid w:val="000B6C0B"/>
    <w:rsid w:val="000B73C4"/>
    <w:rsid w:val="000B7A21"/>
    <w:rsid w:val="000C0657"/>
    <w:rsid w:val="000C072F"/>
    <w:rsid w:val="000C074B"/>
    <w:rsid w:val="000C09AE"/>
    <w:rsid w:val="000C10A8"/>
    <w:rsid w:val="000C1680"/>
    <w:rsid w:val="000C1BB9"/>
    <w:rsid w:val="000C1F2E"/>
    <w:rsid w:val="000C1F61"/>
    <w:rsid w:val="000C1FE6"/>
    <w:rsid w:val="000C20B4"/>
    <w:rsid w:val="000C259F"/>
    <w:rsid w:val="000C25EE"/>
    <w:rsid w:val="000C299C"/>
    <w:rsid w:val="000C2D1A"/>
    <w:rsid w:val="000C2ED4"/>
    <w:rsid w:val="000C3B66"/>
    <w:rsid w:val="000C3F35"/>
    <w:rsid w:val="000C42D8"/>
    <w:rsid w:val="000C46F1"/>
    <w:rsid w:val="000C47D7"/>
    <w:rsid w:val="000C4897"/>
    <w:rsid w:val="000C5076"/>
    <w:rsid w:val="000C53FC"/>
    <w:rsid w:val="000C58A6"/>
    <w:rsid w:val="000C6254"/>
    <w:rsid w:val="000C64AD"/>
    <w:rsid w:val="000C6534"/>
    <w:rsid w:val="000C6B59"/>
    <w:rsid w:val="000C6DA8"/>
    <w:rsid w:val="000C7391"/>
    <w:rsid w:val="000C74B3"/>
    <w:rsid w:val="000C7E24"/>
    <w:rsid w:val="000C7E4E"/>
    <w:rsid w:val="000C7E8B"/>
    <w:rsid w:val="000D00F7"/>
    <w:rsid w:val="000D0487"/>
    <w:rsid w:val="000D0C35"/>
    <w:rsid w:val="000D1003"/>
    <w:rsid w:val="000D11D7"/>
    <w:rsid w:val="000D1464"/>
    <w:rsid w:val="000D15C1"/>
    <w:rsid w:val="000D1687"/>
    <w:rsid w:val="000D16F6"/>
    <w:rsid w:val="000D1A96"/>
    <w:rsid w:val="000D1B94"/>
    <w:rsid w:val="000D230A"/>
    <w:rsid w:val="000D289A"/>
    <w:rsid w:val="000D3538"/>
    <w:rsid w:val="000D3873"/>
    <w:rsid w:val="000D3C1F"/>
    <w:rsid w:val="000D3C2D"/>
    <w:rsid w:val="000D3DEA"/>
    <w:rsid w:val="000D4506"/>
    <w:rsid w:val="000D4711"/>
    <w:rsid w:val="000D50EE"/>
    <w:rsid w:val="000D5514"/>
    <w:rsid w:val="000D57BC"/>
    <w:rsid w:val="000D5A5A"/>
    <w:rsid w:val="000D61CB"/>
    <w:rsid w:val="000D6A38"/>
    <w:rsid w:val="000D7011"/>
    <w:rsid w:val="000D7795"/>
    <w:rsid w:val="000D7A8C"/>
    <w:rsid w:val="000D7C5E"/>
    <w:rsid w:val="000D7FB7"/>
    <w:rsid w:val="000E003F"/>
    <w:rsid w:val="000E03F0"/>
    <w:rsid w:val="000E07B7"/>
    <w:rsid w:val="000E0840"/>
    <w:rsid w:val="000E0E1D"/>
    <w:rsid w:val="000E11A5"/>
    <w:rsid w:val="000E23A4"/>
    <w:rsid w:val="000E242F"/>
    <w:rsid w:val="000E2580"/>
    <w:rsid w:val="000E306B"/>
    <w:rsid w:val="000E31EE"/>
    <w:rsid w:val="000E3721"/>
    <w:rsid w:val="000E3F8C"/>
    <w:rsid w:val="000E410E"/>
    <w:rsid w:val="000E4231"/>
    <w:rsid w:val="000E4A9D"/>
    <w:rsid w:val="000E4AE2"/>
    <w:rsid w:val="000E4C3F"/>
    <w:rsid w:val="000E50D6"/>
    <w:rsid w:val="000E5815"/>
    <w:rsid w:val="000E6460"/>
    <w:rsid w:val="000E6D31"/>
    <w:rsid w:val="000E7E7F"/>
    <w:rsid w:val="000F00E8"/>
    <w:rsid w:val="000F0865"/>
    <w:rsid w:val="000F0C2D"/>
    <w:rsid w:val="000F0C97"/>
    <w:rsid w:val="000F0D10"/>
    <w:rsid w:val="000F0EF1"/>
    <w:rsid w:val="000F1031"/>
    <w:rsid w:val="000F15CF"/>
    <w:rsid w:val="000F1A0F"/>
    <w:rsid w:val="000F1AFD"/>
    <w:rsid w:val="000F1CFA"/>
    <w:rsid w:val="000F2821"/>
    <w:rsid w:val="000F2C9D"/>
    <w:rsid w:val="000F2D89"/>
    <w:rsid w:val="000F369A"/>
    <w:rsid w:val="000F3823"/>
    <w:rsid w:val="000F3FE9"/>
    <w:rsid w:val="000F4072"/>
    <w:rsid w:val="000F4894"/>
    <w:rsid w:val="000F4972"/>
    <w:rsid w:val="000F4AF3"/>
    <w:rsid w:val="000F57DC"/>
    <w:rsid w:val="000F587D"/>
    <w:rsid w:val="000F598A"/>
    <w:rsid w:val="000F59E2"/>
    <w:rsid w:val="000F5DE1"/>
    <w:rsid w:val="000F66C6"/>
    <w:rsid w:val="000F66C9"/>
    <w:rsid w:val="000F6A85"/>
    <w:rsid w:val="000F71DD"/>
    <w:rsid w:val="000F785B"/>
    <w:rsid w:val="000F7E64"/>
    <w:rsid w:val="001001E5"/>
    <w:rsid w:val="00100414"/>
    <w:rsid w:val="00100FE0"/>
    <w:rsid w:val="0010121F"/>
    <w:rsid w:val="001013B2"/>
    <w:rsid w:val="001013D6"/>
    <w:rsid w:val="00101D28"/>
    <w:rsid w:val="00102447"/>
    <w:rsid w:val="00103A70"/>
    <w:rsid w:val="00104326"/>
    <w:rsid w:val="0010474E"/>
    <w:rsid w:val="00104A44"/>
    <w:rsid w:val="00104C63"/>
    <w:rsid w:val="00104DD0"/>
    <w:rsid w:val="0010508C"/>
    <w:rsid w:val="001056DE"/>
    <w:rsid w:val="00105B59"/>
    <w:rsid w:val="00105CDB"/>
    <w:rsid w:val="00105E07"/>
    <w:rsid w:val="001060E5"/>
    <w:rsid w:val="0010697C"/>
    <w:rsid w:val="00106C9B"/>
    <w:rsid w:val="00106FB5"/>
    <w:rsid w:val="001078C1"/>
    <w:rsid w:val="00107D7B"/>
    <w:rsid w:val="00110131"/>
    <w:rsid w:val="0011018D"/>
    <w:rsid w:val="001101D6"/>
    <w:rsid w:val="00110414"/>
    <w:rsid w:val="0011068D"/>
    <w:rsid w:val="00110936"/>
    <w:rsid w:val="00110A61"/>
    <w:rsid w:val="00110CE7"/>
    <w:rsid w:val="00111663"/>
    <w:rsid w:val="0011189A"/>
    <w:rsid w:val="00111AE3"/>
    <w:rsid w:val="00111C35"/>
    <w:rsid w:val="0011225D"/>
    <w:rsid w:val="001125B5"/>
    <w:rsid w:val="0011281E"/>
    <w:rsid w:val="001128D7"/>
    <w:rsid w:val="0011295B"/>
    <w:rsid w:val="00112EE6"/>
    <w:rsid w:val="001136C7"/>
    <w:rsid w:val="00113B47"/>
    <w:rsid w:val="00113F11"/>
    <w:rsid w:val="0011429F"/>
    <w:rsid w:val="001143ED"/>
    <w:rsid w:val="00114EA1"/>
    <w:rsid w:val="0011568B"/>
    <w:rsid w:val="00115858"/>
    <w:rsid w:val="0011668E"/>
    <w:rsid w:val="001166BC"/>
    <w:rsid w:val="0011724B"/>
    <w:rsid w:val="00117903"/>
    <w:rsid w:val="00117C0A"/>
    <w:rsid w:val="00117D0D"/>
    <w:rsid w:val="00117D32"/>
    <w:rsid w:val="00120446"/>
    <w:rsid w:val="0012044D"/>
    <w:rsid w:val="0012058D"/>
    <w:rsid w:val="001206BC"/>
    <w:rsid w:val="00120705"/>
    <w:rsid w:val="00120998"/>
    <w:rsid w:val="00121643"/>
    <w:rsid w:val="00121BFD"/>
    <w:rsid w:val="00121CC5"/>
    <w:rsid w:val="0012212A"/>
    <w:rsid w:val="0012234A"/>
    <w:rsid w:val="001225F3"/>
    <w:rsid w:val="001233CE"/>
    <w:rsid w:val="00124EEB"/>
    <w:rsid w:val="00125905"/>
    <w:rsid w:val="00125A88"/>
    <w:rsid w:val="00125D2D"/>
    <w:rsid w:val="00126332"/>
    <w:rsid w:val="00126428"/>
    <w:rsid w:val="001269C7"/>
    <w:rsid w:val="001270F2"/>
    <w:rsid w:val="0012721F"/>
    <w:rsid w:val="001272F6"/>
    <w:rsid w:val="001274F3"/>
    <w:rsid w:val="001275CD"/>
    <w:rsid w:val="001276AB"/>
    <w:rsid w:val="00127869"/>
    <w:rsid w:val="0012790C"/>
    <w:rsid w:val="001279DA"/>
    <w:rsid w:val="00127C15"/>
    <w:rsid w:val="00127C67"/>
    <w:rsid w:val="00127DB0"/>
    <w:rsid w:val="00130166"/>
    <w:rsid w:val="00130C75"/>
    <w:rsid w:val="00131019"/>
    <w:rsid w:val="001313B8"/>
    <w:rsid w:val="0013198C"/>
    <w:rsid w:val="00131A0B"/>
    <w:rsid w:val="00132099"/>
    <w:rsid w:val="00132222"/>
    <w:rsid w:val="001326EB"/>
    <w:rsid w:val="001327D9"/>
    <w:rsid w:val="00133599"/>
    <w:rsid w:val="001335B0"/>
    <w:rsid w:val="00133D25"/>
    <w:rsid w:val="001340E1"/>
    <w:rsid w:val="001352C5"/>
    <w:rsid w:val="00135842"/>
    <w:rsid w:val="00135EB0"/>
    <w:rsid w:val="001360C9"/>
    <w:rsid w:val="00136817"/>
    <w:rsid w:val="001368AC"/>
    <w:rsid w:val="00136FB1"/>
    <w:rsid w:val="00137782"/>
    <w:rsid w:val="0013783F"/>
    <w:rsid w:val="0014047C"/>
    <w:rsid w:val="00140C0A"/>
    <w:rsid w:val="00140FEE"/>
    <w:rsid w:val="00141AF1"/>
    <w:rsid w:val="00142252"/>
    <w:rsid w:val="001425C5"/>
    <w:rsid w:val="001426DE"/>
    <w:rsid w:val="001429F0"/>
    <w:rsid w:val="001432B0"/>
    <w:rsid w:val="00143316"/>
    <w:rsid w:val="001437D2"/>
    <w:rsid w:val="00143AF6"/>
    <w:rsid w:val="00143BD8"/>
    <w:rsid w:val="00144C41"/>
    <w:rsid w:val="00144F65"/>
    <w:rsid w:val="00145034"/>
    <w:rsid w:val="00145482"/>
    <w:rsid w:val="001455E7"/>
    <w:rsid w:val="001456D5"/>
    <w:rsid w:val="00145BC9"/>
    <w:rsid w:val="00145C52"/>
    <w:rsid w:val="00145D62"/>
    <w:rsid w:val="0014627A"/>
    <w:rsid w:val="001462E0"/>
    <w:rsid w:val="00146B04"/>
    <w:rsid w:val="00146B83"/>
    <w:rsid w:val="001471BE"/>
    <w:rsid w:val="001472AA"/>
    <w:rsid w:val="00147AD1"/>
    <w:rsid w:val="00147C6A"/>
    <w:rsid w:val="0015060C"/>
    <w:rsid w:val="00150680"/>
    <w:rsid w:val="00150A36"/>
    <w:rsid w:val="00150AA3"/>
    <w:rsid w:val="00150C53"/>
    <w:rsid w:val="00150DDB"/>
    <w:rsid w:val="00150E03"/>
    <w:rsid w:val="00151178"/>
    <w:rsid w:val="0015129B"/>
    <w:rsid w:val="00151385"/>
    <w:rsid w:val="00151579"/>
    <w:rsid w:val="00151CFC"/>
    <w:rsid w:val="0015208E"/>
    <w:rsid w:val="001522CB"/>
    <w:rsid w:val="00152822"/>
    <w:rsid w:val="001531BC"/>
    <w:rsid w:val="0015367C"/>
    <w:rsid w:val="00153A10"/>
    <w:rsid w:val="00153CFA"/>
    <w:rsid w:val="00153EB9"/>
    <w:rsid w:val="001541DA"/>
    <w:rsid w:val="00154901"/>
    <w:rsid w:val="00154B3C"/>
    <w:rsid w:val="00154F68"/>
    <w:rsid w:val="0015516B"/>
    <w:rsid w:val="0015516F"/>
    <w:rsid w:val="001551C6"/>
    <w:rsid w:val="001554E0"/>
    <w:rsid w:val="00155952"/>
    <w:rsid w:val="00155B46"/>
    <w:rsid w:val="00155BBC"/>
    <w:rsid w:val="00156013"/>
    <w:rsid w:val="00156023"/>
    <w:rsid w:val="0015616F"/>
    <w:rsid w:val="001563BE"/>
    <w:rsid w:val="001564F8"/>
    <w:rsid w:val="001577D1"/>
    <w:rsid w:val="00157817"/>
    <w:rsid w:val="00157AA8"/>
    <w:rsid w:val="00157B07"/>
    <w:rsid w:val="00157C26"/>
    <w:rsid w:val="00157DBA"/>
    <w:rsid w:val="00157F48"/>
    <w:rsid w:val="00160343"/>
    <w:rsid w:val="001604E3"/>
    <w:rsid w:val="001606B7"/>
    <w:rsid w:val="0016070E"/>
    <w:rsid w:val="00160717"/>
    <w:rsid w:val="00160873"/>
    <w:rsid w:val="0016129A"/>
    <w:rsid w:val="001616B9"/>
    <w:rsid w:val="00161867"/>
    <w:rsid w:val="00161BE2"/>
    <w:rsid w:val="00162329"/>
    <w:rsid w:val="00162389"/>
    <w:rsid w:val="001626DE"/>
    <w:rsid w:val="001627C1"/>
    <w:rsid w:val="00162D4E"/>
    <w:rsid w:val="00162F0D"/>
    <w:rsid w:val="0016312F"/>
    <w:rsid w:val="00163314"/>
    <w:rsid w:val="00163690"/>
    <w:rsid w:val="00163BBB"/>
    <w:rsid w:val="00163F77"/>
    <w:rsid w:val="00164315"/>
    <w:rsid w:val="00164D85"/>
    <w:rsid w:val="00165276"/>
    <w:rsid w:val="0016542A"/>
    <w:rsid w:val="00165480"/>
    <w:rsid w:val="001659D7"/>
    <w:rsid w:val="00165A27"/>
    <w:rsid w:val="001662B0"/>
    <w:rsid w:val="0016636E"/>
    <w:rsid w:val="00166546"/>
    <w:rsid w:val="0016693D"/>
    <w:rsid w:val="00166A85"/>
    <w:rsid w:val="00166B44"/>
    <w:rsid w:val="001674E1"/>
    <w:rsid w:val="00167887"/>
    <w:rsid w:val="00167A74"/>
    <w:rsid w:val="00167E99"/>
    <w:rsid w:val="00167F6B"/>
    <w:rsid w:val="00170127"/>
    <w:rsid w:val="0017057C"/>
    <w:rsid w:val="001705C2"/>
    <w:rsid w:val="00170ABB"/>
    <w:rsid w:val="00171F23"/>
    <w:rsid w:val="00172227"/>
    <w:rsid w:val="00172791"/>
    <w:rsid w:val="00172BE9"/>
    <w:rsid w:val="00173072"/>
    <w:rsid w:val="00173235"/>
    <w:rsid w:val="0017349B"/>
    <w:rsid w:val="0017394E"/>
    <w:rsid w:val="00174027"/>
    <w:rsid w:val="0017422B"/>
    <w:rsid w:val="001742DD"/>
    <w:rsid w:val="00174AE9"/>
    <w:rsid w:val="00174D8C"/>
    <w:rsid w:val="0017523F"/>
    <w:rsid w:val="00175458"/>
    <w:rsid w:val="001755D3"/>
    <w:rsid w:val="0017568F"/>
    <w:rsid w:val="00175AD8"/>
    <w:rsid w:val="00175BD5"/>
    <w:rsid w:val="00175D69"/>
    <w:rsid w:val="00176134"/>
    <w:rsid w:val="00176257"/>
    <w:rsid w:val="00176A96"/>
    <w:rsid w:val="001775A2"/>
    <w:rsid w:val="00177C5F"/>
    <w:rsid w:val="00180249"/>
    <w:rsid w:val="001802AC"/>
    <w:rsid w:val="00180783"/>
    <w:rsid w:val="001807FB"/>
    <w:rsid w:val="0018109E"/>
    <w:rsid w:val="00181352"/>
    <w:rsid w:val="001817B0"/>
    <w:rsid w:val="00181A6E"/>
    <w:rsid w:val="00181AC8"/>
    <w:rsid w:val="00181AE7"/>
    <w:rsid w:val="00181C3D"/>
    <w:rsid w:val="00182042"/>
    <w:rsid w:val="00182708"/>
    <w:rsid w:val="00182837"/>
    <w:rsid w:val="001829D2"/>
    <w:rsid w:val="00182A5F"/>
    <w:rsid w:val="00182B01"/>
    <w:rsid w:val="00182C96"/>
    <w:rsid w:val="00182D01"/>
    <w:rsid w:val="0018309D"/>
    <w:rsid w:val="001831D3"/>
    <w:rsid w:val="00183386"/>
    <w:rsid w:val="00183AD7"/>
    <w:rsid w:val="00184386"/>
    <w:rsid w:val="00184439"/>
    <w:rsid w:val="0018445A"/>
    <w:rsid w:val="0018498D"/>
    <w:rsid w:val="00184B96"/>
    <w:rsid w:val="00185B6F"/>
    <w:rsid w:val="00186366"/>
    <w:rsid w:val="00186653"/>
    <w:rsid w:val="001867AA"/>
    <w:rsid w:val="00186938"/>
    <w:rsid w:val="00186A31"/>
    <w:rsid w:val="00186A73"/>
    <w:rsid w:val="00186C52"/>
    <w:rsid w:val="00186C97"/>
    <w:rsid w:val="00187017"/>
    <w:rsid w:val="00187BB9"/>
    <w:rsid w:val="00187D41"/>
    <w:rsid w:val="00187DB7"/>
    <w:rsid w:val="001905B9"/>
    <w:rsid w:val="0019075E"/>
    <w:rsid w:val="00190832"/>
    <w:rsid w:val="001908D0"/>
    <w:rsid w:val="00190DB4"/>
    <w:rsid w:val="001912C4"/>
    <w:rsid w:val="00191370"/>
    <w:rsid w:val="001917D9"/>
    <w:rsid w:val="00191BF5"/>
    <w:rsid w:val="00191CC1"/>
    <w:rsid w:val="00191D4B"/>
    <w:rsid w:val="001924C2"/>
    <w:rsid w:val="00192839"/>
    <w:rsid w:val="00192976"/>
    <w:rsid w:val="00192A43"/>
    <w:rsid w:val="00192C37"/>
    <w:rsid w:val="001931FF"/>
    <w:rsid w:val="00193211"/>
    <w:rsid w:val="00193448"/>
    <w:rsid w:val="00193752"/>
    <w:rsid w:val="00193956"/>
    <w:rsid w:val="00193D34"/>
    <w:rsid w:val="00193FA1"/>
    <w:rsid w:val="00195C50"/>
    <w:rsid w:val="00196940"/>
    <w:rsid w:val="001970F4"/>
    <w:rsid w:val="0019768E"/>
    <w:rsid w:val="001979CF"/>
    <w:rsid w:val="00197D60"/>
    <w:rsid w:val="00197F81"/>
    <w:rsid w:val="001A0324"/>
    <w:rsid w:val="001A0707"/>
    <w:rsid w:val="001A0CF3"/>
    <w:rsid w:val="001A0CF8"/>
    <w:rsid w:val="001A0E46"/>
    <w:rsid w:val="001A1243"/>
    <w:rsid w:val="001A16A9"/>
    <w:rsid w:val="001A1A4E"/>
    <w:rsid w:val="001A1CF4"/>
    <w:rsid w:val="001A1DC3"/>
    <w:rsid w:val="001A217E"/>
    <w:rsid w:val="001A2486"/>
    <w:rsid w:val="001A2D1C"/>
    <w:rsid w:val="001A404A"/>
    <w:rsid w:val="001A411A"/>
    <w:rsid w:val="001A4363"/>
    <w:rsid w:val="001A43AB"/>
    <w:rsid w:val="001A4CFC"/>
    <w:rsid w:val="001A4F17"/>
    <w:rsid w:val="001A53E9"/>
    <w:rsid w:val="001A553A"/>
    <w:rsid w:val="001A558F"/>
    <w:rsid w:val="001A5792"/>
    <w:rsid w:val="001A5A84"/>
    <w:rsid w:val="001A6593"/>
    <w:rsid w:val="001A6BF7"/>
    <w:rsid w:val="001A7390"/>
    <w:rsid w:val="001A7680"/>
    <w:rsid w:val="001A7CAF"/>
    <w:rsid w:val="001A7DD0"/>
    <w:rsid w:val="001B024E"/>
    <w:rsid w:val="001B036D"/>
    <w:rsid w:val="001B06D5"/>
    <w:rsid w:val="001B0AD3"/>
    <w:rsid w:val="001B1948"/>
    <w:rsid w:val="001B1DFD"/>
    <w:rsid w:val="001B2017"/>
    <w:rsid w:val="001B21D7"/>
    <w:rsid w:val="001B236E"/>
    <w:rsid w:val="001B2B63"/>
    <w:rsid w:val="001B2C52"/>
    <w:rsid w:val="001B2EBA"/>
    <w:rsid w:val="001B306C"/>
    <w:rsid w:val="001B31DD"/>
    <w:rsid w:val="001B3448"/>
    <w:rsid w:val="001B3827"/>
    <w:rsid w:val="001B447E"/>
    <w:rsid w:val="001B4710"/>
    <w:rsid w:val="001B4FD9"/>
    <w:rsid w:val="001B549B"/>
    <w:rsid w:val="001B553C"/>
    <w:rsid w:val="001B598B"/>
    <w:rsid w:val="001B5D1A"/>
    <w:rsid w:val="001B5EBE"/>
    <w:rsid w:val="001B600D"/>
    <w:rsid w:val="001B61DE"/>
    <w:rsid w:val="001B63B1"/>
    <w:rsid w:val="001B6AAF"/>
    <w:rsid w:val="001B6DE2"/>
    <w:rsid w:val="001B6FDC"/>
    <w:rsid w:val="001B715F"/>
    <w:rsid w:val="001B76BC"/>
    <w:rsid w:val="001B7B37"/>
    <w:rsid w:val="001B7EFE"/>
    <w:rsid w:val="001C03C2"/>
    <w:rsid w:val="001C05C6"/>
    <w:rsid w:val="001C0D06"/>
    <w:rsid w:val="001C0EE8"/>
    <w:rsid w:val="001C152F"/>
    <w:rsid w:val="001C155B"/>
    <w:rsid w:val="001C18C8"/>
    <w:rsid w:val="001C1C16"/>
    <w:rsid w:val="001C1ED9"/>
    <w:rsid w:val="001C264E"/>
    <w:rsid w:val="001C2C09"/>
    <w:rsid w:val="001C2EF4"/>
    <w:rsid w:val="001C309D"/>
    <w:rsid w:val="001C32C4"/>
    <w:rsid w:val="001C339C"/>
    <w:rsid w:val="001C3425"/>
    <w:rsid w:val="001C3871"/>
    <w:rsid w:val="001C39A9"/>
    <w:rsid w:val="001C3CCB"/>
    <w:rsid w:val="001C412C"/>
    <w:rsid w:val="001C4238"/>
    <w:rsid w:val="001C4415"/>
    <w:rsid w:val="001C44E9"/>
    <w:rsid w:val="001C5E80"/>
    <w:rsid w:val="001C5EF2"/>
    <w:rsid w:val="001C6589"/>
    <w:rsid w:val="001C675A"/>
    <w:rsid w:val="001C67BC"/>
    <w:rsid w:val="001C6C57"/>
    <w:rsid w:val="001C743E"/>
    <w:rsid w:val="001C799A"/>
    <w:rsid w:val="001C7B60"/>
    <w:rsid w:val="001C7D8E"/>
    <w:rsid w:val="001C7F7F"/>
    <w:rsid w:val="001D0229"/>
    <w:rsid w:val="001D09AA"/>
    <w:rsid w:val="001D0B19"/>
    <w:rsid w:val="001D0BEF"/>
    <w:rsid w:val="001D0E82"/>
    <w:rsid w:val="001D14DC"/>
    <w:rsid w:val="001D3EB3"/>
    <w:rsid w:val="001D4290"/>
    <w:rsid w:val="001D42A9"/>
    <w:rsid w:val="001D45A5"/>
    <w:rsid w:val="001D468A"/>
    <w:rsid w:val="001D4697"/>
    <w:rsid w:val="001D4987"/>
    <w:rsid w:val="001D52E5"/>
    <w:rsid w:val="001D5381"/>
    <w:rsid w:val="001D571B"/>
    <w:rsid w:val="001D5959"/>
    <w:rsid w:val="001D605D"/>
    <w:rsid w:val="001D635B"/>
    <w:rsid w:val="001D6634"/>
    <w:rsid w:val="001D71F8"/>
    <w:rsid w:val="001D7333"/>
    <w:rsid w:val="001D7389"/>
    <w:rsid w:val="001D7469"/>
    <w:rsid w:val="001D754E"/>
    <w:rsid w:val="001D7688"/>
    <w:rsid w:val="001D7DD0"/>
    <w:rsid w:val="001E0244"/>
    <w:rsid w:val="001E046F"/>
    <w:rsid w:val="001E0C8E"/>
    <w:rsid w:val="001E13DB"/>
    <w:rsid w:val="001E1495"/>
    <w:rsid w:val="001E16D5"/>
    <w:rsid w:val="001E1CFA"/>
    <w:rsid w:val="001E2405"/>
    <w:rsid w:val="001E2753"/>
    <w:rsid w:val="001E2C41"/>
    <w:rsid w:val="001E2D5A"/>
    <w:rsid w:val="001E3323"/>
    <w:rsid w:val="001E36FF"/>
    <w:rsid w:val="001E38FA"/>
    <w:rsid w:val="001E3CD9"/>
    <w:rsid w:val="001E466E"/>
    <w:rsid w:val="001E478D"/>
    <w:rsid w:val="001E47A4"/>
    <w:rsid w:val="001E489D"/>
    <w:rsid w:val="001E529E"/>
    <w:rsid w:val="001E5EDF"/>
    <w:rsid w:val="001E637F"/>
    <w:rsid w:val="001E680D"/>
    <w:rsid w:val="001E6D32"/>
    <w:rsid w:val="001E6E1E"/>
    <w:rsid w:val="001F08FF"/>
    <w:rsid w:val="001F1259"/>
    <w:rsid w:val="001F134C"/>
    <w:rsid w:val="001F13D0"/>
    <w:rsid w:val="001F1886"/>
    <w:rsid w:val="001F1CC2"/>
    <w:rsid w:val="001F2144"/>
    <w:rsid w:val="001F345F"/>
    <w:rsid w:val="001F3558"/>
    <w:rsid w:val="001F3654"/>
    <w:rsid w:val="001F375A"/>
    <w:rsid w:val="001F3803"/>
    <w:rsid w:val="001F3A6A"/>
    <w:rsid w:val="001F3B5B"/>
    <w:rsid w:val="001F3DA2"/>
    <w:rsid w:val="001F3F94"/>
    <w:rsid w:val="001F4443"/>
    <w:rsid w:val="001F44C9"/>
    <w:rsid w:val="001F44CC"/>
    <w:rsid w:val="001F4C47"/>
    <w:rsid w:val="001F4C6D"/>
    <w:rsid w:val="001F5271"/>
    <w:rsid w:val="001F5BA5"/>
    <w:rsid w:val="001F5D61"/>
    <w:rsid w:val="001F61D9"/>
    <w:rsid w:val="001F630B"/>
    <w:rsid w:val="001F636F"/>
    <w:rsid w:val="001F6A9E"/>
    <w:rsid w:val="001F6F31"/>
    <w:rsid w:val="001F7495"/>
    <w:rsid w:val="001F74DD"/>
    <w:rsid w:val="001F7BEB"/>
    <w:rsid w:val="001F7CAC"/>
    <w:rsid w:val="001F7D15"/>
    <w:rsid w:val="0020099C"/>
    <w:rsid w:val="00200AB4"/>
    <w:rsid w:val="00200E5F"/>
    <w:rsid w:val="00201213"/>
    <w:rsid w:val="002016FE"/>
    <w:rsid w:val="002018DC"/>
    <w:rsid w:val="00201CDD"/>
    <w:rsid w:val="00201D97"/>
    <w:rsid w:val="00201DE7"/>
    <w:rsid w:val="002028A8"/>
    <w:rsid w:val="00202E81"/>
    <w:rsid w:val="00202F6E"/>
    <w:rsid w:val="00203395"/>
    <w:rsid w:val="0020364B"/>
    <w:rsid w:val="00203B15"/>
    <w:rsid w:val="00203D6B"/>
    <w:rsid w:val="00203F59"/>
    <w:rsid w:val="00204079"/>
    <w:rsid w:val="002046D8"/>
    <w:rsid w:val="00204B44"/>
    <w:rsid w:val="00204D3D"/>
    <w:rsid w:val="00204E9A"/>
    <w:rsid w:val="00205117"/>
    <w:rsid w:val="00205BE2"/>
    <w:rsid w:val="002065AC"/>
    <w:rsid w:val="0020668D"/>
    <w:rsid w:val="00206A05"/>
    <w:rsid w:val="00206B60"/>
    <w:rsid w:val="00206C25"/>
    <w:rsid w:val="002070BE"/>
    <w:rsid w:val="002071D4"/>
    <w:rsid w:val="002072A7"/>
    <w:rsid w:val="002077C1"/>
    <w:rsid w:val="00210136"/>
    <w:rsid w:val="002103B3"/>
    <w:rsid w:val="00210425"/>
    <w:rsid w:val="00210775"/>
    <w:rsid w:val="002113A7"/>
    <w:rsid w:val="0021153A"/>
    <w:rsid w:val="00211806"/>
    <w:rsid w:val="00211879"/>
    <w:rsid w:val="002119E4"/>
    <w:rsid w:val="00211D5E"/>
    <w:rsid w:val="00211FF0"/>
    <w:rsid w:val="002120BD"/>
    <w:rsid w:val="002123A0"/>
    <w:rsid w:val="00212445"/>
    <w:rsid w:val="0021265F"/>
    <w:rsid w:val="00212CAA"/>
    <w:rsid w:val="00212EAD"/>
    <w:rsid w:val="002130AB"/>
    <w:rsid w:val="0021376D"/>
    <w:rsid w:val="00213C9E"/>
    <w:rsid w:val="00213E01"/>
    <w:rsid w:val="00214104"/>
    <w:rsid w:val="00214963"/>
    <w:rsid w:val="00214FCE"/>
    <w:rsid w:val="002153B7"/>
    <w:rsid w:val="00215D26"/>
    <w:rsid w:val="00215E77"/>
    <w:rsid w:val="0021666F"/>
    <w:rsid w:val="00217097"/>
    <w:rsid w:val="00217FC8"/>
    <w:rsid w:val="00220A2A"/>
    <w:rsid w:val="00220D13"/>
    <w:rsid w:val="0022117E"/>
    <w:rsid w:val="0022143B"/>
    <w:rsid w:val="00221BD9"/>
    <w:rsid w:val="002221C3"/>
    <w:rsid w:val="00222942"/>
    <w:rsid w:val="0022304C"/>
    <w:rsid w:val="0022330C"/>
    <w:rsid w:val="00223316"/>
    <w:rsid w:val="002233E2"/>
    <w:rsid w:val="0022351F"/>
    <w:rsid w:val="0022387C"/>
    <w:rsid w:val="00223AA3"/>
    <w:rsid w:val="00223EA5"/>
    <w:rsid w:val="00224B46"/>
    <w:rsid w:val="00224B93"/>
    <w:rsid w:val="00225AC2"/>
    <w:rsid w:val="00226098"/>
    <w:rsid w:val="00226384"/>
    <w:rsid w:val="00226930"/>
    <w:rsid w:val="00226D1D"/>
    <w:rsid w:val="0022731F"/>
    <w:rsid w:val="002273DB"/>
    <w:rsid w:val="002278B0"/>
    <w:rsid w:val="00227AC4"/>
    <w:rsid w:val="00227D3F"/>
    <w:rsid w:val="00227EB2"/>
    <w:rsid w:val="00230D30"/>
    <w:rsid w:val="00231C00"/>
    <w:rsid w:val="00231D0A"/>
    <w:rsid w:val="00231FD6"/>
    <w:rsid w:val="00232732"/>
    <w:rsid w:val="00232966"/>
    <w:rsid w:val="00232F63"/>
    <w:rsid w:val="0023343D"/>
    <w:rsid w:val="00233AA7"/>
    <w:rsid w:val="00233E0F"/>
    <w:rsid w:val="00234B41"/>
    <w:rsid w:val="00234E2F"/>
    <w:rsid w:val="00235115"/>
    <w:rsid w:val="002356FC"/>
    <w:rsid w:val="00235BBA"/>
    <w:rsid w:val="00235F9C"/>
    <w:rsid w:val="00236437"/>
    <w:rsid w:val="00236542"/>
    <w:rsid w:val="002367F7"/>
    <w:rsid w:val="002368CB"/>
    <w:rsid w:val="00236963"/>
    <w:rsid w:val="00236BA7"/>
    <w:rsid w:val="00236F4F"/>
    <w:rsid w:val="002370FC"/>
    <w:rsid w:val="0023774F"/>
    <w:rsid w:val="00237A1B"/>
    <w:rsid w:val="00237B89"/>
    <w:rsid w:val="00237CDC"/>
    <w:rsid w:val="00237F52"/>
    <w:rsid w:val="002400A6"/>
    <w:rsid w:val="002400C4"/>
    <w:rsid w:val="002404BF"/>
    <w:rsid w:val="002408C1"/>
    <w:rsid w:val="002417AA"/>
    <w:rsid w:val="00241958"/>
    <w:rsid w:val="00241FFE"/>
    <w:rsid w:val="0024228C"/>
    <w:rsid w:val="002426D4"/>
    <w:rsid w:val="0024278E"/>
    <w:rsid w:val="0024299E"/>
    <w:rsid w:val="00242E1F"/>
    <w:rsid w:val="00243434"/>
    <w:rsid w:val="00243552"/>
    <w:rsid w:val="00243830"/>
    <w:rsid w:val="00243990"/>
    <w:rsid w:val="00243AF5"/>
    <w:rsid w:val="00243DD2"/>
    <w:rsid w:val="00243E1E"/>
    <w:rsid w:val="002442C4"/>
    <w:rsid w:val="00244524"/>
    <w:rsid w:val="00244551"/>
    <w:rsid w:val="00244554"/>
    <w:rsid w:val="00244657"/>
    <w:rsid w:val="002449D8"/>
    <w:rsid w:val="00244B7A"/>
    <w:rsid w:val="0024519C"/>
    <w:rsid w:val="00245260"/>
    <w:rsid w:val="002455D8"/>
    <w:rsid w:val="002458C9"/>
    <w:rsid w:val="00246ED8"/>
    <w:rsid w:val="00247B1E"/>
    <w:rsid w:val="00247E07"/>
    <w:rsid w:val="00250073"/>
    <w:rsid w:val="00250278"/>
    <w:rsid w:val="002502DB"/>
    <w:rsid w:val="00250648"/>
    <w:rsid w:val="00250809"/>
    <w:rsid w:val="002510E8"/>
    <w:rsid w:val="002512F7"/>
    <w:rsid w:val="00251698"/>
    <w:rsid w:val="00252393"/>
    <w:rsid w:val="0025263F"/>
    <w:rsid w:val="0025309D"/>
    <w:rsid w:val="00253F6F"/>
    <w:rsid w:val="002540CD"/>
    <w:rsid w:val="00254204"/>
    <w:rsid w:val="00254DD4"/>
    <w:rsid w:val="00255097"/>
    <w:rsid w:val="002551F4"/>
    <w:rsid w:val="00255537"/>
    <w:rsid w:val="0025569B"/>
    <w:rsid w:val="002556A3"/>
    <w:rsid w:val="00255BCA"/>
    <w:rsid w:val="00255D49"/>
    <w:rsid w:val="00255E04"/>
    <w:rsid w:val="00255E66"/>
    <w:rsid w:val="00256175"/>
    <w:rsid w:val="002562AA"/>
    <w:rsid w:val="0025675A"/>
    <w:rsid w:val="00256B5D"/>
    <w:rsid w:val="00256B5F"/>
    <w:rsid w:val="00256BC4"/>
    <w:rsid w:val="00256FA9"/>
    <w:rsid w:val="0025703F"/>
    <w:rsid w:val="00257108"/>
    <w:rsid w:val="002576F3"/>
    <w:rsid w:val="0025773D"/>
    <w:rsid w:val="00257EE4"/>
    <w:rsid w:val="00257F75"/>
    <w:rsid w:val="00257FF5"/>
    <w:rsid w:val="00260127"/>
    <w:rsid w:val="002604CD"/>
    <w:rsid w:val="00260547"/>
    <w:rsid w:val="002609C1"/>
    <w:rsid w:val="002609F4"/>
    <w:rsid w:val="00260FC6"/>
    <w:rsid w:val="002618D3"/>
    <w:rsid w:val="00261A98"/>
    <w:rsid w:val="00261AC3"/>
    <w:rsid w:val="00261E02"/>
    <w:rsid w:val="00261E39"/>
    <w:rsid w:val="00261F88"/>
    <w:rsid w:val="00262C99"/>
    <w:rsid w:val="00262EF8"/>
    <w:rsid w:val="00263278"/>
    <w:rsid w:val="00263314"/>
    <w:rsid w:val="00263977"/>
    <w:rsid w:val="002639C9"/>
    <w:rsid w:val="00263D54"/>
    <w:rsid w:val="00264313"/>
    <w:rsid w:val="002643D1"/>
    <w:rsid w:val="002648E1"/>
    <w:rsid w:val="00264C4C"/>
    <w:rsid w:val="00264F43"/>
    <w:rsid w:val="00265006"/>
    <w:rsid w:val="00265319"/>
    <w:rsid w:val="00265C7B"/>
    <w:rsid w:val="00265C9E"/>
    <w:rsid w:val="00265DE4"/>
    <w:rsid w:val="00265E2D"/>
    <w:rsid w:val="00266167"/>
    <w:rsid w:val="002661E2"/>
    <w:rsid w:val="00266A36"/>
    <w:rsid w:val="00267077"/>
    <w:rsid w:val="00267812"/>
    <w:rsid w:val="00267846"/>
    <w:rsid w:val="00267886"/>
    <w:rsid w:val="00267B1C"/>
    <w:rsid w:val="0027043C"/>
    <w:rsid w:val="002706B2"/>
    <w:rsid w:val="002707B3"/>
    <w:rsid w:val="00270F7B"/>
    <w:rsid w:val="0027139C"/>
    <w:rsid w:val="002714B8"/>
    <w:rsid w:val="00271807"/>
    <w:rsid w:val="0027181D"/>
    <w:rsid w:val="0027185A"/>
    <w:rsid w:val="002718C3"/>
    <w:rsid w:val="00271A65"/>
    <w:rsid w:val="00272306"/>
    <w:rsid w:val="00272364"/>
    <w:rsid w:val="002725EC"/>
    <w:rsid w:val="00272C54"/>
    <w:rsid w:val="0027302B"/>
    <w:rsid w:val="0027343C"/>
    <w:rsid w:val="0027368F"/>
    <w:rsid w:val="00273C6E"/>
    <w:rsid w:val="00273E64"/>
    <w:rsid w:val="0027424D"/>
    <w:rsid w:val="0027427A"/>
    <w:rsid w:val="00274ACB"/>
    <w:rsid w:val="00274AFC"/>
    <w:rsid w:val="00275895"/>
    <w:rsid w:val="00275F54"/>
    <w:rsid w:val="002763B4"/>
    <w:rsid w:val="002766D9"/>
    <w:rsid w:val="00276C3A"/>
    <w:rsid w:val="00277161"/>
    <w:rsid w:val="002779F6"/>
    <w:rsid w:val="002806C5"/>
    <w:rsid w:val="0028099B"/>
    <w:rsid w:val="002809FE"/>
    <w:rsid w:val="00280B29"/>
    <w:rsid w:val="002812EB"/>
    <w:rsid w:val="002815A1"/>
    <w:rsid w:val="0028163C"/>
    <w:rsid w:val="0028217A"/>
    <w:rsid w:val="002823FB"/>
    <w:rsid w:val="002827D2"/>
    <w:rsid w:val="00282804"/>
    <w:rsid w:val="002831F2"/>
    <w:rsid w:val="0028380E"/>
    <w:rsid w:val="00283876"/>
    <w:rsid w:val="0028456F"/>
    <w:rsid w:val="00284AC6"/>
    <w:rsid w:val="00284F0C"/>
    <w:rsid w:val="0028510D"/>
    <w:rsid w:val="002851C3"/>
    <w:rsid w:val="00285579"/>
    <w:rsid w:val="0028611A"/>
    <w:rsid w:val="00286325"/>
    <w:rsid w:val="002864A5"/>
    <w:rsid w:val="0028653E"/>
    <w:rsid w:val="00286D22"/>
    <w:rsid w:val="002871D7"/>
    <w:rsid w:val="002873FA"/>
    <w:rsid w:val="00287665"/>
    <w:rsid w:val="0028783E"/>
    <w:rsid w:val="00287E58"/>
    <w:rsid w:val="0029005D"/>
    <w:rsid w:val="002904F5"/>
    <w:rsid w:val="00290516"/>
    <w:rsid w:val="00290ABA"/>
    <w:rsid w:val="00290D2F"/>
    <w:rsid w:val="002911D2"/>
    <w:rsid w:val="00291B68"/>
    <w:rsid w:val="00291B99"/>
    <w:rsid w:val="00291ECA"/>
    <w:rsid w:val="00291F8B"/>
    <w:rsid w:val="00292562"/>
    <w:rsid w:val="0029257B"/>
    <w:rsid w:val="0029294F"/>
    <w:rsid w:val="00292C4D"/>
    <w:rsid w:val="00292C7D"/>
    <w:rsid w:val="00292C90"/>
    <w:rsid w:val="00292D9B"/>
    <w:rsid w:val="00293643"/>
    <w:rsid w:val="0029377C"/>
    <w:rsid w:val="00293F7D"/>
    <w:rsid w:val="00293F84"/>
    <w:rsid w:val="002944C4"/>
    <w:rsid w:val="002946A7"/>
    <w:rsid w:val="00294B68"/>
    <w:rsid w:val="00294BE0"/>
    <w:rsid w:val="00294C62"/>
    <w:rsid w:val="00294EA5"/>
    <w:rsid w:val="00295134"/>
    <w:rsid w:val="00295327"/>
    <w:rsid w:val="0029549F"/>
    <w:rsid w:val="00295611"/>
    <w:rsid w:val="00295897"/>
    <w:rsid w:val="00295D44"/>
    <w:rsid w:val="00295D96"/>
    <w:rsid w:val="00295FBB"/>
    <w:rsid w:val="0029609D"/>
    <w:rsid w:val="00296319"/>
    <w:rsid w:val="00296465"/>
    <w:rsid w:val="00296F29"/>
    <w:rsid w:val="002970FB"/>
    <w:rsid w:val="0029761A"/>
    <w:rsid w:val="00297A35"/>
    <w:rsid w:val="00297C1F"/>
    <w:rsid w:val="002A0155"/>
    <w:rsid w:val="002A0436"/>
    <w:rsid w:val="002A05B9"/>
    <w:rsid w:val="002A06D3"/>
    <w:rsid w:val="002A15DE"/>
    <w:rsid w:val="002A1FBB"/>
    <w:rsid w:val="002A243A"/>
    <w:rsid w:val="002A2733"/>
    <w:rsid w:val="002A2C7A"/>
    <w:rsid w:val="002A2DEA"/>
    <w:rsid w:val="002A2F4E"/>
    <w:rsid w:val="002A314C"/>
    <w:rsid w:val="002A3262"/>
    <w:rsid w:val="002A35A6"/>
    <w:rsid w:val="002A4742"/>
    <w:rsid w:val="002A47C1"/>
    <w:rsid w:val="002A4C41"/>
    <w:rsid w:val="002A5434"/>
    <w:rsid w:val="002A6228"/>
    <w:rsid w:val="002A62A9"/>
    <w:rsid w:val="002A6310"/>
    <w:rsid w:val="002A67C9"/>
    <w:rsid w:val="002A6C4D"/>
    <w:rsid w:val="002A7341"/>
    <w:rsid w:val="002A7857"/>
    <w:rsid w:val="002A7C61"/>
    <w:rsid w:val="002A7DE3"/>
    <w:rsid w:val="002A7F1B"/>
    <w:rsid w:val="002B024A"/>
    <w:rsid w:val="002B0534"/>
    <w:rsid w:val="002B08FF"/>
    <w:rsid w:val="002B0A3B"/>
    <w:rsid w:val="002B0C8F"/>
    <w:rsid w:val="002B1D51"/>
    <w:rsid w:val="002B2189"/>
    <w:rsid w:val="002B221D"/>
    <w:rsid w:val="002B24D0"/>
    <w:rsid w:val="002B279C"/>
    <w:rsid w:val="002B2B62"/>
    <w:rsid w:val="002B2D6C"/>
    <w:rsid w:val="002B2FF9"/>
    <w:rsid w:val="002B304D"/>
    <w:rsid w:val="002B35F3"/>
    <w:rsid w:val="002B36AC"/>
    <w:rsid w:val="002B4395"/>
    <w:rsid w:val="002B4923"/>
    <w:rsid w:val="002B494E"/>
    <w:rsid w:val="002B536D"/>
    <w:rsid w:val="002B647D"/>
    <w:rsid w:val="002B708B"/>
    <w:rsid w:val="002B756A"/>
    <w:rsid w:val="002B7B31"/>
    <w:rsid w:val="002C0270"/>
    <w:rsid w:val="002C03C0"/>
    <w:rsid w:val="002C0924"/>
    <w:rsid w:val="002C0BA4"/>
    <w:rsid w:val="002C0C00"/>
    <w:rsid w:val="002C106D"/>
    <w:rsid w:val="002C11D1"/>
    <w:rsid w:val="002C1D68"/>
    <w:rsid w:val="002C1EAB"/>
    <w:rsid w:val="002C1F38"/>
    <w:rsid w:val="002C22C9"/>
    <w:rsid w:val="002C2580"/>
    <w:rsid w:val="002C2748"/>
    <w:rsid w:val="002C29CB"/>
    <w:rsid w:val="002C2C7F"/>
    <w:rsid w:val="002C2E48"/>
    <w:rsid w:val="002C3364"/>
    <w:rsid w:val="002C35A2"/>
    <w:rsid w:val="002C373B"/>
    <w:rsid w:val="002C3A7B"/>
    <w:rsid w:val="002C4AF6"/>
    <w:rsid w:val="002C4BA7"/>
    <w:rsid w:val="002C4D4E"/>
    <w:rsid w:val="002C5953"/>
    <w:rsid w:val="002C5B8D"/>
    <w:rsid w:val="002C5C53"/>
    <w:rsid w:val="002C5D80"/>
    <w:rsid w:val="002C5E84"/>
    <w:rsid w:val="002C65D8"/>
    <w:rsid w:val="002C6B88"/>
    <w:rsid w:val="002C6FE0"/>
    <w:rsid w:val="002C79B4"/>
    <w:rsid w:val="002D043A"/>
    <w:rsid w:val="002D0984"/>
    <w:rsid w:val="002D0BF2"/>
    <w:rsid w:val="002D0E36"/>
    <w:rsid w:val="002D109C"/>
    <w:rsid w:val="002D1414"/>
    <w:rsid w:val="002D1975"/>
    <w:rsid w:val="002D1AB0"/>
    <w:rsid w:val="002D1B34"/>
    <w:rsid w:val="002D1CF4"/>
    <w:rsid w:val="002D1E28"/>
    <w:rsid w:val="002D1EE9"/>
    <w:rsid w:val="002D217F"/>
    <w:rsid w:val="002D23F1"/>
    <w:rsid w:val="002D2471"/>
    <w:rsid w:val="002D27A2"/>
    <w:rsid w:val="002D2F9A"/>
    <w:rsid w:val="002D349E"/>
    <w:rsid w:val="002D363A"/>
    <w:rsid w:val="002D383E"/>
    <w:rsid w:val="002D3A44"/>
    <w:rsid w:val="002D474D"/>
    <w:rsid w:val="002D4773"/>
    <w:rsid w:val="002D4875"/>
    <w:rsid w:val="002D4C60"/>
    <w:rsid w:val="002D4DB9"/>
    <w:rsid w:val="002D52A8"/>
    <w:rsid w:val="002D539E"/>
    <w:rsid w:val="002D569D"/>
    <w:rsid w:val="002D57C2"/>
    <w:rsid w:val="002D5B56"/>
    <w:rsid w:val="002D74E3"/>
    <w:rsid w:val="002D7658"/>
    <w:rsid w:val="002D7DC1"/>
    <w:rsid w:val="002E0122"/>
    <w:rsid w:val="002E01AB"/>
    <w:rsid w:val="002E01DB"/>
    <w:rsid w:val="002E02A0"/>
    <w:rsid w:val="002E0659"/>
    <w:rsid w:val="002E0D63"/>
    <w:rsid w:val="002E117C"/>
    <w:rsid w:val="002E157C"/>
    <w:rsid w:val="002E19DC"/>
    <w:rsid w:val="002E1F7D"/>
    <w:rsid w:val="002E24D0"/>
    <w:rsid w:val="002E257B"/>
    <w:rsid w:val="002E309E"/>
    <w:rsid w:val="002E39B5"/>
    <w:rsid w:val="002E3D39"/>
    <w:rsid w:val="002E3D55"/>
    <w:rsid w:val="002E4116"/>
    <w:rsid w:val="002E443A"/>
    <w:rsid w:val="002E4876"/>
    <w:rsid w:val="002E499A"/>
    <w:rsid w:val="002E4A4A"/>
    <w:rsid w:val="002E5048"/>
    <w:rsid w:val="002E569F"/>
    <w:rsid w:val="002E5750"/>
    <w:rsid w:val="002E583A"/>
    <w:rsid w:val="002E5DDA"/>
    <w:rsid w:val="002E5FA0"/>
    <w:rsid w:val="002E6078"/>
    <w:rsid w:val="002E62E5"/>
    <w:rsid w:val="002E6E11"/>
    <w:rsid w:val="002E703F"/>
    <w:rsid w:val="002E711B"/>
    <w:rsid w:val="002E74AD"/>
    <w:rsid w:val="002E7750"/>
    <w:rsid w:val="002E79D8"/>
    <w:rsid w:val="002E7FC5"/>
    <w:rsid w:val="002F0128"/>
    <w:rsid w:val="002F057A"/>
    <w:rsid w:val="002F06B0"/>
    <w:rsid w:val="002F07A5"/>
    <w:rsid w:val="002F080E"/>
    <w:rsid w:val="002F0844"/>
    <w:rsid w:val="002F0CC4"/>
    <w:rsid w:val="002F18E1"/>
    <w:rsid w:val="002F1C43"/>
    <w:rsid w:val="002F1DBA"/>
    <w:rsid w:val="002F1E15"/>
    <w:rsid w:val="002F1E32"/>
    <w:rsid w:val="002F2C3A"/>
    <w:rsid w:val="002F304D"/>
    <w:rsid w:val="002F305E"/>
    <w:rsid w:val="002F35C8"/>
    <w:rsid w:val="002F35E9"/>
    <w:rsid w:val="002F3924"/>
    <w:rsid w:val="002F3B44"/>
    <w:rsid w:val="002F3B87"/>
    <w:rsid w:val="002F4302"/>
    <w:rsid w:val="002F44B1"/>
    <w:rsid w:val="002F4530"/>
    <w:rsid w:val="002F48AA"/>
    <w:rsid w:val="002F48C1"/>
    <w:rsid w:val="002F4F32"/>
    <w:rsid w:val="002F58FD"/>
    <w:rsid w:val="002F600B"/>
    <w:rsid w:val="002F60C1"/>
    <w:rsid w:val="002F617D"/>
    <w:rsid w:val="002F65D8"/>
    <w:rsid w:val="002F67CF"/>
    <w:rsid w:val="002F6C44"/>
    <w:rsid w:val="002F7043"/>
    <w:rsid w:val="002F7717"/>
    <w:rsid w:val="002F7B85"/>
    <w:rsid w:val="002F7DD1"/>
    <w:rsid w:val="0030007A"/>
    <w:rsid w:val="0030100A"/>
    <w:rsid w:val="00301126"/>
    <w:rsid w:val="003014F1"/>
    <w:rsid w:val="003017CF"/>
    <w:rsid w:val="00301A1B"/>
    <w:rsid w:val="00301AB6"/>
    <w:rsid w:val="003021E5"/>
    <w:rsid w:val="00302489"/>
    <w:rsid w:val="003027F2"/>
    <w:rsid w:val="00303138"/>
    <w:rsid w:val="003032BC"/>
    <w:rsid w:val="00303468"/>
    <w:rsid w:val="00303649"/>
    <w:rsid w:val="00303915"/>
    <w:rsid w:val="00303D1C"/>
    <w:rsid w:val="0030408A"/>
    <w:rsid w:val="00304224"/>
    <w:rsid w:val="003045A7"/>
    <w:rsid w:val="003045CF"/>
    <w:rsid w:val="00304AE0"/>
    <w:rsid w:val="00304D6B"/>
    <w:rsid w:val="00304EEB"/>
    <w:rsid w:val="003055EC"/>
    <w:rsid w:val="00305AA9"/>
    <w:rsid w:val="003060CC"/>
    <w:rsid w:val="00306162"/>
    <w:rsid w:val="00306828"/>
    <w:rsid w:val="003069E5"/>
    <w:rsid w:val="00306FBA"/>
    <w:rsid w:val="00307023"/>
    <w:rsid w:val="003070A7"/>
    <w:rsid w:val="003070BA"/>
    <w:rsid w:val="00307888"/>
    <w:rsid w:val="003078EA"/>
    <w:rsid w:val="00307EA9"/>
    <w:rsid w:val="00310162"/>
    <w:rsid w:val="00310721"/>
    <w:rsid w:val="00310B05"/>
    <w:rsid w:val="00310FBE"/>
    <w:rsid w:val="00311599"/>
    <w:rsid w:val="003116AA"/>
    <w:rsid w:val="00311AAE"/>
    <w:rsid w:val="0031243D"/>
    <w:rsid w:val="00312489"/>
    <w:rsid w:val="003125C6"/>
    <w:rsid w:val="003125D2"/>
    <w:rsid w:val="00312695"/>
    <w:rsid w:val="00312E42"/>
    <w:rsid w:val="003131E2"/>
    <w:rsid w:val="00313824"/>
    <w:rsid w:val="00313AF7"/>
    <w:rsid w:val="00314326"/>
    <w:rsid w:val="00314598"/>
    <w:rsid w:val="003145C5"/>
    <w:rsid w:val="003145DC"/>
    <w:rsid w:val="003145E5"/>
    <w:rsid w:val="00314624"/>
    <w:rsid w:val="00314690"/>
    <w:rsid w:val="00314A38"/>
    <w:rsid w:val="0031556D"/>
    <w:rsid w:val="00315CC0"/>
    <w:rsid w:val="00315EF4"/>
    <w:rsid w:val="003160B9"/>
    <w:rsid w:val="003160EB"/>
    <w:rsid w:val="0031652F"/>
    <w:rsid w:val="003169CB"/>
    <w:rsid w:val="00316EE2"/>
    <w:rsid w:val="00317104"/>
    <w:rsid w:val="00317343"/>
    <w:rsid w:val="00317452"/>
    <w:rsid w:val="00317536"/>
    <w:rsid w:val="00317546"/>
    <w:rsid w:val="00320D18"/>
    <w:rsid w:val="00320FFA"/>
    <w:rsid w:val="003212C1"/>
    <w:rsid w:val="003213C3"/>
    <w:rsid w:val="0032180A"/>
    <w:rsid w:val="00321AB3"/>
    <w:rsid w:val="003225D2"/>
    <w:rsid w:val="00322FEB"/>
    <w:rsid w:val="0032314C"/>
    <w:rsid w:val="00323372"/>
    <w:rsid w:val="00323419"/>
    <w:rsid w:val="00323C34"/>
    <w:rsid w:val="00324071"/>
    <w:rsid w:val="00324335"/>
    <w:rsid w:val="003245A6"/>
    <w:rsid w:val="00324631"/>
    <w:rsid w:val="00324B25"/>
    <w:rsid w:val="00324E8B"/>
    <w:rsid w:val="00325109"/>
    <w:rsid w:val="003251DF"/>
    <w:rsid w:val="00325603"/>
    <w:rsid w:val="0032570C"/>
    <w:rsid w:val="0032574F"/>
    <w:rsid w:val="00325C55"/>
    <w:rsid w:val="003263CB"/>
    <w:rsid w:val="003269AE"/>
    <w:rsid w:val="00327589"/>
    <w:rsid w:val="0033082E"/>
    <w:rsid w:val="003308F7"/>
    <w:rsid w:val="00330B7D"/>
    <w:rsid w:val="00330D60"/>
    <w:rsid w:val="00330F7D"/>
    <w:rsid w:val="00331029"/>
    <w:rsid w:val="00331FE9"/>
    <w:rsid w:val="00332786"/>
    <w:rsid w:val="00333004"/>
    <w:rsid w:val="003337E5"/>
    <w:rsid w:val="003338B5"/>
    <w:rsid w:val="003338C6"/>
    <w:rsid w:val="003339C3"/>
    <w:rsid w:val="00333D0E"/>
    <w:rsid w:val="0033421E"/>
    <w:rsid w:val="003342EC"/>
    <w:rsid w:val="00334325"/>
    <w:rsid w:val="003343D3"/>
    <w:rsid w:val="00335135"/>
    <w:rsid w:val="00335365"/>
    <w:rsid w:val="0033577A"/>
    <w:rsid w:val="00336006"/>
    <w:rsid w:val="00336122"/>
    <w:rsid w:val="00336213"/>
    <w:rsid w:val="003366AC"/>
    <w:rsid w:val="00336B01"/>
    <w:rsid w:val="00336F50"/>
    <w:rsid w:val="003372DA"/>
    <w:rsid w:val="00337DC8"/>
    <w:rsid w:val="003401CA"/>
    <w:rsid w:val="003405B1"/>
    <w:rsid w:val="00340656"/>
    <w:rsid w:val="0034096E"/>
    <w:rsid w:val="00340D95"/>
    <w:rsid w:val="0034177A"/>
    <w:rsid w:val="00341798"/>
    <w:rsid w:val="00341B10"/>
    <w:rsid w:val="003422ED"/>
    <w:rsid w:val="00342307"/>
    <w:rsid w:val="003428F3"/>
    <w:rsid w:val="00343058"/>
    <w:rsid w:val="003430F2"/>
    <w:rsid w:val="00343344"/>
    <w:rsid w:val="00343773"/>
    <w:rsid w:val="00343A74"/>
    <w:rsid w:val="00343D1B"/>
    <w:rsid w:val="003443F5"/>
    <w:rsid w:val="00344418"/>
    <w:rsid w:val="003446FF"/>
    <w:rsid w:val="00344A3A"/>
    <w:rsid w:val="00344B5A"/>
    <w:rsid w:val="0034515B"/>
    <w:rsid w:val="0034553A"/>
    <w:rsid w:val="00345EAD"/>
    <w:rsid w:val="00346337"/>
    <w:rsid w:val="00346A7E"/>
    <w:rsid w:val="0034709D"/>
    <w:rsid w:val="003471BC"/>
    <w:rsid w:val="003474F3"/>
    <w:rsid w:val="003477CA"/>
    <w:rsid w:val="003478C9"/>
    <w:rsid w:val="00347CE7"/>
    <w:rsid w:val="00347E49"/>
    <w:rsid w:val="00350348"/>
    <w:rsid w:val="00350CE2"/>
    <w:rsid w:val="00350E95"/>
    <w:rsid w:val="00351073"/>
    <w:rsid w:val="0035121A"/>
    <w:rsid w:val="003512C3"/>
    <w:rsid w:val="00351534"/>
    <w:rsid w:val="00351861"/>
    <w:rsid w:val="00351F08"/>
    <w:rsid w:val="00352847"/>
    <w:rsid w:val="00353779"/>
    <w:rsid w:val="0035393E"/>
    <w:rsid w:val="00353F95"/>
    <w:rsid w:val="00354340"/>
    <w:rsid w:val="00354429"/>
    <w:rsid w:val="00354481"/>
    <w:rsid w:val="00354649"/>
    <w:rsid w:val="00354E33"/>
    <w:rsid w:val="00354F60"/>
    <w:rsid w:val="00355206"/>
    <w:rsid w:val="003552BF"/>
    <w:rsid w:val="003566AD"/>
    <w:rsid w:val="00356DDB"/>
    <w:rsid w:val="003570FF"/>
    <w:rsid w:val="003576D2"/>
    <w:rsid w:val="00357A19"/>
    <w:rsid w:val="00360EFB"/>
    <w:rsid w:val="0036125B"/>
    <w:rsid w:val="0036157B"/>
    <w:rsid w:val="00361CB5"/>
    <w:rsid w:val="003622E4"/>
    <w:rsid w:val="00362405"/>
    <w:rsid w:val="00362A81"/>
    <w:rsid w:val="00363725"/>
    <w:rsid w:val="003638F6"/>
    <w:rsid w:val="00363B29"/>
    <w:rsid w:val="00363BBF"/>
    <w:rsid w:val="00363CBA"/>
    <w:rsid w:val="00363E1A"/>
    <w:rsid w:val="00363F6D"/>
    <w:rsid w:val="00363FA9"/>
    <w:rsid w:val="0036417C"/>
    <w:rsid w:val="00364449"/>
    <w:rsid w:val="003646F5"/>
    <w:rsid w:val="00364C8F"/>
    <w:rsid w:val="00364FC6"/>
    <w:rsid w:val="00365438"/>
    <w:rsid w:val="0036545A"/>
    <w:rsid w:val="00365D1D"/>
    <w:rsid w:val="0036620E"/>
    <w:rsid w:val="00366A5E"/>
    <w:rsid w:val="00366A64"/>
    <w:rsid w:val="00366B83"/>
    <w:rsid w:val="00366CC5"/>
    <w:rsid w:val="003671F5"/>
    <w:rsid w:val="00367843"/>
    <w:rsid w:val="00367863"/>
    <w:rsid w:val="00367930"/>
    <w:rsid w:val="00367D88"/>
    <w:rsid w:val="00367DD1"/>
    <w:rsid w:val="003703A6"/>
    <w:rsid w:val="003703CE"/>
    <w:rsid w:val="0037060D"/>
    <w:rsid w:val="003706CB"/>
    <w:rsid w:val="003708A6"/>
    <w:rsid w:val="003708E2"/>
    <w:rsid w:val="00370A9B"/>
    <w:rsid w:val="00370D6A"/>
    <w:rsid w:val="0037109D"/>
    <w:rsid w:val="003716CC"/>
    <w:rsid w:val="0037284A"/>
    <w:rsid w:val="00372B7F"/>
    <w:rsid w:val="00373661"/>
    <w:rsid w:val="00373B9D"/>
    <w:rsid w:val="00373F4C"/>
    <w:rsid w:val="0037452D"/>
    <w:rsid w:val="003750C3"/>
    <w:rsid w:val="0037558F"/>
    <w:rsid w:val="0037569B"/>
    <w:rsid w:val="00375A3C"/>
    <w:rsid w:val="00375A87"/>
    <w:rsid w:val="00375B57"/>
    <w:rsid w:val="00375C02"/>
    <w:rsid w:val="00375E04"/>
    <w:rsid w:val="00375F98"/>
    <w:rsid w:val="003764B2"/>
    <w:rsid w:val="00376C86"/>
    <w:rsid w:val="00376F44"/>
    <w:rsid w:val="00377214"/>
    <w:rsid w:val="003776FF"/>
    <w:rsid w:val="00377A25"/>
    <w:rsid w:val="00377C42"/>
    <w:rsid w:val="00377C6C"/>
    <w:rsid w:val="00377FA2"/>
    <w:rsid w:val="0038069C"/>
    <w:rsid w:val="00381584"/>
    <w:rsid w:val="00381643"/>
    <w:rsid w:val="00381A6F"/>
    <w:rsid w:val="00381BF0"/>
    <w:rsid w:val="0038232F"/>
    <w:rsid w:val="003829C0"/>
    <w:rsid w:val="00382E7E"/>
    <w:rsid w:val="00383074"/>
    <w:rsid w:val="00383152"/>
    <w:rsid w:val="003833E6"/>
    <w:rsid w:val="003835E2"/>
    <w:rsid w:val="0038405C"/>
    <w:rsid w:val="003845E5"/>
    <w:rsid w:val="003846E9"/>
    <w:rsid w:val="003848C3"/>
    <w:rsid w:val="00384B90"/>
    <w:rsid w:val="00385494"/>
    <w:rsid w:val="003856AA"/>
    <w:rsid w:val="00385C46"/>
    <w:rsid w:val="00385D54"/>
    <w:rsid w:val="00385E07"/>
    <w:rsid w:val="00385FBA"/>
    <w:rsid w:val="00385FFB"/>
    <w:rsid w:val="003861D7"/>
    <w:rsid w:val="00386907"/>
    <w:rsid w:val="00386C44"/>
    <w:rsid w:val="00386DCA"/>
    <w:rsid w:val="00386EA1"/>
    <w:rsid w:val="003872AF"/>
    <w:rsid w:val="003876D3"/>
    <w:rsid w:val="00390B17"/>
    <w:rsid w:val="00390DA2"/>
    <w:rsid w:val="0039116C"/>
    <w:rsid w:val="003912C2"/>
    <w:rsid w:val="00391AA3"/>
    <w:rsid w:val="00391C3A"/>
    <w:rsid w:val="00391C5F"/>
    <w:rsid w:val="00391E13"/>
    <w:rsid w:val="003921A1"/>
    <w:rsid w:val="00392638"/>
    <w:rsid w:val="003926E0"/>
    <w:rsid w:val="00392CE4"/>
    <w:rsid w:val="00392FAE"/>
    <w:rsid w:val="00393128"/>
    <w:rsid w:val="0039380A"/>
    <w:rsid w:val="00393D2C"/>
    <w:rsid w:val="00393DC0"/>
    <w:rsid w:val="00393E28"/>
    <w:rsid w:val="0039404D"/>
    <w:rsid w:val="00394820"/>
    <w:rsid w:val="00394C1B"/>
    <w:rsid w:val="00394D9C"/>
    <w:rsid w:val="00394DD7"/>
    <w:rsid w:val="0039514A"/>
    <w:rsid w:val="00395884"/>
    <w:rsid w:val="00396E2B"/>
    <w:rsid w:val="003978F6"/>
    <w:rsid w:val="00397965"/>
    <w:rsid w:val="0039797B"/>
    <w:rsid w:val="00397AD1"/>
    <w:rsid w:val="003A07F1"/>
    <w:rsid w:val="003A0D57"/>
    <w:rsid w:val="003A0EB1"/>
    <w:rsid w:val="003A0EF0"/>
    <w:rsid w:val="003A14EA"/>
    <w:rsid w:val="003A1D82"/>
    <w:rsid w:val="003A21D9"/>
    <w:rsid w:val="003A2336"/>
    <w:rsid w:val="003A24C4"/>
    <w:rsid w:val="003A24DA"/>
    <w:rsid w:val="003A29ED"/>
    <w:rsid w:val="003A2C50"/>
    <w:rsid w:val="003A3200"/>
    <w:rsid w:val="003A3A31"/>
    <w:rsid w:val="003A3CDD"/>
    <w:rsid w:val="003A43D0"/>
    <w:rsid w:val="003A4C12"/>
    <w:rsid w:val="003A5652"/>
    <w:rsid w:val="003A596E"/>
    <w:rsid w:val="003A5AD9"/>
    <w:rsid w:val="003A5C66"/>
    <w:rsid w:val="003A5DB7"/>
    <w:rsid w:val="003A5DCD"/>
    <w:rsid w:val="003A623F"/>
    <w:rsid w:val="003A6354"/>
    <w:rsid w:val="003A6A15"/>
    <w:rsid w:val="003A6D45"/>
    <w:rsid w:val="003A6FDC"/>
    <w:rsid w:val="003A7180"/>
    <w:rsid w:val="003A729C"/>
    <w:rsid w:val="003A73D6"/>
    <w:rsid w:val="003A76BD"/>
    <w:rsid w:val="003A7812"/>
    <w:rsid w:val="003B00EB"/>
    <w:rsid w:val="003B019E"/>
    <w:rsid w:val="003B03B1"/>
    <w:rsid w:val="003B0CF3"/>
    <w:rsid w:val="003B0F49"/>
    <w:rsid w:val="003B15E9"/>
    <w:rsid w:val="003B1A2B"/>
    <w:rsid w:val="003B278E"/>
    <w:rsid w:val="003B321B"/>
    <w:rsid w:val="003B343C"/>
    <w:rsid w:val="003B3546"/>
    <w:rsid w:val="003B43C8"/>
    <w:rsid w:val="003B4449"/>
    <w:rsid w:val="003B49C4"/>
    <w:rsid w:val="003B4A20"/>
    <w:rsid w:val="003B4A66"/>
    <w:rsid w:val="003B4AA0"/>
    <w:rsid w:val="003B51E9"/>
    <w:rsid w:val="003B52D9"/>
    <w:rsid w:val="003B53A1"/>
    <w:rsid w:val="003B55A3"/>
    <w:rsid w:val="003B5A23"/>
    <w:rsid w:val="003B5E57"/>
    <w:rsid w:val="003B61F6"/>
    <w:rsid w:val="003B64BB"/>
    <w:rsid w:val="003B65D0"/>
    <w:rsid w:val="003B6D84"/>
    <w:rsid w:val="003B6F00"/>
    <w:rsid w:val="003B70B7"/>
    <w:rsid w:val="003B7342"/>
    <w:rsid w:val="003B7599"/>
    <w:rsid w:val="003B77D0"/>
    <w:rsid w:val="003B7E01"/>
    <w:rsid w:val="003C029C"/>
    <w:rsid w:val="003C0546"/>
    <w:rsid w:val="003C08F9"/>
    <w:rsid w:val="003C0934"/>
    <w:rsid w:val="003C0ACE"/>
    <w:rsid w:val="003C0E59"/>
    <w:rsid w:val="003C11BF"/>
    <w:rsid w:val="003C1254"/>
    <w:rsid w:val="003C16EF"/>
    <w:rsid w:val="003C1BA4"/>
    <w:rsid w:val="003C1C1C"/>
    <w:rsid w:val="003C1C29"/>
    <w:rsid w:val="003C1C5E"/>
    <w:rsid w:val="003C1CCA"/>
    <w:rsid w:val="003C1E97"/>
    <w:rsid w:val="003C22F0"/>
    <w:rsid w:val="003C24BA"/>
    <w:rsid w:val="003C27E0"/>
    <w:rsid w:val="003C2B36"/>
    <w:rsid w:val="003C34CC"/>
    <w:rsid w:val="003C3775"/>
    <w:rsid w:val="003C38B7"/>
    <w:rsid w:val="003C3E75"/>
    <w:rsid w:val="003C4339"/>
    <w:rsid w:val="003C495C"/>
    <w:rsid w:val="003C4AF0"/>
    <w:rsid w:val="003C4FB8"/>
    <w:rsid w:val="003C5184"/>
    <w:rsid w:val="003C53BC"/>
    <w:rsid w:val="003C598A"/>
    <w:rsid w:val="003C5BDB"/>
    <w:rsid w:val="003C5F0C"/>
    <w:rsid w:val="003C65FD"/>
    <w:rsid w:val="003C6708"/>
    <w:rsid w:val="003C6831"/>
    <w:rsid w:val="003C695D"/>
    <w:rsid w:val="003C6E17"/>
    <w:rsid w:val="003C7624"/>
    <w:rsid w:val="003C78B7"/>
    <w:rsid w:val="003C7CDD"/>
    <w:rsid w:val="003C7DA0"/>
    <w:rsid w:val="003D05D2"/>
    <w:rsid w:val="003D0737"/>
    <w:rsid w:val="003D077E"/>
    <w:rsid w:val="003D0AD8"/>
    <w:rsid w:val="003D0AF7"/>
    <w:rsid w:val="003D142F"/>
    <w:rsid w:val="003D172C"/>
    <w:rsid w:val="003D1B63"/>
    <w:rsid w:val="003D1E97"/>
    <w:rsid w:val="003D2A28"/>
    <w:rsid w:val="003D2C27"/>
    <w:rsid w:val="003D303C"/>
    <w:rsid w:val="003D33ED"/>
    <w:rsid w:val="003D36DA"/>
    <w:rsid w:val="003D3770"/>
    <w:rsid w:val="003D3A7D"/>
    <w:rsid w:val="003D42EE"/>
    <w:rsid w:val="003D44C5"/>
    <w:rsid w:val="003D4C85"/>
    <w:rsid w:val="003D4FB2"/>
    <w:rsid w:val="003D5A6B"/>
    <w:rsid w:val="003D5CA4"/>
    <w:rsid w:val="003D6C38"/>
    <w:rsid w:val="003D704F"/>
    <w:rsid w:val="003D726D"/>
    <w:rsid w:val="003D79FF"/>
    <w:rsid w:val="003D7F36"/>
    <w:rsid w:val="003E02D2"/>
    <w:rsid w:val="003E0B08"/>
    <w:rsid w:val="003E0E51"/>
    <w:rsid w:val="003E0E8B"/>
    <w:rsid w:val="003E155D"/>
    <w:rsid w:val="003E22B6"/>
    <w:rsid w:val="003E293E"/>
    <w:rsid w:val="003E2DD1"/>
    <w:rsid w:val="003E3357"/>
    <w:rsid w:val="003E39E2"/>
    <w:rsid w:val="003E3BE7"/>
    <w:rsid w:val="003E4212"/>
    <w:rsid w:val="003E4BA4"/>
    <w:rsid w:val="003E524B"/>
    <w:rsid w:val="003E5991"/>
    <w:rsid w:val="003E5C53"/>
    <w:rsid w:val="003E5F30"/>
    <w:rsid w:val="003E6260"/>
    <w:rsid w:val="003E6704"/>
    <w:rsid w:val="003E79DC"/>
    <w:rsid w:val="003E7CFF"/>
    <w:rsid w:val="003F0631"/>
    <w:rsid w:val="003F0671"/>
    <w:rsid w:val="003F0938"/>
    <w:rsid w:val="003F1A0F"/>
    <w:rsid w:val="003F1C0E"/>
    <w:rsid w:val="003F2207"/>
    <w:rsid w:val="003F2560"/>
    <w:rsid w:val="003F323E"/>
    <w:rsid w:val="003F396C"/>
    <w:rsid w:val="003F40C4"/>
    <w:rsid w:val="003F4184"/>
    <w:rsid w:val="003F471F"/>
    <w:rsid w:val="003F4859"/>
    <w:rsid w:val="003F4E14"/>
    <w:rsid w:val="003F5090"/>
    <w:rsid w:val="003F6605"/>
    <w:rsid w:val="003F66FD"/>
    <w:rsid w:val="003F716E"/>
    <w:rsid w:val="003F728C"/>
    <w:rsid w:val="003F7524"/>
    <w:rsid w:val="004002B4"/>
    <w:rsid w:val="004006A7"/>
    <w:rsid w:val="004006FB"/>
    <w:rsid w:val="00400A93"/>
    <w:rsid w:val="00400AA5"/>
    <w:rsid w:val="00400C4A"/>
    <w:rsid w:val="00400C64"/>
    <w:rsid w:val="00400C7A"/>
    <w:rsid w:val="0040133A"/>
    <w:rsid w:val="004014D5"/>
    <w:rsid w:val="004015B1"/>
    <w:rsid w:val="00401814"/>
    <w:rsid w:val="00401993"/>
    <w:rsid w:val="00402127"/>
    <w:rsid w:val="00402189"/>
    <w:rsid w:val="00402561"/>
    <w:rsid w:val="00403019"/>
    <w:rsid w:val="00403021"/>
    <w:rsid w:val="004038CE"/>
    <w:rsid w:val="00403E54"/>
    <w:rsid w:val="004040B7"/>
    <w:rsid w:val="0040445E"/>
    <w:rsid w:val="004044DF"/>
    <w:rsid w:val="00404532"/>
    <w:rsid w:val="004046FF"/>
    <w:rsid w:val="00404F2A"/>
    <w:rsid w:val="004054A3"/>
    <w:rsid w:val="00405B26"/>
    <w:rsid w:val="00405B90"/>
    <w:rsid w:val="00405BC9"/>
    <w:rsid w:val="00405EF2"/>
    <w:rsid w:val="00406036"/>
    <w:rsid w:val="004062C7"/>
    <w:rsid w:val="0040640D"/>
    <w:rsid w:val="00406C25"/>
    <w:rsid w:val="004076A2"/>
    <w:rsid w:val="0040782A"/>
    <w:rsid w:val="00407944"/>
    <w:rsid w:val="0040796B"/>
    <w:rsid w:val="004079C0"/>
    <w:rsid w:val="00407BC4"/>
    <w:rsid w:val="00407C0B"/>
    <w:rsid w:val="004100C8"/>
    <w:rsid w:val="00410663"/>
    <w:rsid w:val="004109D5"/>
    <w:rsid w:val="00410ACB"/>
    <w:rsid w:val="00410CFD"/>
    <w:rsid w:val="00410DB0"/>
    <w:rsid w:val="00410E86"/>
    <w:rsid w:val="00410F19"/>
    <w:rsid w:val="00411622"/>
    <w:rsid w:val="004120CD"/>
    <w:rsid w:val="00412413"/>
    <w:rsid w:val="00412450"/>
    <w:rsid w:val="00412972"/>
    <w:rsid w:val="00412E3A"/>
    <w:rsid w:val="00413079"/>
    <w:rsid w:val="0041312B"/>
    <w:rsid w:val="00413219"/>
    <w:rsid w:val="00413D80"/>
    <w:rsid w:val="00413D81"/>
    <w:rsid w:val="004140CC"/>
    <w:rsid w:val="00414252"/>
    <w:rsid w:val="004146BE"/>
    <w:rsid w:val="00414828"/>
    <w:rsid w:val="00414AF0"/>
    <w:rsid w:val="00414B83"/>
    <w:rsid w:val="00414D7D"/>
    <w:rsid w:val="00414DB3"/>
    <w:rsid w:val="00415009"/>
    <w:rsid w:val="0041526C"/>
    <w:rsid w:val="00415608"/>
    <w:rsid w:val="00415784"/>
    <w:rsid w:val="00415F9C"/>
    <w:rsid w:val="00416349"/>
    <w:rsid w:val="004164E9"/>
    <w:rsid w:val="00416AEF"/>
    <w:rsid w:val="00416D26"/>
    <w:rsid w:val="00416D7A"/>
    <w:rsid w:val="00417245"/>
    <w:rsid w:val="00417275"/>
    <w:rsid w:val="004201CC"/>
    <w:rsid w:val="00420484"/>
    <w:rsid w:val="00420536"/>
    <w:rsid w:val="004206A2"/>
    <w:rsid w:val="00420C6F"/>
    <w:rsid w:val="0042172A"/>
    <w:rsid w:val="00421917"/>
    <w:rsid w:val="00421E6F"/>
    <w:rsid w:val="00421E7F"/>
    <w:rsid w:val="00421ED4"/>
    <w:rsid w:val="00421EDA"/>
    <w:rsid w:val="00422015"/>
    <w:rsid w:val="004221F7"/>
    <w:rsid w:val="00422336"/>
    <w:rsid w:val="00422791"/>
    <w:rsid w:val="004227CA"/>
    <w:rsid w:val="0042281E"/>
    <w:rsid w:val="00422B13"/>
    <w:rsid w:val="00422BC0"/>
    <w:rsid w:val="00423922"/>
    <w:rsid w:val="00423A5D"/>
    <w:rsid w:val="00423E07"/>
    <w:rsid w:val="00423F47"/>
    <w:rsid w:val="0042420D"/>
    <w:rsid w:val="00424592"/>
    <w:rsid w:val="00424ABB"/>
    <w:rsid w:val="00424CD0"/>
    <w:rsid w:val="004251AD"/>
    <w:rsid w:val="0042525E"/>
    <w:rsid w:val="0042533F"/>
    <w:rsid w:val="004255D4"/>
    <w:rsid w:val="004257BC"/>
    <w:rsid w:val="0042592F"/>
    <w:rsid w:val="004259CA"/>
    <w:rsid w:val="004259D5"/>
    <w:rsid w:val="004265EF"/>
    <w:rsid w:val="00426722"/>
    <w:rsid w:val="00426ECA"/>
    <w:rsid w:val="004271F5"/>
    <w:rsid w:val="00430171"/>
    <w:rsid w:val="0043118F"/>
    <w:rsid w:val="0043163A"/>
    <w:rsid w:val="00431D86"/>
    <w:rsid w:val="00432037"/>
    <w:rsid w:val="00432551"/>
    <w:rsid w:val="00432A69"/>
    <w:rsid w:val="00433E19"/>
    <w:rsid w:val="00433FBE"/>
    <w:rsid w:val="00434233"/>
    <w:rsid w:val="00434295"/>
    <w:rsid w:val="00434A0F"/>
    <w:rsid w:val="00434CE4"/>
    <w:rsid w:val="00434E9D"/>
    <w:rsid w:val="00435C45"/>
    <w:rsid w:val="004363ED"/>
    <w:rsid w:val="004364A4"/>
    <w:rsid w:val="00436C16"/>
    <w:rsid w:val="00436FC1"/>
    <w:rsid w:val="0043712C"/>
    <w:rsid w:val="004373FF"/>
    <w:rsid w:val="00437FA5"/>
    <w:rsid w:val="0044013E"/>
    <w:rsid w:val="00440476"/>
    <w:rsid w:val="0044072D"/>
    <w:rsid w:val="00440B2B"/>
    <w:rsid w:val="00440BD3"/>
    <w:rsid w:val="00440E39"/>
    <w:rsid w:val="00441572"/>
    <w:rsid w:val="00441915"/>
    <w:rsid w:val="00441AF0"/>
    <w:rsid w:val="00441C5B"/>
    <w:rsid w:val="00441DB0"/>
    <w:rsid w:val="004420D8"/>
    <w:rsid w:val="004429D3"/>
    <w:rsid w:val="00442B54"/>
    <w:rsid w:val="00442E9D"/>
    <w:rsid w:val="00443028"/>
    <w:rsid w:val="00443D7C"/>
    <w:rsid w:val="00443E1D"/>
    <w:rsid w:val="00443FD3"/>
    <w:rsid w:val="00444442"/>
    <w:rsid w:val="004447B1"/>
    <w:rsid w:val="00444F24"/>
    <w:rsid w:val="004458B1"/>
    <w:rsid w:val="004458E2"/>
    <w:rsid w:val="00445DD0"/>
    <w:rsid w:val="00445E2D"/>
    <w:rsid w:val="00446A47"/>
    <w:rsid w:val="00446D1D"/>
    <w:rsid w:val="004470E2"/>
    <w:rsid w:val="00447355"/>
    <w:rsid w:val="0044741A"/>
    <w:rsid w:val="004503F4"/>
    <w:rsid w:val="00450963"/>
    <w:rsid w:val="00450EA6"/>
    <w:rsid w:val="0045104D"/>
    <w:rsid w:val="00451861"/>
    <w:rsid w:val="00451943"/>
    <w:rsid w:val="00451C2F"/>
    <w:rsid w:val="00451FF4"/>
    <w:rsid w:val="004529C0"/>
    <w:rsid w:val="00452D93"/>
    <w:rsid w:val="00453018"/>
    <w:rsid w:val="0045311B"/>
    <w:rsid w:val="00453BCF"/>
    <w:rsid w:val="00454107"/>
    <w:rsid w:val="004544ED"/>
    <w:rsid w:val="00454F54"/>
    <w:rsid w:val="00454F55"/>
    <w:rsid w:val="0045506E"/>
    <w:rsid w:val="00455910"/>
    <w:rsid w:val="00455F8B"/>
    <w:rsid w:val="00456060"/>
    <w:rsid w:val="00456653"/>
    <w:rsid w:val="004566F2"/>
    <w:rsid w:val="00456A64"/>
    <w:rsid w:val="00456A98"/>
    <w:rsid w:val="00456E15"/>
    <w:rsid w:val="00457821"/>
    <w:rsid w:val="00457D39"/>
    <w:rsid w:val="00460581"/>
    <w:rsid w:val="00460609"/>
    <w:rsid w:val="0046094D"/>
    <w:rsid w:val="0046134D"/>
    <w:rsid w:val="004614DB"/>
    <w:rsid w:val="00461B38"/>
    <w:rsid w:val="00461BE2"/>
    <w:rsid w:val="00462520"/>
    <w:rsid w:val="004626FD"/>
    <w:rsid w:val="004627BB"/>
    <w:rsid w:val="00462A43"/>
    <w:rsid w:val="00462EF0"/>
    <w:rsid w:val="004631EF"/>
    <w:rsid w:val="00464606"/>
    <w:rsid w:val="00464D4E"/>
    <w:rsid w:val="00464FA9"/>
    <w:rsid w:val="004650BE"/>
    <w:rsid w:val="004651C1"/>
    <w:rsid w:val="00465368"/>
    <w:rsid w:val="0046537E"/>
    <w:rsid w:val="004653BE"/>
    <w:rsid w:val="004654AD"/>
    <w:rsid w:val="00465CF8"/>
    <w:rsid w:val="00465E12"/>
    <w:rsid w:val="00465F54"/>
    <w:rsid w:val="004662B7"/>
    <w:rsid w:val="004668CE"/>
    <w:rsid w:val="00466F6F"/>
    <w:rsid w:val="00467022"/>
    <w:rsid w:val="004672C2"/>
    <w:rsid w:val="004675C8"/>
    <w:rsid w:val="004675CB"/>
    <w:rsid w:val="004675E1"/>
    <w:rsid w:val="00467C48"/>
    <w:rsid w:val="0047000C"/>
    <w:rsid w:val="00470252"/>
    <w:rsid w:val="004705D7"/>
    <w:rsid w:val="0047097F"/>
    <w:rsid w:val="0047109F"/>
    <w:rsid w:val="00471419"/>
    <w:rsid w:val="00471601"/>
    <w:rsid w:val="00471A65"/>
    <w:rsid w:val="00471B05"/>
    <w:rsid w:val="00471C7C"/>
    <w:rsid w:val="00471F3A"/>
    <w:rsid w:val="00472062"/>
    <w:rsid w:val="0047255F"/>
    <w:rsid w:val="0047264A"/>
    <w:rsid w:val="004726FD"/>
    <w:rsid w:val="00472AF7"/>
    <w:rsid w:val="00472BED"/>
    <w:rsid w:val="00473052"/>
    <w:rsid w:val="0047344F"/>
    <w:rsid w:val="00473AC2"/>
    <w:rsid w:val="0047402F"/>
    <w:rsid w:val="0047433C"/>
    <w:rsid w:val="0047454D"/>
    <w:rsid w:val="004745AD"/>
    <w:rsid w:val="00474CB9"/>
    <w:rsid w:val="0047538B"/>
    <w:rsid w:val="004764A9"/>
    <w:rsid w:val="0047662F"/>
    <w:rsid w:val="00476665"/>
    <w:rsid w:val="004779A0"/>
    <w:rsid w:val="00480008"/>
    <w:rsid w:val="00480795"/>
    <w:rsid w:val="00480BA1"/>
    <w:rsid w:val="00480BF1"/>
    <w:rsid w:val="00480F86"/>
    <w:rsid w:val="00481AB4"/>
    <w:rsid w:val="00481D67"/>
    <w:rsid w:val="004822A2"/>
    <w:rsid w:val="004824AD"/>
    <w:rsid w:val="00482884"/>
    <w:rsid w:val="00482D3F"/>
    <w:rsid w:val="00483065"/>
    <w:rsid w:val="00483554"/>
    <w:rsid w:val="0048366A"/>
    <w:rsid w:val="004836E5"/>
    <w:rsid w:val="00483C7D"/>
    <w:rsid w:val="00483E48"/>
    <w:rsid w:val="00483FD8"/>
    <w:rsid w:val="00483FEB"/>
    <w:rsid w:val="00484031"/>
    <w:rsid w:val="00484613"/>
    <w:rsid w:val="00484F6D"/>
    <w:rsid w:val="0048500B"/>
    <w:rsid w:val="0048511C"/>
    <w:rsid w:val="00485D9A"/>
    <w:rsid w:val="00485E7E"/>
    <w:rsid w:val="00486163"/>
    <w:rsid w:val="004864DF"/>
    <w:rsid w:val="00486A77"/>
    <w:rsid w:val="00486B12"/>
    <w:rsid w:val="00486B41"/>
    <w:rsid w:val="0048725D"/>
    <w:rsid w:val="00490B0A"/>
    <w:rsid w:val="00490FD3"/>
    <w:rsid w:val="004912B3"/>
    <w:rsid w:val="004914C9"/>
    <w:rsid w:val="00491556"/>
    <w:rsid w:val="0049174D"/>
    <w:rsid w:val="004931D0"/>
    <w:rsid w:val="00493200"/>
    <w:rsid w:val="004933A5"/>
    <w:rsid w:val="004935DD"/>
    <w:rsid w:val="00493F0D"/>
    <w:rsid w:val="0049441A"/>
    <w:rsid w:val="0049457C"/>
    <w:rsid w:val="0049460A"/>
    <w:rsid w:val="00494B20"/>
    <w:rsid w:val="00494F3F"/>
    <w:rsid w:val="004952C4"/>
    <w:rsid w:val="00495EFB"/>
    <w:rsid w:val="00496206"/>
    <w:rsid w:val="00496221"/>
    <w:rsid w:val="0049650E"/>
    <w:rsid w:val="00496CBE"/>
    <w:rsid w:val="00496F99"/>
    <w:rsid w:val="00497582"/>
    <w:rsid w:val="00497A2C"/>
    <w:rsid w:val="00497FCB"/>
    <w:rsid w:val="004A0048"/>
    <w:rsid w:val="004A0A43"/>
    <w:rsid w:val="004A1206"/>
    <w:rsid w:val="004A13FA"/>
    <w:rsid w:val="004A17CE"/>
    <w:rsid w:val="004A1BC2"/>
    <w:rsid w:val="004A1F24"/>
    <w:rsid w:val="004A21DA"/>
    <w:rsid w:val="004A229F"/>
    <w:rsid w:val="004A2FF4"/>
    <w:rsid w:val="004A3B13"/>
    <w:rsid w:val="004A3B39"/>
    <w:rsid w:val="004A3F09"/>
    <w:rsid w:val="004A4235"/>
    <w:rsid w:val="004A4977"/>
    <w:rsid w:val="004A4BDC"/>
    <w:rsid w:val="004A5206"/>
    <w:rsid w:val="004A537F"/>
    <w:rsid w:val="004A56A9"/>
    <w:rsid w:val="004A5995"/>
    <w:rsid w:val="004A5DF4"/>
    <w:rsid w:val="004A5E9C"/>
    <w:rsid w:val="004A5F9D"/>
    <w:rsid w:val="004A62E8"/>
    <w:rsid w:val="004A743A"/>
    <w:rsid w:val="004A7E47"/>
    <w:rsid w:val="004B0256"/>
    <w:rsid w:val="004B0276"/>
    <w:rsid w:val="004B02D0"/>
    <w:rsid w:val="004B055B"/>
    <w:rsid w:val="004B06A6"/>
    <w:rsid w:val="004B0A07"/>
    <w:rsid w:val="004B0A81"/>
    <w:rsid w:val="004B0AF4"/>
    <w:rsid w:val="004B144E"/>
    <w:rsid w:val="004B14C3"/>
    <w:rsid w:val="004B1690"/>
    <w:rsid w:val="004B17E3"/>
    <w:rsid w:val="004B1CCA"/>
    <w:rsid w:val="004B1FF0"/>
    <w:rsid w:val="004B223B"/>
    <w:rsid w:val="004B229B"/>
    <w:rsid w:val="004B26B6"/>
    <w:rsid w:val="004B29AC"/>
    <w:rsid w:val="004B2D44"/>
    <w:rsid w:val="004B3098"/>
    <w:rsid w:val="004B3409"/>
    <w:rsid w:val="004B3477"/>
    <w:rsid w:val="004B433D"/>
    <w:rsid w:val="004B4715"/>
    <w:rsid w:val="004B4905"/>
    <w:rsid w:val="004B52A6"/>
    <w:rsid w:val="004B54EC"/>
    <w:rsid w:val="004B5C97"/>
    <w:rsid w:val="004B6612"/>
    <w:rsid w:val="004B6A19"/>
    <w:rsid w:val="004B6ABE"/>
    <w:rsid w:val="004B7364"/>
    <w:rsid w:val="004B7B7D"/>
    <w:rsid w:val="004B7CEE"/>
    <w:rsid w:val="004B7EBC"/>
    <w:rsid w:val="004C01FA"/>
    <w:rsid w:val="004C035E"/>
    <w:rsid w:val="004C05EE"/>
    <w:rsid w:val="004C0805"/>
    <w:rsid w:val="004C0AA1"/>
    <w:rsid w:val="004C145A"/>
    <w:rsid w:val="004C1B77"/>
    <w:rsid w:val="004C20C8"/>
    <w:rsid w:val="004C2222"/>
    <w:rsid w:val="004C2239"/>
    <w:rsid w:val="004C2645"/>
    <w:rsid w:val="004C26AE"/>
    <w:rsid w:val="004C2AC7"/>
    <w:rsid w:val="004C2BFA"/>
    <w:rsid w:val="004C2F08"/>
    <w:rsid w:val="004C3096"/>
    <w:rsid w:val="004C36C1"/>
    <w:rsid w:val="004C3D7F"/>
    <w:rsid w:val="004C3E2C"/>
    <w:rsid w:val="004C424E"/>
    <w:rsid w:val="004C481A"/>
    <w:rsid w:val="004C4B56"/>
    <w:rsid w:val="004C4CB8"/>
    <w:rsid w:val="004C5838"/>
    <w:rsid w:val="004C5A7B"/>
    <w:rsid w:val="004C5B8A"/>
    <w:rsid w:val="004C5C76"/>
    <w:rsid w:val="004C5C82"/>
    <w:rsid w:val="004C601B"/>
    <w:rsid w:val="004C6169"/>
    <w:rsid w:val="004C61F7"/>
    <w:rsid w:val="004C65C8"/>
    <w:rsid w:val="004C65CC"/>
    <w:rsid w:val="004C6C76"/>
    <w:rsid w:val="004C71D9"/>
    <w:rsid w:val="004C7693"/>
    <w:rsid w:val="004C7AF4"/>
    <w:rsid w:val="004D053B"/>
    <w:rsid w:val="004D08BF"/>
    <w:rsid w:val="004D0C08"/>
    <w:rsid w:val="004D18AD"/>
    <w:rsid w:val="004D1C53"/>
    <w:rsid w:val="004D1FFE"/>
    <w:rsid w:val="004D288F"/>
    <w:rsid w:val="004D2AEF"/>
    <w:rsid w:val="004D2CAE"/>
    <w:rsid w:val="004D33AC"/>
    <w:rsid w:val="004D36BD"/>
    <w:rsid w:val="004D4089"/>
    <w:rsid w:val="004D44E6"/>
    <w:rsid w:val="004D470F"/>
    <w:rsid w:val="004D483D"/>
    <w:rsid w:val="004D4CAA"/>
    <w:rsid w:val="004D509F"/>
    <w:rsid w:val="004D5B4D"/>
    <w:rsid w:val="004D5BCD"/>
    <w:rsid w:val="004D636B"/>
    <w:rsid w:val="004D650A"/>
    <w:rsid w:val="004D67DA"/>
    <w:rsid w:val="004D6D3D"/>
    <w:rsid w:val="004D7008"/>
    <w:rsid w:val="004D7221"/>
    <w:rsid w:val="004D7614"/>
    <w:rsid w:val="004D7C4B"/>
    <w:rsid w:val="004E0DFF"/>
    <w:rsid w:val="004E1296"/>
    <w:rsid w:val="004E1569"/>
    <w:rsid w:val="004E1AF8"/>
    <w:rsid w:val="004E1BE1"/>
    <w:rsid w:val="004E223D"/>
    <w:rsid w:val="004E3A5C"/>
    <w:rsid w:val="004E3CD0"/>
    <w:rsid w:val="004E40DA"/>
    <w:rsid w:val="004E4275"/>
    <w:rsid w:val="004E459F"/>
    <w:rsid w:val="004E4D6D"/>
    <w:rsid w:val="004E5027"/>
    <w:rsid w:val="004E5140"/>
    <w:rsid w:val="004E57DE"/>
    <w:rsid w:val="004E593B"/>
    <w:rsid w:val="004E5D6B"/>
    <w:rsid w:val="004E6397"/>
    <w:rsid w:val="004E65E1"/>
    <w:rsid w:val="004E699E"/>
    <w:rsid w:val="004F0166"/>
    <w:rsid w:val="004F0482"/>
    <w:rsid w:val="004F0A62"/>
    <w:rsid w:val="004F0D0D"/>
    <w:rsid w:val="004F1046"/>
    <w:rsid w:val="004F1C5F"/>
    <w:rsid w:val="004F1D05"/>
    <w:rsid w:val="004F1E2E"/>
    <w:rsid w:val="004F2257"/>
    <w:rsid w:val="004F241F"/>
    <w:rsid w:val="004F2CD2"/>
    <w:rsid w:val="004F330D"/>
    <w:rsid w:val="004F36C6"/>
    <w:rsid w:val="004F387C"/>
    <w:rsid w:val="004F3C13"/>
    <w:rsid w:val="004F4833"/>
    <w:rsid w:val="004F5075"/>
    <w:rsid w:val="004F5771"/>
    <w:rsid w:val="004F5CCC"/>
    <w:rsid w:val="004F5D66"/>
    <w:rsid w:val="004F5EC0"/>
    <w:rsid w:val="004F63EC"/>
    <w:rsid w:val="004F67E0"/>
    <w:rsid w:val="004F6B49"/>
    <w:rsid w:val="004F6CCE"/>
    <w:rsid w:val="004F7013"/>
    <w:rsid w:val="004F727A"/>
    <w:rsid w:val="004F77CB"/>
    <w:rsid w:val="004F7968"/>
    <w:rsid w:val="004F7ABA"/>
    <w:rsid w:val="004F7BBA"/>
    <w:rsid w:val="004F7DC3"/>
    <w:rsid w:val="00500532"/>
    <w:rsid w:val="0050064F"/>
    <w:rsid w:val="00500910"/>
    <w:rsid w:val="00500AE8"/>
    <w:rsid w:val="00500BB2"/>
    <w:rsid w:val="005014EB"/>
    <w:rsid w:val="00501C53"/>
    <w:rsid w:val="00501FB8"/>
    <w:rsid w:val="005023E3"/>
    <w:rsid w:val="00503204"/>
    <w:rsid w:val="0050356C"/>
    <w:rsid w:val="00503736"/>
    <w:rsid w:val="00503D32"/>
    <w:rsid w:val="00503D6C"/>
    <w:rsid w:val="00503F1F"/>
    <w:rsid w:val="00503FD6"/>
    <w:rsid w:val="0050460E"/>
    <w:rsid w:val="00505759"/>
    <w:rsid w:val="00506004"/>
    <w:rsid w:val="00506053"/>
    <w:rsid w:val="00506F00"/>
    <w:rsid w:val="00507245"/>
    <w:rsid w:val="00507D9F"/>
    <w:rsid w:val="00507EB3"/>
    <w:rsid w:val="005103CF"/>
    <w:rsid w:val="00510745"/>
    <w:rsid w:val="00510A20"/>
    <w:rsid w:val="00510EB7"/>
    <w:rsid w:val="00510ED1"/>
    <w:rsid w:val="00511293"/>
    <w:rsid w:val="00511426"/>
    <w:rsid w:val="00511828"/>
    <w:rsid w:val="005118AB"/>
    <w:rsid w:val="00511A54"/>
    <w:rsid w:val="00511CCA"/>
    <w:rsid w:val="00511FC2"/>
    <w:rsid w:val="005124E1"/>
    <w:rsid w:val="0051253A"/>
    <w:rsid w:val="00512700"/>
    <w:rsid w:val="005129DD"/>
    <w:rsid w:val="00512C9B"/>
    <w:rsid w:val="005138A9"/>
    <w:rsid w:val="00513C48"/>
    <w:rsid w:val="00514217"/>
    <w:rsid w:val="00514223"/>
    <w:rsid w:val="00514679"/>
    <w:rsid w:val="00514F5E"/>
    <w:rsid w:val="00514F64"/>
    <w:rsid w:val="0051522C"/>
    <w:rsid w:val="005153F5"/>
    <w:rsid w:val="00515789"/>
    <w:rsid w:val="005164C5"/>
    <w:rsid w:val="00516F9D"/>
    <w:rsid w:val="0051727C"/>
    <w:rsid w:val="00517424"/>
    <w:rsid w:val="0051752E"/>
    <w:rsid w:val="00517938"/>
    <w:rsid w:val="005204A4"/>
    <w:rsid w:val="0052078E"/>
    <w:rsid w:val="00520F40"/>
    <w:rsid w:val="00521180"/>
    <w:rsid w:val="00521A09"/>
    <w:rsid w:val="00522624"/>
    <w:rsid w:val="00522891"/>
    <w:rsid w:val="00522B87"/>
    <w:rsid w:val="00522BF6"/>
    <w:rsid w:val="00522C43"/>
    <w:rsid w:val="00523226"/>
    <w:rsid w:val="005233C2"/>
    <w:rsid w:val="005235B6"/>
    <w:rsid w:val="00523656"/>
    <w:rsid w:val="00523736"/>
    <w:rsid w:val="00523B08"/>
    <w:rsid w:val="00523DC2"/>
    <w:rsid w:val="0052408B"/>
    <w:rsid w:val="005249A9"/>
    <w:rsid w:val="00524C0C"/>
    <w:rsid w:val="00525629"/>
    <w:rsid w:val="00525B27"/>
    <w:rsid w:val="00526307"/>
    <w:rsid w:val="00526412"/>
    <w:rsid w:val="005266FB"/>
    <w:rsid w:val="0052678C"/>
    <w:rsid w:val="00526E95"/>
    <w:rsid w:val="005272C9"/>
    <w:rsid w:val="00527E27"/>
    <w:rsid w:val="00527F77"/>
    <w:rsid w:val="005302C8"/>
    <w:rsid w:val="00530777"/>
    <w:rsid w:val="00530E68"/>
    <w:rsid w:val="00531419"/>
    <w:rsid w:val="00531433"/>
    <w:rsid w:val="0053169D"/>
    <w:rsid w:val="00531962"/>
    <w:rsid w:val="00531C62"/>
    <w:rsid w:val="00532A5E"/>
    <w:rsid w:val="00532EE0"/>
    <w:rsid w:val="005338FA"/>
    <w:rsid w:val="00533C9E"/>
    <w:rsid w:val="00533E90"/>
    <w:rsid w:val="00534064"/>
    <w:rsid w:val="0053469E"/>
    <w:rsid w:val="00534E98"/>
    <w:rsid w:val="00534F9E"/>
    <w:rsid w:val="0053519A"/>
    <w:rsid w:val="005351B2"/>
    <w:rsid w:val="0053539B"/>
    <w:rsid w:val="0053576E"/>
    <w:rsid w:val="005357F9"/>
    <w:rsid w:val="00535828"/>
    <w:rsid w:val="005359D2"/>
    <w:rsid w:val="00535FCA"/>
    <w:rsid w:val="0053628C"/>
    <w:rsid w:val="0053633B"/>
    <w:rsid w:val="00536686"/>
    <w:rsid w:val="00536917"/>
    <w:rsid w:val="00536931"/>
    <w:rsid w:val="00536A7E"/>
    <w:rsid w:val="00536CC4"/>
    <w:rsid w:val="00536D8C"/>
    <w:rsid w:val="0053704B"/>
    <w:rsid w:val="00537570"/>
    <w:rsid w:val="005378AA"/>
    <w:rsid w:val="0053791F"/>
    <w:rsid w:val="00537C16"/>
    <w:rsid w:val="00537EAD"/>
    <w:rsid w:val="00537F23"/>
    <w:rsid w:val="005401CB"/>
    <w:rsid w:val="00540536"/>
    <w:rsid w:val="00540ED7"/>
    <w:rsid w:val="00541DC5"/>
    <w:rsid w:val="0054259B"/>
    <w:rsid w:val="00542D9E"/>
    <w:rsid w:val="00543C71"/>
    <w:rsid w:val="00543D0B"/>
    <w:rsid w:val="00544080"/>
    <w:rsid w:val="005447C4"/>
    <w:rsid w:val="00544D9E"/>
    <w:rsid w:val="00544FA3"/>
    <w:rsid w:val="00545075"/>
    <w:rsid w:val="00545164"/>
    <w:rsid w:val="00545CD5"/>
    <w:rsid w:val="00546104"/>
    <w:rsid w:val="00546C81"/>
    <w:rsid w:val="00547011"/>
    <w:rsid w:val="005474D6"/>
    <w:rsid w:val="00547790"/>
    <w:rsid w:val="00547831"/>
    <w:rsid w:val="00547937"/>
    <w:rsid w:val="00547A92"/>
    <w:rsid w:val="00547B0F"/>
    <w:rsid w:val="00547D8B"/>
    <w:rsid w:val="00547FF7"/>
    <w:rsid w:val="005504D1"/>
    <w:rsid w:val="00550A1D"/>
    <w:rsid w:val="00550BE7"/>
    <w:rsid w:val="00550CE1"/>
    <w:rsid w:val="00550CE5"/>
    <w:rsid w:val="0055105E"/>
    <w:rsid w:val="00551632"/>
    <w:rsid w:val="00551EE1"/>
    <w:rsid w:val="0055201A"/>
    <w:rsid w:val="00552714"/>
    <w:rsid w:val="005529C9"/>
    <w:rsid w:val="00552A19"/>
    <w:rsid w:val="00552DD4"/>
    <w:rsid w:val="005541B3"/>
    <w:rsid w:val="00554C4E"/>
    <w:rsid w:val="0055530A"/>
    <w:rsid w:val="0055544E"/>
    <w:rsid w:val="00555DFD"/>
    <w:rsid w:val="005560B8"/>
    <w:rsid w:val="005561C7"/>
    <w:rsid w:val="00556BE7"/>
    <w:rsid w:val="00557432"/>
    <w:rsid w:val="00557655"/>
    <w:rsid w:val="00557A81"/>
    <w:rsid w:val="005604CA"/>
    <w:rsid w:val="00560BB5"/>
    <w:rsid w:val="00560E08"/>
    <w:rsid w:val="00560FF2"/>
    <w:rsid w:val="00561604"/>
    <w:rsid w:val="0056191F"/>
    <w:rsid w:val="00562014"/>
    <w:rsid w:val="005624A2"/>
    <w:rsid w:val="00562556"/>
    <w:rsid w:val="00562561"/>
    <w:rsid w:val="00562D3D"/>
    <w:rsid w:val="00562F4E"/>
    <w:rsid w:val="005636EB"/>
    <w:rsid w:val="00563F51"/>
    <w:rsid w:val="00563F55"/>
    <w:rsid w:val="005643B8"/>
    <w:rsid w:val="00564850"/>
    <w:rsid w:val="0056493C"/>
    <w:rsid w:val="00564A6B"/>
    <w:rsid w:val="00564B0F"/>
    <w:rsid w:val="00565560"/>
    <w:rsid w:val="00565E02"/>
    <w:rsid w:val="00565F33"/>
    <w:rsid w:val="00566114"/>
    <w:rsid w:val="0056656E"/>
    <w:rsid w:val="0056662E"/>
    <w:rsid w:val="00566923"/>
    <w:rsid w:val="00566A36"/>
    <w:rsid w:val="00566CD0"/>
    <w:rsid w:val="00566D51"/>
    <w:rsid w:val="005679FC"/>
    <w:rsid w:val="00567DAE"/>
    <w:rsid w:val="0057047C"/>
    <w:rsid w:val="00570694"/>
    <w:rsid w:val="0057090B"/>
    <w:rsid w:val="00570951"/>
    <w:rsid w:val="00570FA9"/>
    <w:rsid w:val="00571379"/>
    <w:rsid w:val="00571628"/>
    <w:rsid w:val="005717BC"/>
    <w:rsid w:val="00571C01"/>
    <w:rsid w:val="00571E0F"/>
    <w:rsid w:val="005729F3"/>
    <w:rsid w:val="00572D9A"/>
    <w:rsid w:val="00572EA5"/>
    <w:rsid w:val="00573201"/>
    <w:rsid w:val="00573280"/>
    <w:rsid w:val="005732B9"/>
    <w:rsid w:val="00573556"/>
    <w:rsid w:val="00573894"/>
    <w:rsid w:val="00573E1A"/>
    <w:rsid w:val="00574088"/>
    <w:rsid w:val="0057444E"/>
    <w:rsid w:val="00574BFF"/>
    <w:rsid w:val="00575311"/>
    <w:rsid w:val="00575CF4"/>
    <w:rsid w:val="00575F74"/>
    <w:rsid w:val="005768A8"/>
    <w:rsid w:val="005778B3"/>
    <w:rsid w:val="00577C6B"/>
    <w:rsid w:val="0058012B"/>
    <w:rsid w:val="005806BC"/>
    <w:rsid w:val="00581316"/>
    <w:rsid w:val="00581324"/>
    <w:rsid w:val="0058184C"/>
    <w:rsid w:val="005822F9"/>
    <w:rsid w:val="005824D7"/>
    <w:rsid w:val="005828BA"/>
    <w:rsid w:val="00582DB2"/>
    <w:rsid w:val="00583138"/>
    <w:rsid w:val="005833F6"/>
    <w:rsid w:val="00583760"/>
    <w:rsid w:val="00583AF1"/>
    <w:rsid w:val="00583EC2"/>
    <w:rsid w:val="00583FCE"/>
    <w:rsid w:val="0058454E"/>
    <w:rsid w:val="005849A7"/>
    <w:rsid w:val="00584C79"/>
    <w:rsid w:val="0058535C"/>
    <w:rsid w:val="00585408"/>
    <w:rsid w:val="00585438"/>
    <w:rsid w:val="005856A6"/>
    <w:rsid w:val="00585778"/>
    <w:rsid w:val="005857A9"/>
    <w:rsid w:val="0058593D"/>
    <w:rsid w:val="00585B26"/>
    <w:rsid w:val="005860D3"/>
    <w:rsid w:val="005862AC"/>
    <w:rsid w:val="005862F7"/>
    <w:rsid w:val="005863C0"/>
    <w:rsid w:val="00586D21"/>
    <w:rsid w:val="00586E85"/>
    <w:rsid w:val="0058763C"/>
    <w:rsid w:val="0058773F"/>
    <w:rsid w:val="00587A39"/>
    <w:rsid w:val="00587AB3"/>
    <w:rsid w:val="00587DA4"/>
    <w:rsid w:val="00587F34"/>
    <w:rsid w:val="00587FC4"/>
    <w:rsid w:val="00590A25"/>
    <w:rsid w:val="00591D5D"/>
    <w:rsid w:val="00592120"/>
    <w:rsid w:val="00592B67"/>
    <w:rsid w:val="00592EA5"/>
    <w:rsid w:val="00592EE8"/>
    <w:rsid w:val="00592FFC"/>
    <w:rsid w:val="00593078"/>
    <w:rsid w:val="00593402"/>
    <w:rsid w:val="0059365A"/>
    <w:rsid w:val="00593D69"/>
    <w:rsid w:val="00593FDA"/>
    <w:rsid w:val="00594150"/>
    <w:rsid w:val="005944F5"/>
    <w:rsid w:val="00594713"/>
    <w:rsid w:val="00594C95"/>
    <w:rsid w:val="00594F25"/>
    <w:rsid w:val="0059509A"/>
    <w:rsid w:val="00595460"/>
    <w:rsid w:val="00595761"/>
    <w:rsid w:val="00595ECD"/>
    <w:rsid w:val="00595F8F"/>
    <w:rsid w:val="00596039"/>
    <w:rsid w:val="00596282"/>
    <w:rsid w:val="00596A03"/>
    <w:rsid w:val="00596A43"/>
    <w:rsid w:val="00596A47"/>
    <w:rsid w:val="00597800"/>
    <w:rsid w:val="00597DB6"/>
    <w:rsid w:val="005A026F"/>
    <w:rsid w:val="005A0A9F"/>
    <w:rsid w:val="005A0AAE"/>
    <w:rsid w:val="005A0DB4"/>
    <w:rsid w:val="005A0DE1"/>
    <w:rsid w:val="005A105E"/>
    <w:rsid w:val="005A1485"/>
    <w:rsid w:val="005A18EE"/>
    <w:rsid w:val="005A1AC1"/>
    <w:rsid w:val="005A1B22"/>
    <w:rsid w:val="005A1F9C"/>
    <w:rsid w:val="005A21B4"/>
    <w:rsid w:val="005A2B81"/>
    <w:rsid w:val="005A2D10"/>
    <w:rsid w:val="005A3519"/>
    <w:rsid w:val="005A35A7"/>
    <w:rsid w:val="005A3FC1"/>
    <w:rsid w:val="005A40D6"/>
    <w:rsid w:val="005A4396"/>
    <w:rsid w:val="005A4581"/>
    <w:rsid w:val="005A562A"/>
    <w:rsid w:val="005A56AF"/>
    <w:rsid w:val="005A5AFF"/>
    <w:rsid w:val="005A5B12"/>
    <w:rsid w:val="005A61C6"/>
    <w:rsid w:val="005A648A"/>
    <w:rsid w:val="005A6BB8"/>
    <w:rsid w:val="005A6F6D"/>
    <w:rsid w:val="005A76B7"/>
    <w:rsid w:val="005A76F0"/>
    <w:rsid w:val="005A7E1F"/>
    <w:rsid w:val="005B00CD"/>
    <w:rsid w:val="005B05DC"/>
    <w:rsid w:val="005B0618"/>
    <w:rsid w:val="005B0AC8"/>
    <w:rsid w:val="005B0D27"/>
    <w:rsid w:val="005B1004"/>
    <w:rsid w:val="005B1309"/>
    <w:rsid w:val="005B16BA"/>
    <w:rsid w:val="005B16E7"/>
    <w:rsid w:val="005B19D8"/>
    <w:rsid w:val="005B27BF"/>
    <w:rsid w:val="005B2EB5"/>
    <w:rsid w:val="005B3B4D"/>
    <w:rsid w:val="005B4920"/>
    <w:rsid w:val="005B4BC6"/>
    <w:rsid w:val="005B505D"/>
    <w:rsid w:val="005B5537"/>
    <w:rsid w:val="005B5E57"/>
    <w:rsid w:val="005B5E7D"/>
    <w:rsid w:val="005B60D1"/>
    <w:rsid w:val="005B63E4"/>
    <w:rsid w:val="005B6418"/>
    <w:rsid w:val="005B681F"/>
    <w:rsid w:val="005B6C4F"/>
    <w:rsid w:val="005B6C73"/>
    <w:rsid w:val="005B6CDD"/>
    <w:rsid w:val="005B71D3"/>
    <w:rsid w:val="005B739F"/>
    <w:rsid w:val="005B7F1F"/>
    <w:rsid w:val="005C021C"/>
    <w:rsid w:val="005C04D7"/>
    <w:rsid w:val="005C09D1"/>
    <w:rsid w:val="005C1313"/>
    <w:rsid w:val="005C1A9A"/>
    <w:rsid w:val="005C1FB4"/>
    <w:rsid w:val="005C2911"/>
    <w:rsid w:val="005C2F84"/>
    <w:rsid w:val="005C33B8"/>
    <w:rsid w:val="005C3455"/>
    <w:rsid w:val="005C3614"/>
    <w:rsid w:val="005C442D"/>
    <w:rsid w:val="005C49E9"/>
    <w:rsid w:val="005C5040"/>
    <w:rsid w:val="005C50DB"/>
    <w:rsid w:val="005C5325"/>
    <w:rsid w:val="005C542C"/>
    <w:rsid w:val="005C55BD"/>
    <w:rsid w:val="005C598D"/>
    <w:rsid w:val="005C5AB3"/>
    <w:rsid w:val="005C5B8B"/>
    <w:rsid w:val="005C5E6B"/>
    <w:rsid w:val="005C6D34"/>
    <w:rsid w:val="005C71CC"/>
    <w:rsid w:val="005C73CC"/>
    <w:rsid w:val="005C76D4"/>
    <w:rsid w:val="005C7A75"/>
    <w:rsid w:val="005C7DA9"/>
    <w:rsid w:val="005C7FBA"/>
    <w:rsid w:val="005D026E"/>
    <w:rsid w:val="005D03B4"/>
    <w:rsid w:val="005D0DAE"/>
    <w:rsid w:val="005D1A3A"/>
    <w:rsid w:val="005D21DD"/>
    <w:rsid w:val="005D21E8"/>
    <w:rsid w:val="005D22A8"/>
    <w:rsid w:val="005D2A3E"/>
    <w:rsid w:val="005D2D06"/>
    <w:rsid w:val="005D3373"/>
    <w:rsid w:val="005D33DC"/>
    <w:rsid w:val="005D36D7"/>
    <w:rsid w:val="005D37A9"/>
    <w:rsid w:val="005D38DD"/>
    <w:rsid w:val="005D3C2D"/>
    <w:rsid w:val="005D3E1C"/>
    <w:rsid w:val="005D3ED8"/>
    <w:rsid w:val="005D4099"/>
    <w:rsid w:val="005D4265"/>
    <w:rsid w:val="005D47E4"/>
    <w:rsid w:val="005D4ADE"/>
    <w:rsid w:val="005D4E17"/>
    <w:rsid w:val="005D51C6"/>
    <w:rsid w:val="005D5295"/>
    <w:rsid w:val="005D542B"/>
    <w:rsid w:val="005D660B"/>
    <w:rsid w:val="005D66BF"/>
    <w:rsid w:val="005D676C"/>
    <w:rsid w:val="005D695D"/>
    <w:rsid w:val="005D6E0C"/>
    <w:rsid w:val="005D6ED7"/>
    <w:rsid w:val="005D782C"/>
    <w:rsid w:val="005D7857"/>
    <w:rsid w:val="005D7AFD"/>
    <w:rsid w:val="005D7C88"/>
    <w:rsid w:val="005D7FE2"/>
    <w:rsid w:val="005E0125"/>
    <w:rsid w:val="005E0354"/>
    <w:rsid w:val="005E0825"/>
    <w:rsid w:val="005E09DF"/>
    <w:rsid w:val="005E0AAD"/>
    <w:rsid w:val="005E0D3F"/>
    <w:rsid w:val="005E0FEC"/>
    <w:rsid w:val="005E11C9"/>
    <w:rsid w:val="005E141D"/>
    <w:rsid w:val="005E149F"/>
    <w:rsid w:val="005E16A5"/>
    <w:rsid w:val="005E1865"/>
    <w:rsid w:val="005E194E"/>
    <w:rsid w:val="005E2140"/>
    <w:rsid w:val="005E228A"/>
    <w:rsid w:val="005E3306"/>
    <w:rsid w:val="005E344B"/>
    <w:rsid w:val="005E3640"/>
    <w:rsid w:val="005E39CF"/>
    <w:rsid w:val="005E403C"/>
    <w:rsid w:val="005E457A"/>
    <w:rsid w:val="005E481C"/>
    <w:rsid w:val="005E4D11"/>
    <w:rsid w:val="005E4EDC"/>
    <w:rsid w:val="005E533C"/>
    <w:rsid w:val="005E5675"/>
    <w:rsid w:val="005E57BA"/>
    <w:rsid w:val="005E5C7B"/>
    <w:rsid w:val="005E5F8D"/>
    <w:rsid w:val="005E74B0"/>
    <w:rsid w:val="005F1DC1"/>
    <w:rsid w:val="005F1E29"/>
    <w:rsid w:val="005F1EEE"/>
    <w:rsid w:val="005F1FEE"/>
    <w:rsid w:val="005F2C01"/>
    <w:rsid w:val="005F2D47"/>
    <w:rsid w:val="005F311E"/>
    <w:rsid w:val="005F347F"/>
    <w:rsid w:val="005F388E"/>
    <w:rsid w:val="005F3922"/>
    <w:rsid w:val="005F39AA"/>
    <w:rsid w:val="005F4163"/>
    <w:rsid w:val="005F44F2"/>
    <w:rsid w:val="005F471C"/>
    <w:rsid w:val="005F4994"/>
    <w:rsid w:val="005F4A21"/>
    <w:rsid w:val="005F4FD9"/>
    <w:rsid w:val="005F5246"/>
    <w:rsid w:val="005F55EF"/>
    <w:rsid w:val="005F5734"/>
    <w:rsid w:val="005F57B8"/>
    <w:rsid w:val="005F58EB"/>
    <w:rsid w:val="005F59AD"/>
    <w:rsid w:val="005F59E8"/>
    <w:rsid w:val="005F5C61"/>
    <w:rsid w:val="005F6BA3"/>
    <w:rsid w:val="005F6C04"/>
    <w:rsid w:val="005F6D2C"/>
    <w:rsid w:val="005F7409"/>
    <w:rsid w:val="005F7AFD"/>
    <w:rsid w:val="00600172"/>
    <w:rsid w:val="006004F2"/>
    <w:rsid w:val="00600CB5"/>
    <w:rsid w:val="00600F02"/>
    <w:rsid w:val="00601332"/>
    <w:rsid w:val="00601641"/>
    <w:rsid w:val="006023DB"/>
    <w:rsid w:val="0060283C"/>
    <w:rsid w:val="00602970"/>
    <w:rsid w:val="0060321F"/>
    <w:rsid w:val="006037F4"/>
    <w:rsid w:val="00603802"/>
    <w:rsid w:val="00603B95"/>
    <w:rsid w:val="00603C3D"/>
    <w:rsid w:val="00603D5A"/>
    <w:rsid w:val="00603D63"/>
    <w:rsid w:val="00603D68"/>
    <w:rsid w:val="006044C4"/>
    <w:rsid w:val="00604A47"/>
    <w:rsid w:val="00604B43"/>
    <w:rsid w:val="00604ECE"/>
    <w:rsid w:val="0060514E"/>
    <w:rsid w:val="00605296"/>
    <w:rsid w:val="0060532C"/>
    <w:rsid w:val="006053CF"/>
    <w:rsid w:val="00605842"/>
    <w:rsid w:val="0060589C"/>
    <w:rsid w:val="00605A90"/>
    <w:rsid w:val="00605D9E"/>
    <w:rsid w:val="00605F48"/>
    <w:rsid w:val="0060617E"/>
    <w:rsid w:val="006066A7"/>
    <w:rsid w:val="00606B8A"/>
    <w:rsid w:val="00606E2D"/>
    <w:rsid w:val="00607083"/>
    <w:rsid w:val="0060711E"/>
    <w:rsid w:val="00607186"/>
    <w:rsid w:val="0060721C"/>
    <w:rsid w:val="006076F5"/>
    <w:rsid w:val="00607E73"/>
    <w:rsid w:val="006105BF"/>
    <w:rsid w:val="00610787"/>
    <w:rsid w:val="00610C68"/>
    <w:rsid w:val="00611473"/>
    <w:rsid w:val="006118FA"/>
    <w:rsid w:val="00611AFF"/>
    <w:rsid w:val="00611FA9"/>
    <w:rsid w:val="006126FD"/>
    <w:rsid w:val="00613CB8"/>
    <w:rsid w:val="00614037"/>
    <w:rsid w:val="006141DB"/>
    <w:rsid w:val="0061440E"/>
    <w:rsid w:val="006144BA"/>
    <w:rsid w:val="00614E5D"/>
    <w:rsid w:val="00615410"/>
    <w:rsid w:val="006159D3"/>
    <w:rsid w:val="00615BCB"/>
    <w:rsid w:val="00615C95"/>
    <w:rsid w:val="00615F2D"/>
    <w:rsid w:val="0061649F"/>
    <w:rsid w:val="0061669E"/>
    <w:rsid w:val="00616986"/>
    <w:rsid w:val="006169F0"/>
    <w:rsid w:val="00616FFB"/>
    <w:rsid w:val="00617A88"/>
    <w:rsid w:val="00617B89"/>
    <w:rsid w:val="00617DA6"/>
    <w:rsid w:val="00617E2A"/>
    <w:rsid w:val="00617EF7"/>
    <w:rsid w:val="00620362"/>
    <w:rsid w:val="00620435"/>
    <w:rsid w:val="00620529"/>
    <w:rsid w:val="00620556"/>
    <w:rsid w:val="006206A8"/>
    <w:rsid w:val="006207B3"/>
    <w:rsid w:val="00620A92"/>
    <w:rsid w:val="00620BC4"/>
    <w:rsid w:val="00620C62"/>
    <w:rsid w:val="00620D41"/>
    <w:rsid w:val="00620F52"/>
    <w:rsid w:val="00621185"/>
    <w:rsid w:val="0062136B"/>
    <w:rsid w:val="006215F1"/>
    <w:rsid w:val="006219EF"/>
    <w:rsid w:val="0062236A"/>
    <w:rsid w:val="006226AD"/>
    <w:rsid w:val="00622A24"/>
    <w:rsid w:val="00622C52"/>
    <w:rsid w:val="00622D7A"/>
    <w:rsid w:val="0062373B"/>
    <w:rsid w:val="006237F7"/>
    <w:rsid w:val="006238AF"/>
    <w:rsid w:val="00623A93"/>
    <w:rsid w:val="00623F3E"/>
    <w:rsid w:val="0062424D"/>
    <w:rsid w:val="006248A3"/>
    <w:rsid w:val="00624AA1"/>
    <w:rsid w:val="00624FB4"/>
    <w:rsid w:val="0062505B"/>
    <w:rsid w:val="0062597F"/>
    <w:rsid w:val="006259F2"/>
    <w:rsid w:val="00625AB5"/>
    <w:rsid w:val="00625C0A"/>
    <w:rsid w:val="00625CE4"/>
    <w:rsid w:val="006264D5"/>
    <w:rsid w:val="0062759F"/>
    <w:rsid w:val="00627AB4"/>
    <w:rsid w:val="00627C49"/>
    <w:rsid w:val="00627CBE"/>
    <w:rsid w:val="00627D1E"/>
    <w:rsid w:val="00627EC9"/>
    <w:rsid w:val="00630265"/>
    <w:rsid w:val="00630893"/>
    <w:rsid w:val="00630CB3"/>
    <w:rsid w:val="00630D8D"/>
    <w:rsid w:val="00631481"/>
    <w:rsid w:val="006318CF"/>
    <w:rsid w:val="00631C54"/>
    <w:rsid w:val="00631CC5"/>
    <w:rsid w:val="00631D92"/>
    <w:rsid w:val="006327B5"/>
    <w:rsid w:val="00632E24"/>
    <w:rsid w:val="00632EFF"/>
    <w:rsid w:val="00633087"/>
    <w:rsid w:val="0063312C"/>
    <w:rsid w:val="006333B9"/>
    <w:rsid w:val="006337AB"/>
    <w:rsid w:val="00633C7E"/>
    <w:rsid w:val="00633CC1"/>
    <w:rsid w:val="006341EC"/>
    <w:rsid w:val="00634269"/>
    <w:rsid w:val="006343AE"/>
    <w:rsid w:val="006347CE"/>
    <w:rsid w:val="00634CDD"/>
    <w:rsid w:val="00635165"/>
    <w:rsid w:val="006352F9"/>
    <w:rsid w:val="006357A9"/>
    <w:rsid w:val="00635D0A"/>
    <w:rsid w:val="00635DF1"/>
    <w:rsid w:val="006360BC"/>
    <w:rsid w:val="00636617"/>
    <w:rsid w:val="0063691B"/>
    <w:rsid w:val="00636FCB"/>
    <w:rsid w:val="00637511"/>
    <w:rsid w:val="00637ABA"/>
    <w:rsid w:val="00640016"/>
    <w:rsid w:val="00640946"/>
    <w:rsid w:val="006409CC"/>
    <w:rsid w:val="00640D1A"/>
    <w:rsid w:val="00642191"/>
    <w:rsid w:val="006428E7"/>
    <w:rsid w:val="006432F3"/>
    <w:rsid w:val="0064387A"/>
    <w:rsid w:val="00644B7E"/>
    <w:rsid w:val="00644F7E"/>
    <w:rsid w:val="0064584D"/>
    <w:rsid w:val="0064585E"/>
    <w:rsid w:val="00645935"/>
    <w:rsid w:val="006461F4"/>
    <w:rsid w:val="0064629C"/>
    <w:rsid w:val="00646480"/>
    <w:rsid w:val="006469C6"/>
    <w:rsid w:val="00646D64"/>
    <w:rsid w:val="00646D7C"/>
    <w:rsid w:val="0064716B"/>
    <w:rsid w:val="0064763A"/>
    <w:rsid w:val="0065004F"/>
    <w:rsid w:val="00650592"/>
    <w:rsid w:val="0065081E"/>
    <w:rsid w:val="006508BF"/>
    <w:rsid w:val="00650962"/>
    <w:rsid w:val="00651057"/>
    <w:rsid w:val="00651228"/>
    <w:rsid w:val="006528AB"/>
    <w:rsid w:val="00653065"/>
    <w:rsid w:val="00653289"/>
    <w:rsid w:val="00653431"/>
    <w:rsid w:val="006535E9"/>
    <w:rsid w:val="0065381B"/>
    <w:rsid w:val="00653F08"/>
    <w:rsid w:val="00654679"/>
    <w:rsid w:val="0065484B"/>
    <w:rsid w:val="00654D5F"/>
    <w:rsid w:val="00654F9B"/>
    <w:rsid w:val="006550F0"/>
    <w:rsid w:val="00655175"/>
    <w:rsid w:val="00655857"/>
    <w:rsid w:val="0065592A"/>
    <w:rsid w:val="00655B60"/>
    <w:rsid w:val="00655D88"/>
    <w:rsid w:val="0065624C"/>
    <w:rsid w:val="0065692F"/>
    <w:rsid w:val="00656A49"/>
    <w:rsid w:val="00657157"/>
    <w:rsid w:val="006577C5"/>
    <w:rsid w:val="00657927"/>
    <w:rsid w:val="00657F78"/>
    <w:rsid w:val="00657FC9"/>
    <w:rsid w:val="006602EE"/>
    <w:rsid w:val="00660B09"/>
    <w:rsid w:val="00660BE7"/>
    <w:rsid w:val="00661903"/>
    <w:rsid w:val="00662085"/>
    <w:rsid w:val="0066208B"/>
    <w:rsid w:val="0066262F"/>
    <w:rsid w:val="00662F55"/>
    <w:rsid w:val="00663055"/>
    <w:rsid w:val="00663097"/>
    <w:rsid w:val="00663855"/>
    <w:rsid w:val="00663CC4"/>
    <w:rsid w:val="00664115"/>
    <w:rsid w:val="006642E0"/>
    <w:rsid w:val="00664445"/>
    <w:rsid w:val="00664522"/>
    <w:rsid w:val="00664609"/>
    <w:rsid w:val="00664A25"/>
    <w:rsid w:val="00664D2B"/>
    <w:rsid w:val="006651D9"/>
    <w:rsid w:val="0066533E"/>
    <w:rsid w:val="00665455"/>
    <w:rsid w:val="00665D91"/>
    <w:rsid w:val="006660AB"/>
    <w:rsid w:val="0066639B"/>
    <w:rsid w:val="0066658D"/>
    <w:rsid w:val="00666779"/>
    <w:rsid w:val="0066707D"/>
    <w:rsid w:val="0066715D"/>
    <w:rsid w:val="00667455"/>
    <w:rsid w:val="00667526"/>
    <w:rsid w:val="00667904"/>
    <w:rsid w:val="00670026"/>
    <w:rsid w:val="006701C8"/>
    <w:rsid w:val="00670737"/>
    <w:rsid w:val="00670749"/>
    <w:rsid w:val="00670F66"/>
    <w:rsid w:val="00671139"/>
    <w:rsid w:val="0067131B"/>
    <w:rsid w:val="00671471"/>
    <w:rsid w:val="0067161D"/>
    <w:rsid w:val="006716A8"/>
    <w:rsid w:val="00671722"/>
    <w:rsid w:val="00671771"/>
    <w:rsid w:val="00671A1E"/>
    <w:rsid w:val="00671D24"/>
    <w:rsid w:val="0067331E"/>
    <w:rsid w:val="006733E6"/>
    <w:rsid w:val="00673695"/>
    <w:rsid w:val="00673962"/>
    <w:rsid w:val="00673F30"/>
    <w:rsid w:val="00673F36"/>
    <w:rsid w:val="00673FB0"/>
    <w:rsid w:val="006740BC"/>
    <w:rsid w:val="0067492F"/>
    <w:rsid w:val="006750D1"/>
    <w:rsid w:val="006757F1"/>
    <w:rsid w:val="00675C97"/>
    <w:rsid w:val="00675FF9"/>
    <w:rsid w:val="006763D4"/>
    <w:rsid w:val="00677357"/>
    <w:rsid w:val="006777EE"/>
    <w:rsid w:val="006804A8"/>
    <w:rsid w:val="006807F7"/>
    <w:rsid w:val="00680B59"/>
    <w:rsid w:val="00680B5C"/>
    <w:rsid w:val="00680B64"/>
    <w:rsid w:val="006813C0"/>
    <w:rsid w:val="00681522"/>
    <w:rsid w:val="006818B8"/>
    <w:rsid w:val="0068197E"/>
    <w:rsid w:val="00681AE8"/>
    <w:rsid w:val="00681B15"/>
    <w:rsid w:val="006820F7"/>
    <w:rsid w:val="006827B5"/>
    <w:rsid w:val="00682F15"/>
    <w:rsid w:val="006838E3"/>
    <w:rsid w:val="00683E5B"/>
    <w:rsid w:val="00683FF8"/>
    <w:rsid w:val="00684041"/>
    <w:rsid w:val="006840BC"/>
    <w:rsid w:val="006842AC"/>
    <w:rsid w:val="00684709"/>
    <w:rsid w:val="00684A02"/>
    <w:rsid w:val="0068509A"/>
    <w:rsid w:val="006851A6"/>
    <w:rsid w:val="00685861"/>
    <w:rsid w:val="00686E2F"/>
    <w:rsid w:val="00687139"/>
    <w:rsid w:val="006877C0"/>
    <w:rsid w:val="00687E63"/>
    <w:rsid w:val="006901AB"/>
    <w:rsid w:val="006901D9"/>
    <w:rsid w:val="006901EF"/>
    <w:rsid w:val="00690C7B"/>
    <w:rsid w:val="006911E3"/>
    <w:rsid w:val="006915EA"/>
    <w:rsid w:val="00691FA6"/>
    <w:rsid w:val="0069299F"/>
    <w:rsid w:val="00692E01"/>
    <w:rsid w:val="00692E57"/>
    <w:rsid w:val="006937A2"/>
    <w:rsid w:val="00693962"/>
    <w:rsid w:val="00695370"/>
    <w:rsid w:val="00695490"/>
    <w:rsid w:val="00695997"/>
    <w:rsid w:val="00696862"/>
    <w:rsid w:val="006973F9"/>
    <w:rsid w:val="00697511"/>
    <w:rsid w:val="006975FC"/>
    <w:rsid w:val="00697C84"/>
    <w:rsid w:val="006A0C7F"/>
    <w:rsid w:val="006A113E"/>
    <w:rsid w:val="006A15EA"/>
    <w:rsid w:val="006A161A"/>
    <w:rsid w:val="006A1D47"/>
    <w:rsid w:val="006A1F10"/>
    <w:rsid w:val="006A231F"/>
    <w:rsid w:val="006A284A"/>
    <w:rsid w:val="006A2E9A"/>
    <w:rsid w:val="006A33F3"/>
    <w:rsid w:val="006A3842"/>
    <w:rsid w:val="006A47B5"/>
    <w:rsid w:val="006A553A"/>
    <w:rsid w:val="006A59E2"/>
    <w:rsid w:val="006A5ACC"/>
    <w:rsid w:val="006A5C6A"/>
    <w:rsid w:val="006A61CA"/>
    <w:rsid w:val="006A61E0"/>
    <w:rsid w:val="006A6600"/>
    <w:rsid w:val="006A6E5F"/>
    <w:rsid w:val="006A7082"/>
    <w:rsid w:val="006A71C4"/>
    <w:rsid w:val="006B0031"/>
    <w:rsid w:val="006B030B"/>
    <w:rsid w:val="006B05F7"/>
    <w:rsid w:val="006B0657"/>
    <w:rsid w:val="006B09C4"/>
    <w:rsid w:val="006B0C2F"/>
    <w:rsid w:val="006B0E54"/>
    <w:rsid w:val="006B11BE"/>
    <w:rsid w:val="006B15BC"/>
    <w:rsid w:val="006B15CE"/>
    <w:rsid w:val="006B1932"/>
    <w:rsid w:val="006B1D95"/>
    <w:rsid w:val="006B27CA"/>
    <w:rsid w:val="006B28DE"/>
    <w:rsid w:val="006B2C27"/>
    <w:rsid w:val="006B2F0C"/>
    <w:rsid w:val="006B32C0"/>
    <w:rsid w:val="006B3311"/>
    <w:rsid w:val="006B3695"/>
    <w:rsid w:val="006B3ED3"/>
    <w:rsid w:val="006B3EE0"/>
    <w:rsid w:val="006B421C"/>
    <w:rsid w:val="006B4252"/>
    <w:rsid w:val="006B4C9C"/>
    <w:rsid w:val="006B4CBB"/>
    <w:rsid w:val="006B4CFE"/>
    <w:rsid w:val="006B5171"/>
    <w:rsid w:val="006B5266"/>
    <w:rsid w:val="006B6073"/>
    <w:rsid w:val="006B66B4"/>
    <w:rsid w:val="006B6C42"/>
    <w:rsid w:val="006B6E5B"/>
    <w:rsid w:val="006B7056"/>
    <w:rsid w:val="006B7186"/>
    <w:rsid w:val="006B73D5"/>
    <w:rsid w:val="006B7BC8"/>
    <w:rsid w:val="006B7D62"/>
    <w:rsid w:val="006B7ED7"/>
    <w:rsid w:val="006C0232"/>
    <w:rsid w:val="006C02C4"/>
    <w:rsid w:val="006C05D5"/>
    <w:rsid w:val="006C05EF"/>
    <w:rsid w:val="006C082B"/>
    <w:rsid w:val="006C0D0B"/>
    <w:rsid w:val="006C0D55"/>
    <w:rsid w:val="006C1160"/>
    <w:rsid w:val="006C11D6"/>
    <w:rsid w:val="006C1559"/>
    <w:rsid w:val="006C2018"/>
    <w:rsid w:val="006C2617"/>
    <w:rsid w:val="006C28D0"/>
    <w:rsid w:val="006C35E2"/>
    <w:rsid w:val="006C39E0"/>
    <w:rsid w:val="006C4080"/>
    <w:rsid w:val="006C48A7"/>
    <w:rsid w:val="006C5527"/>
    <w:rsid w:val="006C64CF"/>
    <w:rsid w:val="006C64EC"/>
    <w:rsid w:val="006C6B9B"/>
    <w:rsid w:val="006C75BC"/>
    <w:rsid w:val="006C7C01"/>
    <w:rsid w:val="006D023E"/>
    <w:rsid w:val="006D02A9"/>
    <w:rsid w:val="006D0835"/>
    <w:rsid w:val="006D0897"/>
    <w:rsid w:val="006D0997"/>
    <w:rsid w:val="006D0B6A"/>
    <w:rsid w:val="006D0D0F"/>
    <w:rsid w:val="006D14EA"/>
    <w:rsid w:val="006D1A08"/>
    <w:rsid w:val="006D22B3"/>
    <w:rsid w:val="006D243E"/>
    <w:rsid w:val="006D25DE"/>
    <w:rsid w:val="006D25FB"/>
    <w:rsid w:val="006D2664"/>
    <w:rsid w:val="006D276C"/>
    <w:rsid w:val="006D2DF4"/>
    <w:rsid w:val="006D368D"/>
    <w:rsid w:val="006D3728"/>
    <w:rsid w:val="006D3D33"/>
    <w:rsid w:val="006D4069"/>
    <w:rsid w:val="006D44DC"/>
    <w:rsid w:val="006D451C"/>
    <w:rsid w:val="006D48B8"/>
    <w:rsid w:val="006D4961"/>
    <w:rsid w:val="006D4CD9"/>
    <w:rsid w:val="006D56DB"/>
    <w:rsid w:val="006D5C8D"/>
    <w:rsid w:val="006D635A"/>
    <w:rsid w:val="006D63A2"/>
    <w:rsid w:val="006D655F"/>
    <w:rsid w:val="006D6860"/>
    <w:rsid w:val="006D720A"/>
    <w:rsid w:val="006D743B"/>
    <w:rsid w:val="006D75C2"/>
    <w:rsid w:val="006D7839"/>
    <w:rsid w:val="006D7A66"/>
    <w:rsid w:val="006D7DAA"/>
    <w:rsid w:val="006E04DF"/>
    <w:rsid w:val="006E0664"/>
    <w:rsid w:val="006E0D14"/>
    <w:rsid w:val="006E113A"/>
    <w:rsid w:val="006E1434"/>
    <w:rsid w:val="006E1472"/>
    <w:rsid w:val="006E1741"/>
    <w:rsid w:val="006E1806"/>
    <w:rsid w:val="006E1A7E"/>
    <w:rsid w:val="006E20AE"/>
    <w:rsid w:val="006E20B0"/>
    <w:rsid w:val="006E258E"/>
    <w:rsid w:val="006E2824"/>
    <w:rsid w:val="006E283D"/>
    <w:rsid w:val="006E2C9E"/>
    <w:rsid w:val="006E2F30"/>
    <w:rsid w:val="006E35E4"/>
    <w:rsid w:val="006E363A"/>
    <w:rsid w:val="006E3808"/>
    <w:rsid w:val="006E3F14"/>
    <w:rsid w:val="006E45C6"/>
    <w:rsid w:val="006E4673"/>
    <w:rsid w:val="006E47AD"/>
    <w:rsid w:val="006E52C5"/>
    <w:rsid w:val="006E56D4"/>
    <w:rsid w:val="006E5CB7"/>
    <w:rsid w:val="006E5DAE"/>
    <w:rsid w:val="006E6CFC"/>
    <w:rsid w:val="006E7293"/>
    <w:rsid w:val="006E78B9"/>
    <w:rsid w:val="006E7CD4"/>
    <w:rsid w:val="006F043F"/>
    <w:rsid w:val="006F0C3A"/>
    <w:rsid w:val="006F0F3F"/>
    <w:rsid w:val="006F108F"/>
    <w:rsid w:val="006F11EB"/>
    <w:rsid w:val="006F1365"/>
    <w:rsid w:val="006F17BB"/>
    <w:rsid w:val="006F219F"/>
    <w:rsid w:val="006F2225"/>
    <w:rsid w:val="006F2425"/>
    <w:rsid w:val="006F26E1"/>
    <w:rsid w:val="006F2786"/>
    <w:rsid w:val="006F2A13"/>
    <w:rsid w:val="006F2F1B"/>
    <w:rsid w:val="006F3039"/>
    <w:rsid w:val="006F3BE1"/>
    <w:rsid w:val="006F3DB5"/>
    <w:rsid w:val="006F3E49"/>
    <w:rsid w:val="006F41B0"/>
    <w:rsid w:val="006F472E"/>
    <w:rsid w:val="006F47C8"/>
    <w:rsid w:val="006F4B24"/>
    <w:rsid w:val="006F5059"/>
    <w:rsid w:val="006F51C1"/>
    <w:rsid w:val="006F574E"/>
    <w:rsid w:val="006F5971"/>
    <w:rsid w:val="006F5AC9"/>
    <w:rsid w:val="006F63E5"/>
    <w:rsid w:val="006F6456"/>
    <w:rsid w:val="006F6557"/>
    <w:rsid w:val="006F663F"/>
    <w:rsid w:val="006F66CD"/>
    <w:rsid w:val="006F6CD5"/>
    <w:rsid w:val="006F70CD"/>
    <w:rsid w:val="006F7586"/>
    <w:rsid w:val="006F7BA4"/>
    <w:rsid w:val="00700233"/>
    <w:rsid w:val="0070037E"/>
    <w:rsid w:val="00700C5F"/>
    <w:rsid w:val="00700D94"/>
    <w:rsid w:val="00700E7F"/>
    <w:rsid w:val="00701784"/>
    <w:rsid w:val="0070194A"/>
    <w:rsid w:val="0070231E"/>
    <w:rsid w:val="0070235D"/>
    <w:rsid w:val="007025DD"/>
    <w:rsid w:val="0070284F"/>
    <w:rsid w:val="0070376A"/>
    <w:rsid w:val="00703954"/>
    <w:rsid w:val="007042B3"/>
    <w:rsid w:val="007047FB"/>
    <w:rsid w:val="007049EF"/>
    <w:rsid w:val="00705364"/>
    <w:rsid w:val="007055B0"/>
    <w:rsid w:val="0070561A"/>
    <w:rsid w:val="007058B8"/>
    <w:rsid w:val="00705A55"/>
    <w:rsid w:val="00706383"/>
    <w:rsid w:val="007063BF"/>
    <w:rsid w:val="00706B4B"/>
    <w:rsid w:val="00706E9F"/>
    <w:rsid w:val="007073E6"/>
    <w:rsid w:val="007076F1"/>
    <w:rsid w:val="0071002C"/>
    <w:rsid w:val="007104D5"/>
    <w:rsid w:val="00710507"/>
    <w:rsid w:val="00710524"/>
    <w:rsid w:val="0071054A"/>
    <w:rsid w:val="00710821"/>
    <w:rsid w:val="007108BD"/>
    <w:rsid w:val="00711145"/>
    <w:rsid w:val="00711441"/>
    <w:rsid w:val="0071156B"/>
    <w:rsid w:val="00711ABC"/>
    <w:rsid w:val="00711DBC"/>
    <w:rsid w:val="0071219E"/>
    <w:rsid w:val="00712927"/>
    <w:rsid w:val="00713A49"/>
    <w:rsid w:val="00713E22"/>
    <w:rsid w:val="007144A9"/>
    <w:rsid w:val="00714621"/>
    <w:rsid w:val="00714A1F"/>
    <w:rsid w:val="00714C0A"/>
    <w:rsid w:val="00715060"/>
    <w:rsid w:val="007150E7"/>
    <w:rsid w:val="00716890"/>
    <w:rsid w:val="00716D24"/>
    <w:rsid w:val="00716D5C"/>
    <w:rsid w:val="00716E44"/>
    <w:rsid w:val="00716FB1"/>
    <w:rsid w:val="00717028"/>
    <w:rsid w:val="00717700"/>
    <w:rsid w:val="007177BE"/>
    <w:rsid w:val="00717EC9"/>
    <w:rsid w:val="00717F07"/>
    <w:rsid w:val="00720568"/>
    <w:rsid w:val="007207F5"/>
    <w:rsid w:val="00720860"/>
    <w:rsid w:val="00720A23"/>
    <w:rsid w:val="00721861"/>
    <w:rsid w:val="007218FF"/>
    <w:rsid w:val="0072296F"/>
    <w:rsid w:val="007230E7"/>
    <w:rsid w:val="0072354A"/>
    <w:rsid w:val="00723DE1"/>
    <w:rsid w:val="00724042"/>
    <w:rsid w:val="007245BC"/>
    <w:rsid w:val="0072465E"/>
    <w:rsid w:val="00724952"/>
    <w:rsid w:val="00724A29"/>
    <w:rsid w:val="00724BF2"/>
    <w:rsid w:val="00724DB6"/>
    <w:rsid w:val="00725A6B"/>
    <w:rsid w:val="00725C2E"/>
    <w:rsid w:val="00725E4F"/>
    <w:rsid w:val="00725E7C"/>
    <w:rsid w:val="0072678B"/>
    <w:rsid w:val="007268E1"/>
    <w:rsid w:val="00726B9E"/>
    <w:rsid w:val="00726E3A"/>
    <w:rsid w:val="00727409"/>
    <w:rsid w:val="00727933"/>
    <w:rsid w:val="00730EF8"/>
    <w:rsid w:val="0073102F"/>
    <w:rsid w:val="00731071"/>
    <w:rsid w:val="00731393"/>
    <w:rsid w:val="00731451"/>
    <w:rsid w:val="00732169"/>
    <w:rsid w:val="00732365"/>
    <w:rsid w:val="00732EE8"/>
    <w:rsid w:val="00732F9C"/>
    <w:rsid w:val="007338B3"/>
    <w:rsid w:val="007339A6"/>
    <w:rsid w:val="00733B43"/>
    <w:rsid w:val="00733D47"/>
    <w:rsid w:val="00733D9A"/>
    <w:rsid w:val="00734076"/>
    <w:rsid w:val="00734600"/>
    <w:rsid w:val="00734C6C"/>
    <w:rsid w:val="007354B4"/>
    <w:rsid w:val="00735FCA"/>
    <w:rsid w:val="00736069"/>
    <w:rsid w:val="00736072"/>
    <w:rsid w:val="0073645F"/>
    <w:rsid w:val="0073647D"/>
    <w:rsid w:val="007364D7"/>
    <w:rsid w:val="007364FC"/>
    <w:rsid w:val="0073653D"/>
    <w:rsid w:val="00736616"/>
    <w:rsid w:val="00736BC8"/>
    <w:rsid w:val="00736E33"/>
    <w:rsid w:val="00736E8A"/>
    <w:rsid w:val="00737814"/>
    <w:rsid w:val="00737F87"/>
    <w:rsid w:val="00740295"/>
    <w:rsid w:val="007408FE"/>
    <w:rsid w:val="007410B8"/>
    <w:rsid w:val="00741969"/>
    <w:rsid w:val="007419C9"/>
    <w:rsid w:val="0074211F"/>
    <w:rsid w:val="0074256B"/>
    <w:rsid w:val="0074268B"/>
    <w:rsid w:val="00742C22"/>
    <w:rsid w:val="00743071"/>
    <w:rsid w:val="0074328D"/>
    <w:rsid w:val="0074337B"/>
    <w:rsid w:val="007434FF"/>
    <w:rsid w:val="00743A49"/>
    <w:rsid w:val="007442C7"/>
    <w:rsid w:val="007443C7"/>
    <w:rsid w:val="007445B0"/>
    <w:rsid w:val="007445FA"/>
    <w:rsid w:val="00744F41"/>
    <w:rsid w:val="00745424"/>
    <w:rsid w:val="007454E4"/>
    <w:rsid w:val="007455A6"/>
    <w:rsid w:val="007455B6"/>
    <w:rsid w:val="00745952"/>
    <w:rsid w:val="00745E3D"/>
    <w:rsid w:val="00746405"/>
    <w:rsid w:val="007465B5"/>
    <w:rsid w:val="0074700A"/>
    <w:rsid w:val="0074711E"/>
    <w:rsid w:val="00747543"/>
    <w:rsid w:val="00747711"/>
    <w:rsid w:val="00750219"/>
    <w:rsid w:val="007502A7"/>
    <w:rsid w:val="0075053C"/>
    <w:rsid w:val="0075092C"/>
    <w:rsid w:val="00750943"/>
    <w:rsid w:val="00750C7F"/>
    <w:rsid w:val="00750EB5"/>
    <w:rsid w:val="00750FF7"/>
    <w:rsid w:val="007517B4"/>
    <w:rsid w:val="0075206E"/>
    <w:rsid w:val="007520E9"/>
    <w:rsid w:val="0075217C"/>
    <w:rsid w:val="007529B8"/>
    <w:rsid w:val="00752A68"/>
    <w:rsid w:val="00752BEA"/>
    <w:rsid w:val="00752DBF"/>
    <w:rsid w:val="00752DD4"/>
    <w:rsid w:val="00753DF0"/>
    <w:rsid w:val="00753E3C"/>
    <w:rsid w:val="00754730"/>
    <w:rsid w:val="00754903"/>
    <w:rsid w:val="00754D4E"/>
    <w:rsid w:val="007550F4"/>
    <w:rsid w:val="007551FC"/>
    <w:rsid w:val="00755817"/>
    <w:rsid w:val="00755F3C"/>
    <w:rsid w:val="00756143"/>
    <w:rsid w:val="007563DC"/>
    <w:rsid w:val="007565DA"/>
    <w:rsid w:val="007568D1"/>
    <w:rsid w:val="007576A7"/>
    <w:rsid w:val="007578B1"/>
    <w:rsid w:val="00757A17"/>
    <w:rsid w:val="00757DE4"/>
    <w:rsid w:val="007603E7"/>
    <w:rsid w:val="00760A71"/>
    <w:rsid w:val="00760C80"/>
    <w:rsid w:val="007611C6"/>
    <w:rsid w:val="00761313"/>
    <w:rsid w:val="007614CA"/>
    <w:rsid w:val="007619F1"/>
    <w:rsid w:val="00761EF6"/>
    <w:rsid w:val="00761F15"/>
    <w:rsid w:val="00761F25"/>
    <w:rsid w:val="007625C1"/>
    <w:rsid w:val="00762697"/>
    <w:rsid w:val="007627CE"/>
    <w:rsid w:val="00762F9F"/>
    <w:rsid w:val="0076341E"/>
    <w:rsid w:val="00763463"/>
    <w:rsid w:val="00763E43"/>
    <w:rsid w:val="007645B4"/>
    <w:rsid w:val="00764883"/>
    <w:rsid w:val="0076498B"/>
    <w:rsid w:val="00764F02"/>
    <w:rsid w:val="00764F61"/>
    <w:rsid w:val="00764F91"/>
    <w:rsid w:val="00764FE9"/>
    <w:rsid w:val="007655B5"/>
    <w:rsid w:val="00765974"/>
    <w:rsid w:val="00765F4D"/>
    <w:rsid w:val="0076679E"/>
    <w:rsid w:val="00766B0B"/>
    <w:rsid w:val="00766C8B"/>
    <w:rsid w:val="00766FC0"/>
    <w:rsid w:val="00767C74"/>
    <w:rsid w:val="007702E7"/>
    <w:rsid w:val="0077055C"/>
    <w:rsid w:val="007707B6"/>
    <w:rsid w:val="00770877"/>
    <w:rsid w:val="00770A49"/>
    <w:rsid w:val="00770B57"/>
    <w:rsid w:val="00770CC7"/>
    <w:rsid w:val="00771026"/>
    <w:rsid w:val="00771058"/>
    <w:rsid w:val="00771073"/>
    <w:rsid w:val="0077126E"/>
    <w:rsid w:val="007713F1"/>
    <w:rsid w:val="0077140D"/>
    <w:rsid w:val="00771486"/>
    <w:rsid w:val="007715A8"/>
    <w:rsid w:val="00771CC2"/>
    <w:rsid w:val="00771DF6"/>
    <w:rsid w:val="007720D8"/>
    <w:rsid w:val="0077214C"/>
    <w:rsid w:val="00772377"/>
    <w:rsid w:val="0077271E"/>
    <w:rsid w:val="00772790"/>
    <w:rsid w:val="00772B96"/>
    <w:rsid w:val="00772EF3"/>
    <w:rsid w:val="00773528"/>
    <w:rsid w:val="007737CA"/>
    <w:rsid w:val="007742CF"/>
    <w:rsid w:val="007749A1"/>
    <w:rsid w:val="00774CEC"/>
    <w:rsid w:val="00774DE9"/>
    <w:rsid w:val="00774F82"/>
    <w:rsid w:val="00776647"/>
    <w:rsid w:val="00776855"/>
    <w:rsid w:val="00776AE1"/>
    <w:rsid w:val="0077709C"/>
    <w:rsid w:val="007770F3"/>
    <w:rsid w:val="00777BB5"/>
    <w:rsid w:val="00780653"/>
    <w:rsid w:val="00780729"/>
    <w:rsid w:val="00780BF5"/>
    <w:rsid w:val="00780C79"/>
    <w:rsid w:val="00780EBA"/>
    <w:rsid w:val="00780FE4"/>
    <w:rsid w:val="007811F1"/>
    <w:rsid w:val="00781BB0"/>
    <w:rsid w:val="00782791"/>
    <w:rsid w:val="00782B07"/>
    <w:rsid w:val="00782D5B"/>
    <w:rsid w:val="00783289"/>
    <w:rsid w:val="00783A0C"/>
    <w:rsid w:val="00783E9A"/>
    <w:rsid w:val="007840DB"/>
    <w:rsid w:val="007845D9"/>
    <w:rsid w:val="00784A14"/>
    <w:rsid w:val="007850DD"/>
    <w:rsid w:val="00785181"/>
    <w:rsid w:val="007856FA"/>
    <w:rsid w:val="007858BC"/>
    <w:rsid w:val="007859F8"/>
    <w:rsid w:val="007869F8"/>
    <w:rsid w:val="00786DF1"/>
    <w:rsid w:val="00786F08"/>
    <w:rsid w:val="007873D4"/>
    <w:rsid w:val="00787681"/>
    <w:rsid w:val="00787D41"/>
    <w:rsid w:val="007900B7"/>
    <w:rsid w:val="007903B3"/>
    <w:rsid w:val="00790C22"/>
    <w:rsid w:val="00790C5A"/>
    <w:rsid w:val="00790DB7"/>
    <w:rsid w:val="00790EB5"/>
    <w:rsid w:val="00790F51"/>
    <w:rsid w:val="00790FEF"/>
    <w:rsid w:val="0079176D"/>
    <w:rsid w:val="007917C1"/>
    <w:rsid w:val="007917F8"/>
    <w:rsid w:val="00791802"/>
    <w:rsid w:val="00791DB8"/>
    <w:rsid w:val="007921AE"/>
    <w:rsid w:val="007922F1"/>
    <w:rsid w:val="00792335"/>
    <w:rsid w:val="00792413"/>
    <w:rsid w:val="007927EC"/>
    <w:rsid w:val="007928A0"/>
    <w:rsid w:val="00792A07"/>
    <w:rsid w:val="00792EEC"/>
    <w:rsid w:val="00793312"/>
    <w:rsid w:val="007939F6"/>
    <w:rsid w:val="0079416B"/>
    <w:rsid w:val="007941D5"/>
    <w:rsid w:val="007946C2"/>
    <w:rsid w:val="00794AF0"/>
    <w:rsid w:val="00794ED3"/>
    <w:rsid w:val="0079515F"/>
    <w:rsid w:val="00795690"/>
    <w:rsid w:val="00795CB2"/>
    <w:rsid w:val="00795D8F"/>
    <w:rsid w:val="007960FE"/>
    <w:rsid w:val="0079668E"/>
    <w:rsid w:val="00796832"/>
    <w:rsid w:val="00797073"/>
    <w:rsid w:val="007971A2"/>
    <w:rsid w:val="00797C8C"/>
    <w:rsid w:val="007A01DC"/>
    <w:rsid w:val="007A03EE"/>
    <w:rsid w:val="007A074C"/>
    <w:rsid w:val="007A0C29"/>
    <w:rsid w:val="007A1189"/>
    <w:rsid w:val="007A1283"/>
    <w:rsid w:val="007A17AC"/>
    <w:rsid w:val="007A2588"/>
    <w:rsid w:val="007A2AA0"/>
    <w:rsid w:val="007A2CD6"/>
    <w:rsid w:val="007A3207"/>
    <w:rsid w:val="007A3CBB"/>
    <w:rsid w:val="007A3F27"/>
    <w:rsid w:val="007A3F2C"/>
    <w:rsid w:val="007A3F83"/>
    <w:rsid w:val="007A438F"/>
    <w:rsid w:val="007A44E8"/>
    <w:rsid w:val="007A4A7A"/>
    <w:rsid w:val="007A5B24"/>
    <w:rsid w:val="007A5D7E"/>
    <w:rsid w:val="007A5E24"/>
    <w:rsid w:val="007A5E99"/>
    <w:rsid w:val="007A673C"/>
    <w:rsid w:val="007A67C5"/>
    <w:rsid w:val="007A680D"/>
    <w:rsid w:val="007A6A33"/>
    <w:rsid w:val="007A710A"/>
    <w:rsid w:val="007A740D"/>
    <w:rsid w:val="007A77DB"/>
    <w:rsid w:val="007A7A3C"/>
    <w:rsid w:val="007A7F7A"/>
    <w:rsid w:val="007B06BA"/>
    <w:rsid w:val="007B090A"/>
    <w:rsid w:val="007B1135"/>
    <w:rsid w:val="007B1217"/>
    <w:rsid w:val="007B189A"/>
    <w:rsid w:val="007B1FE6"/>
    <w:rsid w:val="007B21F1"/>
    <w:rsid w:val="007B2440"/>
    <w:rsid w:val="007B2682"/>
    <w:rsid w:val="007B2EFF"/>
    <w:rsid w:val="007B3088"/>
    <w:rsid w:val="007B30A2"/>
    <w:rsid w:val="007B3221"/>
    <w:rsid w:val="007B33F8"/>
    <w:rsid w:val="007B3450"/>
    <w:rsid w:val="007B3909"/>
    <w:rsid w:val="007B3ABB"/>
    <w:rsid w:val="007B3B0C"/>
    <w:rsid w:val="007B3D00"/>
    <w:rsid w:val="007B3E0D"/>
    <w:rsid w:val="007B43E4"/>
    <w:rsid w:val="007B4490"/>
    <w:rsid w:val="007B4BBE"/>
    <w:rsid w:val="007B4E55"/>
    <w:rsid w:val="007B4F2A"/>
    <w:rsid w:val="007B5AB8"/>
    <w:rsid w:val="007B5D59"/>
    <w:rsid w:val="007B5ED0"/>
    <w:rsid w:val="007B6366"/>
    <w:rsid w:val="007B65E5"/>
    <w:rsid w:val="007B6A47"/>
    <w:rsid w:val="007B6FB9"/>
    <w:rsid w:val="007B70F3"/>
    <w:rsid w:val="007B7574"/>
    <w:rsid w:val="007B7596"/>
    <w:rsid w:val="007B7812"/>
    <w:rsid w:val="007B7AB2"/>
    <w:rsid w:val="007B7D1B"/>
    <w:rsid w:val="007C01BF"/>
    <w:rsid w:val="007C031C"/>
    <w:rsid w:val="007C071A"/>
    <w:rsid w:val="007C0898"/>
    <w:rsid w:val="007C0CE3"/>
    <w:rsid w:val="007C13C7"/>
    <w:rsid w:val="007C1598"/>
    <w:rsid w:val="007C1FFF"/>
    <w:rsid w:val="007C24F1"/>
    <w:rsid w:val="007C24FB"/>
    <w:rsid w:val="007C25B0"/>
    <w:rsid w:val="007C2693"/>
    <w:rsid w:val="007C2EEC"/>
    <w:rsid w:val="007C3692"/>
    <w:rsid w:val="007C36C2"/>
    <w:rsid w:val="007C3FF2"/>
    <w:rsid w:val="007C4390"/>
    <w:rsid w:val="007C44A3"/>
    <w:rsid w:val="007C4AB0"/>
    <w:rsid w:val="007C56CC"/>
    <w:rsid w:val="007C5A3C"/>
    <w:rsid w:val="007C5AFC"/>
    <w:rsid w:val="007C5E40"/>
    <w:rsid w:val="007C6211"/>
    <w:rsid w:val="007C639F"/>
    <w:rsid w:val="007C674A"/>
    <w:rsid w:val="007C6D1F"/>
    <w:rsid w:val="007C6E62"/>
    <w:rsid w:val="007C7177"/>
    <w:rsid w:val="007C7239"/>
    <w:rsid w:val="007C793B"/>
    <w:rsid w:val="007C7FBA"/>
    <w:rsid w:val="007D0DBF"/>
    <w:rsid w:val="007D1678"/>
    <w:rsid w:val="007D1A38"/>
    <w:rsid w:val="007D1DC7"/>
    <w:rsid w:val="007D2010"/>
    <w:rsid w:val="007D2242"/>
    <w:rsid w:val="007D23D1"/>
    <w:rsid w:val="007D24EE"/>
    <w:rsid w:val="007D27F8"/>
    <w:rsid w:val="007D29B9"/>
    <w:rsid w:val="007D2DCC"/>
    <w:rsid w:val="007D3411"/>
    <w:rsid w:val="007D39E3"/>
    <w:rsid w:val="007D44D2"/>
    <w:rsid w:val="007D49E1"/>
    <w:rsid w:val="007D4AA9"/>
    <w:rsid w:val="007D4B32"/>
    <w:rsid w:val="007D4C1F"/>
    <w:rsid w:val="007D4DBC"/>
    <w:rsid w:val="007D506D"/>
    <w:rsid w:val="007D51F2"/>
    <w:rsid w:val="007D5397"/>
    <w:rsid w:val="007D5550"/>
    <w:rsid w:val="007D5E2F"/>
    <w:rsid w:val="007D5E7C"/>
    <w:rsid w:val="007D6631"/>
    <w:rsid w:val="007D669D"/>
    <w:rsid w:val="007D6786"/>
    <w:rsid w:val="007D678B"/>
    <w:rsid w:val="007D690A"/>
    <w:rsid w:val="007D7000"/>
    <w:rsid w:val="007D7078"/>
    <w:rsid w:val="007D783F"/>
    <w:rsid w:val="007D78FA"/>
    <w:rsid w:val="007E031D"/>
    <w:rsid w:val="007E0507"/>
    <w:rsid w:val="007E08F4"/>
    <w:rsid w:val="007E0D2F"/>
    <w:rsid w:val="007E0EC2"/>
    <w:rsid w:val="007E1597"/>
    <w:rsid w:val="007E1965"/>
    <w:rsid w:val="007E1A83"/>
    <w:rsid w:val="007E1C91"/>
    <w:rsid w:val="007E1DE0"/>
    <w:rsid w:val="007E22C9"/>
    <w:rsid w:val="007E2569"/>
    <w:rsid w:val="007E2671"/>
    <w:rsid w:val="007E27FE"/>
    <w:rsid w:val="007E2B10"/>
    <w:rsid w:val="007E2EB6"/>
    <w:rsid w:val="007E3BDA"/>
    <w:rsid w:val="007E3D45"/>
    <w:rsid w:val="007E3F0E"/>
    <w:rsid w:val="007E485A"/>
    <w:rsid w:val="007E4975"/>
    <w:rsid w:val="007E4BA4"/>
    <w:rsid w:val="007E53B9"/>
    <w:rsid w:val="007E5648"/>
    <w:rsid w:val="007E5744"/>
    <w:rsid w:val="007E6259"/>
    <w:rsid w:val="007E639A"/>
    <w:rsid w:val="007E65D5"/>
    <w:rsid w:val="007E67B4"/>
    <w:rsid w:val="007E68F1"/>
    <w:rsid w:val="007E6F80"/>
    <w:rsid w:val="007E7579"/>
    <w:rsid w:val="007E76C5"/>
    <w:rsid w:val="007E7EC2"/>
    <w:rsid w:val="007E7FC0"/>
    <w:rsid w:val="007F0255"/>
    <w:rsid w:val="007F0474"/>
    <w:rsid w:val="007F117F"/>
    <w:rsid w:val="007F1348"/>
    <w:rsid w:val="007F13A0"/>
    <w:rsid w:val="007F1835"/>
    <w:rsid w:val="007F1854"/>
    <w:rsid w:val="007F1C6B"/>
    <w:rsid w:val="007F25E6"/>
    <w:rsid w:val="007F2D84"/>
    <w:rsid w:val="007F3476"/>
    <w:rsid w:val="007F3FD4"/>
    <w:rsid w:val="007F4436"/>
    <w:rsid w:val="007F47CF"/>
    <w:rsid w:val="007F494C"/>
    <w:rsid w:val="007F4ECA"/>
    <w:rsid w:val="007F4F1A"/>
    <w:rsid w:val="007F51DA"/>
    <w:rsid w:val="007F55D0"/>
    <w:rsid w:val="007F5A3B"/>
    <w:rsid w:val="007F5C19"/>
    <w:rsid w:val="007F63DC"/>
    <w:rsid w:val="007F6773"/>
    <w:rsid w:val="007F6878"/>
    <w:rsid w:val="007F70EE"/>
    <w:rsid w:val="007F70F0"/>
    <w:rsid w:val="007F7CA8"/>
    <w:rsid w:val="0080015F"/>
    <w:rsid w:val="00800294"/>
    <w:rsid w:val="00800D10"/>
    <w:rsid w:val="00801384"/>
    <w:rsid w:val="008017D3"/>
    <w:rsid w:val="00801876"/>
    <w:rsid w:val="00802407"/>
    <w:rsid w:val="00802C08"/>
    <w:rsid w:val="00802E78"/>
    <w:rsid w:val="00804306"/>
    <w:rsid w:val="008044B4"/>
    <w:rsid w:val="0080467B"/>
    <w:rsid w:val="00804AC8"/>
    <w:rsid w:val="00804B48"/>
    <w:rsid w:val="00804D82"/>
    <w:rsid w:val="00804FC8"/>
    <w:rsid w:val="0080558E"/>
    <w:rsid w:val="00805602"/>
    <w:rsid w:val="00805644"/>
    <w:rsid w:val="008058B5"/>
    <w:rsid w:val="0080605F"/>
    <w:rsid w:val="0080606F"/>
    <w:rsid w:val="008064AB"/>
    <w:rsid w:val="00806552"/>
    <w:rsid w:val="008067B1"/>
    <w:rsid w:val="00806C30"/>
    <w:rsid w:val="00806D10"/>
    <w:rsid w:val="00806F81"/>
    <w:rsid w:val="00810362"/>
    <w:rsid w:val="00810C19"/>
    <w:rsid w:val="0081249E"/>
    <w:rsid w:val="00812839"/>
    <w:rsid w:val="00813252"/>
    <w:rsid w:val="008136D1"/>
    <w:rsid w:val="0081372E"/>
    <w:rsid w:val="00813778"/>
    <w:rsid w:val="00813A69"/>
    <w:rsid w:val="008142AE"/>
    <w:rsid w:val="008149D8"/>
    <w:rsid w:val="00814ACF"/>
    <w:rsid w:val="00814AF2"/>
    <w:rsid w:val="00814B9C"/>
    <w:rsid w:val="00814D0E"/>
    <w:rsid w:val="00814FEA"/>
    <w:rsid w:val="008151BC"/>
    <w:rsid w:val="00815641"/>
    <w:rsid w:val="008156F9"/>
    <w:rsid w:val="00815BE8"/>
    <w:rsid w:val="008162C3"/>
    <w:rsid w:val="0081665B"/>
    <w:rsid w:val="0081698D"/>
    <w:rsid w:val="00816C7E"/>
    <w:rsid w:val="00817044"/>
    <w:rsid w:val="00817117"/>
    <w:rsid w:val="008179C8"/>
    <w:rsid w:val="00817E0A"/>
    <w:rsid w:val="008200B4"/>
    <w:rsid w:val="008201A3"/>
    <w:rsid w:val="00820889"/>
    <w:rsid w:val="00821291"/>
    <w:rsid w:val="00821801"/>
    <w:rsid w:val="00822370"/>
    <w:rsid w:val="00822388"/>
    <w:rsid w:val="00822666"/>
    <w:rsid w:val="00822C35"/>
    <w:rsid w:val="00822FEF"/>
    <w:rsid w:val="00823467"/>
    <w:rsid w:val="00823484"/>
    <w:rsid w:val="00823AF1"/>
    <w:rsid w:val="00823BCA"/>
    <w:rsid w:val="00823BD3"/>
    <w:rsid w:val="00823CCA"/>
    <w:rsid w:val="00824580"/>
    <w:rsid w:val="008247D3"/>
    <w:rsid w:val="0082495C"/>
    <w:rsid w:val="00824BB8"/>
    <w:rsid w:val="00824E82"/>
    <w:rsid w:val="00825016"/>
    <w:rsid w:val="00825ED0"/>
    <w:rsid w:val="0082624F"/>
    <w:rsid w:val="00826635"/>
    <w:rsid w:val="008266B3"/>
    <w:rsid w:val="00826FD0"/>
    <w:rsid w:val="008270E7"/>
    <w:rsid w:val="00827148"/>
    <w:rsid w:val="008275A7"/>
    <w:rsid w:val="0082798E"/>
    <w:rsid w:val="00827BAB"/>
    <w:rsid w:val="00827FD2"/>
    <w:rsid w:val="00830135"/>
    <w:rsid w:val="0083065D"/>
    <w:rsid w:val="00830923"/>
    <w:rsid w:val="008309CB"/>
    <w:rsid w:val="00830B13"/>
    <w:rsid w:val="00831499"/>
    <w:rsid w:val="00831560"/>
    <w:rsid w:val="0083175B"/>
    <w:rsid w:val="00831777"/>
    <w:rsid w:val="008320E6"/>
    <w:rsid w:val="0083255D"/>
    <w:rsid w:val="0083289F"/>
    <w:rsid w:val="008329AB"/>
    <w:rsid w:val="0083306B"/>
    <w:rsid w:val="0083379D"/>
    <w:rsid w:val="00833D12"/>
    <w:rsid w:val="0083411B"/>
    <w:rsid w:val="008343FA"/>
    <w:rsid w:val="008346CD"/>
    <w:rsid w:val="00834C6C"/>
    <w:rsid w:val="00834DC3"/>
    <w:rsid w:val="00835888"/>
    <w:rsid w:val="00835ADC"/>
    <w:rsid w:val="00836149"/>
    <w:rsid w:val="008368AA"/>
    <w:rsid w:val="00836B92"/>
    <w:rsid w:val="00836CFB"/>
    <w:rsid w:val="00837ADE"/>
    <w:rsid w:val="00837D95"/>
    <w:rsid w:val="00837FDD"/>
    <w:rsid w:val="0084003E"/>
    <w:rsid w:val="00840802"/>
    <w:rsid w:val="008409D3"/>
    <w:rsid w:val="0084105C"/>
    <w:rsid w:val="008412D1"/>
    <w:rsid w:val="00841520"/>
    <w:rsid w:val="008415DF"/>
    <w:rsid w:val="00841AA2"/>
    <w:rsid w:val="00841DB6"/>
    <w:rsid w:val="00841ED9"/>
    <w:rsid w:val="008421A8"/>
    <w:rsid w:val="00842EBA"/>
    <w:rsid w:val="008431D4"/>
    <w:rsid w:val="00843371"/>
    <w:rsid w:val="0084390C"/>
    <w:rsid w:val="00843BD1"/>
    <w:rsid w:val="00843C0E"/>
    <w:rsid w:val="00844399"/>
    <w:rsid w:val="008444F1"/>
    <w:rsid w:val="008445C4"/>
    <w:rsid w:val="00844746"/>
    <w:rsid w:val="0084482D"/>
    <w:rsid w:val="00844EE1"/>
    <w:rsid w:val="008452CA"/>
    <w:rsid w:val="00845FD3"/>
    <w:rsid w:val="008464ED"/>
    <w:rsid w:val="00846970"/>
    <w:rsid w:val="00846BC1"/>
    <w:rsid w:val="00846E7D"/>
    <w:rsid w:val="008477D9"/>
    <w:rsid w:val="008478BF"/>
    <w:rsid w:val="00847CFE"/>
    <w:rsid w:val="008500AE"/>
    <w:rsid w:val="00850374"/>
    <w:rsid w:val="00850393"/>
    <w:rsid w:val="008503A1"/>
    <w:rsid w:val="008507CB"/>
    <w:rsid w:val="0085095B"/>
    <w:rsid w:val="008510BE"/>
    <w:rsid w:val="008510DF"/>
    <w:rsid w:val="00851265"/>
    <w:rsid w:val="008516F5"/>
    <w:rsid w:val="00851732"/>
    <w:rsid w:val="00851C3C"/>
    <w:rsid w:val="00851E64"/>
    <w:rsid w:val="00852274"/>
    <w:rsid w:val="0085249B"/>
    <w:rsid w:val="008526E8"/>
    <w:rsid w:val="0085275D"/>
    <w:rsid w:val="008530E3"/>
    <w:rsid w:val="008537B1"/>
    <w:rsid w:val="00854709"/>
    <w:rsid w:val="00854721"/>
    <w:rsid w:val="00855101"/>
    <w:rsid w:val="008559DF"/>
    <w:rsid w:val="00856346"/>
    <w:rsid w:val="0085699D"/>
    <w:rsid w:val="008569F1"/>
    <w:rsid w:val="00856A67"/>
    <w:rsid w:val="00856F30"/>
    <w:rsid w:val="008571EA"/>
    <w:rsid w:val="008578E4"/>
    <w:rsid w:val="00857A56"/>
    <w:rsid w:val="00857C19"/>
    <w:rsid w:val="00857CFF"/>
    <w:rsid w:val="00857D1B"/>
    <w:rsid w:val="00857D3C"/>
    <w:rsid w:val="00857E33"/>
    <w:rsid w:val="00857F2B"/>
    <w:rsid w:val="00860325"/>
    <w:rsid w:val="008606B2"/>
    <w:rsid w:val="00860E5E"/>
    <w:rsid w:val="00860FEF"/>
    <w:rsid w:val="00861776"/>
    <w:rsid w:val="00861E10"/>
    <w:rsid w:val="00861F93"/>
    <w:rsid w:val="00862186"/>
    <w:rsid w:val="0086236F"/>
    <w:rsid w:val="00862426"/>
    <w:rsid w:val="008626D3"/>
    <w:rsid w:val="008627C4"/>
    <w:rsid w:val="00862F7F"/>
    <w:rsid w:val="00863427"/>
    <w:rsid w:val="008635CE"/>
    <w:rsid w:val="008635CF"/>
    <w:rsid w:val="008638B9"/>
    <w:rsid w:val="0086393D"/>
    <w:rsid w:val="008639D4"/>
    <w:rsid w:val="00863AD0"/>
    <w:rsid w:val="00864124"/>
    <w:rsid w:val="0086499B"/>
    <w:rsid w:val="00864F20"/>
    <w:rsid w:val="00864FF4"/>
    <w:rsid w:val="0086528B"/>
    <w:rsid w:val="008654B5"/>
    <w:rsid w:val="00865DD7"/>
    <w:rsid w:val="00865FE5"/>
    <w:rsid w:val="0086620B"/>
    <w:rsid w:val="0086690A"/>
    <w:rsid w:val="0086704D"/>
    <w:rsid w:val="00867050"/>
    <w:rsid w:val="00867AFE"/>
    <w:rsid w:val="00867C06"/>
    <w:rsid w:val="00867F17"/>
    <w:rsid w:val="0087023D"/>
    <w:rsid w:val="00870350"/>
    <w:rsid w:val="0087050E"/>
    <w:rsid w:val="008705FF"/>
    <w:rsid w:val="0087069D"/>
    <w:rsid w:val="00870778"/>
    <w:rsid w:val="008709CA"/>
    <w:rsid w:val="008709FB"/>
    <w:rsid w:val="00871415"/>
    <w:rsid w:val="00871A9B"/>
    <w:rsid w:val="00871F86"/>
    <w:rsid w:val="008721E1"/>
    <w:rsid w:val="00872979"/>
    <w:rsid w:val="008729DC"/>
    <w:rsid w:val="00872B71"/>
    <w:rsid w:val="00872BF1"/>
    <w:rsid w:val="00872DBB"/>
    <w:rsid w:val="0087302C"/>
    <w:rsid w:val="00873416"/>
    <w:rsid w:val="00873A67"/>
    <w:rsid w:val="00874648"/>
    <w:rsid w:val="00874C21"/>
    <w:rsid w:val="00875316"/>
    <w:rsid w:val="008759A0"/>
    <w:rsid w:val="00875BCB"/>
    <w:rsid w:val="00875DEC"/>
    <w:rsid w:val="00875E77"/>
    <w:rsid w:val="0087628D"/>
    <w:rsid w:val="00876792"/>
    <w:rsid w:val="008768BC"/>
    <w:rsid w:val="00877355"/>
    <w:rsid w:val="00877786"/>
    <w:rsid w:val="00877A13"/>
    <w:rsid w:val="00877ACE"/>
    <w:rsid w:val="00877C57"/>
    <w:rsid w:val="0088078D"/>
    <w:rsid w:val="0088088F"/>
    <w:rsid w:val="00880DFA"/>
    <w:rsid w:val="00880EE6"/>
    <w:rsid w:val="00880F5D"/>
    <w:rsid w:val="00881532"/>
    <w:rsid w:val="008821B8"/>
    <w:rsid w:val="00882489"/>
    <w:rsid w:val="00882617"/>
    <w:rsid w:val="00882832"/>
    <w:rsid w:val="008829DC"/>
    <w:rsid w:val="00882F9E"/>
    <w:rsid w:val="0088312E"/>
    <w:rsid w:val="0088327A"/>
    <w:rsid w:val="00883B77"/>
    <w:rsid w:val="00884784"/>
    <w:rsid w:val="00884900"/>
    <w:rsid w:val="00884C46"/>
    <w:rsid w:val="00885AB3"/>
    <w:rsid w:val="0088634C"/>
    <w:rsid w:val="00886B7C"/>
    <w:rsid w:val="0089008E"/>
    <w:rsid w:val="00890A7C"/>
    <w:rsid w:val="00890BF3"/>
    <w:rsid w:val="00890D3D"/>
    <w:rsid w:val="00890EC3"/>
    <w:rsid w:val="0089122B"/>
    <w:rsid w:val="00891286"/>
    <w:rsid w:val="0089141C"/>
    <w:rsid w:val="0089176A"/>
    <w:rsid w:val="00891C59"/>
    <w:rsid w:val="00891EAB"/>
    <w:rsid w:val="008925F7"/>
    <w:rsid w:val="008925FB"/>
    <w:rsid w:val="00892724"/>
    <w:rsid w:val="0089278A"/>
    <w:rsid w:val="00892EE6"/>
    <w:rsid w:val="008935CC"/>
    <w:rsid w:val="008936D5"/>
    <w:rsid w:val="008939E5"/>
    <w:rsid w:val="00893C8E"/>
    <w:rsid w:val="00893E06"/>
    <w:rsid w:val="00894124"/>
    <w:rsid w:val="0089495A"/>
    <w:rsid w:val="00894A92"/>
    <w:rsid w:val="00894C1F"/>
    <w:rsid w:val="00894D17"/>
    <w:rsid w:val="00895188"/>
    <w:rsid w:val="00896165"/>
    <w:rsid w:val="00896BE6"/>
    <w:rsid w:val="00896CB9"/>
    <w:rsid w:val="00896EC3"/>
    <w:rsid w:val="008972E8"/>
    <w:rsid w:val="0089785F"/>
    <w:rsid w:val="008A01A7"/>
    <w:rsid w:val="008A07CD"/>
    <w:rsid w:val="008A0FB1"/>
    <w:rsid w:val="008A1299"/>
    <w:rsid w:val="008A14EC"/>
    <w:rsid w:val="008A16FE"/>
    <w:rsid w:val="008A1EA5"/>
    <w:rsid w:val="008A26E5"/>
    <w:rsid w:val="008A2C67"/>
    <w:rsid w:val="008A30D2"/>
    <w:rsid w:val="008A319F"/>
    <w:rsid w:val="008A3556"/>
    <w:rsid w:val="008A43C1"/>
    <w:rsid w:val="008A4432"/>
    <w:rsid w:val="008A4512"/>
    <w:rsid w:val="008A4A60"/>
    <w:rsid w:val="008A4B9F"/>
    <w:rsid w:val="008A4BF1"/>
    <w:rsid w:val="008A5277"/>
    <w:rsid w:val="008A533F"/>
    <w:rsid w:val="008A579E"/>
    <w:rsid w:val="008A5856"/>
    <w:rsid w:val="008A5C86"/>
    <w:rsid w:val="008A5F90"/>
    <w:rsid w:val="008A6447"/>
    <w:rsid w:val="008A6EFD"/>
    <w:rsid w:val="008A721E"/>
    <w:rsid w:val="008A7238"/>
    <w:rsid w:val="008A767C"/>
    <w:rsid w:val="008A76C9"/>
    <w:rsid w:val="008A7776"/>
    <w:rsid w:val="008A7866"/>
    <w:rsid w:val="008B0486"/>
    <w:rsid w:val="008B0960"/>
    <w:rsid w:val="008B09B4"/>
    <w:rsid w:val="008B0C3C"/>
    <w:rsid w:val="008B0E2C"/>
    <w:rsid w:val="008B15C2"/>
    <w:rsid w:val="008B1723"/>
    <w:rsid w:val="008B1760"/>
    <w:rsid w:val="008B1D8B"/>
    <w:rsid w:val="008B20CF"/>
    <w:rsid w:val="008B2471"/>
    <w:rsid w:val="008B2798"/>
    <w:rsid w:val="008B2B91"/>
    <w:rsid w:val="008B2BA6"/>
    <w:rsid w:val="008B3D7E"/>
    <w:rsid w:val="008B3E10"/>
    <w:rsid w:val="008B3E59"/>
    <w:rsid w:val="008B3F5F"/>
    <w:rsid w:val="008B4494"/>
    <w:rsid w:val="008B4719"/>
    <w:rsid w:val="008B4D90"/>
    <w:rsid w:val="008B54AE"/>
    <w:rsid w:val="008B54E6"/>
    <w:rsid w:val="008B5C26"/>
    <w:rsid w:val="008B5F0D"/>
    <w:rsid w:val="008B6320"/>
    <w:rsid w:val="008B75E6"/>
    <w:rsid w:val="008B779E"/>
    <w:rsid w:val="008C007C"/>
    <w:rsid w:val="008C0502"/>
    <w:rsid w:val="008C0D89"/>
    <w:rsid w:val="008C111E"/>
    <w:rsid w:val="008C19C5"/>
    <w:rsid w:val="008C220E"/>
    <w:rsid w:val="008C2DF0"/>
    <w:rsid w:val="008C334F"/>
    <w:rsid w:val="008C37A7"/>
    <w:rsid w:val="008C3C2C"/>
    <w:rsid w:val="008C47E0"/>
    <w:rsid w:val="008C4AED"/>
    <w:rsid w:val="008C5342"/>
    <w:rsid w:val="008C6163"/>
    <w:rsid w:val="008C686D"/>
    <w:rsid w:val="008C68D1"/>
    <w:rsid w:val="008C6F16"/>
    <w:rsid w:val="008C7036"/>
    <w:rsid w:val="008C7500"/>
    <w:rsid w:val="008C78EB"/>
    <w:rsid w:val="008C7CDD"/>
    <w:rsid w:val="008D015C"/>
    <w:rsid w:val="008D0638"/>
    <w:rsid w:val="008D1415"/>
    <w:rsid w:val="008D1903"/>
    <w:rsid w:val="008D1C1D"/>
    <w:rsid w:val="008D1E35"/>
    <w:rsid w:val="008D1E6A"/>
    <w:rsid w:val="008D1F3C"/>
    <w:rsid w:val="008D217E"/>
    <w:rsid w:val="008D222A"/>
    <w:rsid w:val="008D22E1"/>
    <w:rsid w:val="008D23B4"/>
    <w:rsid w:val="008D2AF0"/>
    <w:rsid w:val="008D2E9E"/>
    <w:rsid w:val="008D30A4"/>
    <w:rsid w:val="008D3A1B"/>
    <w:rsid w:val="008D4441"/>
    <w:rsid w:val="008D4DBE"/>
    <w:rsid w:val="008D4EEE"/>
    <w:rsid w:val="008D533E"/>
    <w:rsid w:val="008D5DE9"/>
    <w:rsid w:val="008D5EEC"/>
    <w:rsid w:val="008D65EE"/>
    <w:rsid w:val="008D69B6"/>
    <w:rsid w:val="008D6A0B"/>
    <w:rsid w:val="008D7015"/>
    <w:rsid w:val="008D73D6"/>
    <w:rsid w:val="008D7870"/>
    <w:rsid w:val="008D7A0F"/>
    <w:rsid w:val="008D7C7D"/>
    <w:rsid w:val="008D7EF0"/>
    <w:rsid w:val="008D7F87"/>
    <w:rsid w:val="008E0788"/>
    <w:rsid w:val="008E0F1E"/>
    <w:rsid w:val="008E1154"/>
    <w:rsid w:val="008E1726"/>
    <w:rsid w:val="008E1811"/>
    <w:rsid w:val="008E1C1C"/>
    <w:rsid w:val="008E1FC3"/>
    <w:rsid w:val="008E2EA9"/>
    <w:rsid w:val="008E2FD5"/>
    <w:rsid w:val="008E303F"/>
    <w:rsid w:val="008E325B"/>
    <w:rsid w:val="008E36ED"/>
    <w:rsid w:val="008E3A63"/>
    <w:rsid w:val="008E3B3F"/>
    <w:rsid w:val="008E3E03"/>
    <w:rsid w:val="008E48A7"/>
    <w:rsid w:val="008E48FD"/>
    <w:rsid w:val="008E5DC1"/>
    <w:rsid w:val="008E5FD8"/>
    <w:rsid w:val="008E6B25"/>
    <w:rsid w:val="008E7341"/>
    <w:rsid w:val="008E7382"/>
    <w:rsid w:val="008E741B"/>
    <w:rsid w:val="008E763A"/>
    <w:rsid w:val="008E76AD"/>
    <w:rsid w:val="008E79E0"/>
    <w:rsid w:val="008E7CB1"/>
    <w:rsid w:val="008F0247"/>
    <w:rsid w:val="008F07BA"/>
    <w:rsid w:val="008F0994"/>
    <w:rsid w:val="008F0BBE"/>
    <w:rsid w:val="008F10E7"/>
    <w:rsid w:val="008F15CB"/>
    <w:rsid w:val="008F1A92"/>
    <w:rsid w:val="008F22BC"/>
    <w:rsid w:val="008F2664"/>
    <w:rsid w:val="008F2979"/>
    <w:rsid w:val="008F2AA6"/>
    <w:rsid w:val="008F2C00"/>
    <w:rsid w:val="008F2CC3"/>
    <w:rsid w:val="008F320F"/>
    <w:rsid w:val="008F331A"/>
    <w:rsid w:val="008F3353"/>
    <w:rsid w:val="008F3DED"/>
    <w:rsid w:val="008F5358"/>
    <w:rsid w:val="008F62FB"/>
    <w:rsid w:val="008F659B"/>
    <w:rsid w:val="008F661D"/>
    <w:rsid w:val="008F6A21"/>
    <w:rsid w:val="008F74CB"/>
    <w:rsid w:val="008F77E5"/>
    <w:rsid w:val="008F7D47"/>
    <w:rsid w:val="009002B8"/>
    <w:rsid w:val="00900862"/>
    <w:rsid w:val="009008A2"/>
    <w:rsid w:val="009014F0"/>
    <w:rsid w:val="00901A7E"/>
    <w:rsid w:val="00901BCB"/>
    <w:rsid w:val="00902169"/>
    <w:rsid w:val="00902262"/>
    <w:rsid w:val="00902343"/>
    <w:rsid w:val="00902461"/>
    <w:rsid w:val="0090296A"/>
    <w:rsid w:val="00902CB7"/>
    <w:rsid w:val="0090393E"/>
    <w:rsid w:val="009039C5"/>
    <w:rsid w:val="00903E1F"/>
    <w:rsid w:val="00904974"/>
    <w:rsid w:val="0090497A"/>
    <w:rsid w:val="009049CF"/>
    <w:rsid w:val="00904B38"/>
    <w:rsid w:val="00904BBD"/>
    <w:rsid w:val="00905578"/>
    <w:rsid w:val="00905694"/>
    <w:rsid w:val="009059DA"/>
    <w:rsid w:val="00905BA6"/>
    <w:rsid w:val="00905DD8"/>
    <w:rsid w:val="00905E6B"/>
    <w:rsid w:val="00906153"/>
    <w:rsid w:val="009066CF"/>
    <w:rsid w:val="00906B59"/>
    <w:rsid w:val="00906BC8"/>
    <w:rsid w:val="00907349"/>
    <w:rsid w:val="0091000D"/>
    <w:rsid w:val="009101FF"/>
    <w:rsid w:val="00910709"/>
    <w:rsid w:val="00910B0A"/>
    <w:rsid w:val="00911036"/>
    <w:rsid w:val="009111BF"/>
    <w:rsid w:val="009123E5"/>
    <w:rsid w:val="0091264E"/>
    <w:rsid w:val="00912C1C"/>
    <w:rsid w:val="00913788"/>
    <w:rsid w:val="00913B40"/>
    <w:rsid w:val="00913B92"/>
    <w:rsid w:val="00913CCD"/>
    <w:rsid w:val="00914007"/>
    <w:rsid w:val="00914148"/>
    <w:rsid w:val="009144D5"/>
    <w:rsid w:val="0091463B"/>
    <w:rsid w:val="0091479B"/>
    <w:rsid w:val="00914C15"/>
    <w:rsid w:val="009151FB"/>
    <w:rsid w:val="0091531F"/>
    <w:rsid w:val="00915585"/>
    <w:rsid w:val="0091573D"/>
    <w:rsid w:val="00915B18"/>
    <w:rsid w:val="00915E44"/>
    <w:rsid w:val="0091609D"/>
    <w:rsid w:val="0091620F"/>
    <w:rsid w:val="00916384"/>
    <w:rsid w:val="00916825"/>
    <w:rsid w:val="00917738"/>
    <w:rsid w:val="00917B62"/>
    <w:rsid w:val="00920076"/>
    <w:rsid w:val="009202FB"/>
    <w:rsid w:val="009203AB"/>
    <w:rsid w:val="0092041C"/>
    <w:rsid w:val="00920A70"/>
    <w:rsid w:val="00920D60"/>
    <w:rsid w:val="00920E11"/>
    <w:rsid w:val="009211D4"/>
    <w:rsid w:val="00921718"/>
    <w:rsid w:val="00921993"/>
    <w:rsid w:val="00921CF2"/>
    <w:rsid w:val="00922245"/>
    <w:rsid w:val="00922629"/>
    <w:rsid w:val="00922FA8"/>
    <w:rsid w:val="00923074"/>
    <w:rsid w:val="0092331A"/>
    <w:rsid w:val="00923A46"/>
    <w:rsid w:val="00923C89"/>
    <w:rsid w:val="00923F95"/>
    <w:rsid w:val="00924AE5"/>
    <w:rsid w:val="009257BB"/>
    <w:rsid w:val="00925B66"/>
    <w:rsid w:val="00925E72"/>
    <w:rsid w:val="00925F94"/>
    <w:rsid w:val="00926177"/>
    <w:rsid w:val="009262A4"/>
    <w:rsid w:val="0092641D"/>
    <w:rsid w:val="009264A1"/>
    <w:rsid w:val="00926594"/>
    <w:rsid w:val="009265AF"/>
    <w:rsid w:val="00926ED3"/>
    <w:rsid w:val="00926F5E"/>
    <w:rsid w:val="009276AB"/>
    <w:rsid w:val="009276B3"/>
    <w:rsid w:val="009276F9"/>
    <w:rsid w:val="0092783D"/>
    <w:rsid w:val="00927895"/>
    <w:rsid w:val="009279A2"/>
    <w:rsid w:val="0093005F"/>
    <w:rsid w:val="00930160"/>
    <w:rsid w:val="00930897"/>
    <w:rsid w:val="00930F7C"/>
    <w:rsid w:val="009311E3"/>
    <w:rsid w:val="00932CD2"/>
    <w:rsid w:val="00932D4B"/>
    <w:rsid w:val="0093330F"/>
    <w:rsid w:val="00933C8A"/>
    <w:rsid w:val="00933E3E"/>
    <w:rsid w:val="009347F7"/>
    <w:rsid w:val="009347FA"/>
    <w:rsid w:val="00934A34"/>
    <w:rsid w:val="00934FC5"/>
    <w:rsid w:val="0093632D"/>
    <w:rsid w:val="00936726"/>
    <w:rsid w:val="00936A7C"/>
    <w:rsid w:val="00936B7E"/>
    <w:rsid w:val="00936C10"/>
    <w:rsid w:val="00936C32"/>
    <w:rsid w:val="0093755B"/>
    <w:rsid w:val="00937F18"/>
    <w:rsid w:val="00937F88"/>
    <w:rsid w:val="009401BB"/>
    <w:rsid w:val="0094083D"/>
    <w:rsid w:val="00940E4A"/>
    <w:rsid w:val="0094121D"/>
    <w:rsid w:val="009412ED"/>
    <w:rsid w:val="009417F3"/>
    <w:rsid w:val="009419A4"/>
    <w:rsid w:val="00941ADD"/>
    <w:rsid w:val="00941B4C"/>
    <w:rsid w:val="0094243A"/>
    <w:rsid w:val="009427BE"/>
    <w:rsid w:val="009428B6"/>
    <w:rsid w:val="00942ACC"/>
    <w:rsid w:val="00942B8E"/>
    <w:rsid w:val="00942CA7"/>
    <w:rsid w:val="0094321B"/>
    <w:rsid w:val="009437BD"/>
    <w:rsid w:val="009439A0"/>
    <w:rsid w:val="00944212"/>
    <w:rsid w:val="00944299"/>
    <w:rsid w:val="009442A8"/>
    <w:rsid w:val="0094495C"/>
    <w:rsid w:val="00944EF9"/>
    <w:rsid w:val="009451FC"/>
    <w:rsid w:val="00945318"/>
    <w:rsid w:val="0094537B"/>
    <w:rsid w:val="00945383"/>
    <w:rsid w:val="009453D5"/>
    <w:rsid w:val="00945543"/>
    <w:rsid w:val="00945C5E"/>
    <w:rsid w:val="009461F2"/>
    <w:rsid w:val="009462B9"/>
    <w:rsid w:val="00946CB6"/>
    <w:rsid w:val="00946F78"/>
    <w:rsid w:val="009471C3"/>
    <w:rsid w:val="0094723A"/>
    <w:rsid w:val="00947402"/>
    <w:rsid w:val="00947439"/>
    <w:rsid w:val="0094764F"/>
    <w:rsid w:val="00947654"/>
    <w:rsid w:val="0095038D"/>
    <w:rsid w:val="0095044E"/>
    <w:rsid w:val="00950B81"/>
    <w:rsid w:val="00950E53"/>
    <w:rsid w:val="00951184"/>
    <w:rsid w:val="0095135B"/>
    <w:rsid w:val="009515CC"/>
    <w:rsid w:val="00951E00"/>
    <w:rsid w:val="00951FDB"/>
    <w:rsid w:val="0095283A"/>
    <w:rsid w:val="00952C21"/>
    <w:rsid w:val="00952DEA"/>
    <w:rsid w:val="00952E47"/>
    <w:rsid w:val="00953119"/>
    <w:rsid w:val="009536B3"/>
    <w:rsid w:val="00953896"/>
    <w:rsid w:val="009538BA"/>
    <w:rsid w:val="00953B7F"/>
    <w:rsid w:val="00953CC1"/>
    <w:rsid w:val="00953F0B"/>
    <w:rsid w:val="00954069"/>
    <w:rsid w:val="00954192"/>
    <w:rsid w:val="00954792"/>
    <w:rsid w:val="009557C3"/>
    <w:rsid w:val="009557D8"/>
    <w:rsid w:val="00955EC5"/>
    <w:rsid w:val="0095639B"/>
    <w:rsid w:val="00956553"/>
    <w:rsid w:val="00956835"/>
    <w:rsid w:val="00956C3E"/>
    <w:rsid w:val="00956DC8"/>
    <w:rsid w:val="00957008"/>
    <w:rsid w:val="0095743A"/>
    <w:rsid w:val="00957913"/>
    <w:rsid w:val="009579B0"/>
    <w:rsid w:val="00957DEC"/>
    <w:rsid w:val="00960564"/>
    <w:rsid w:val="00960C88"/>
    <w:rsid w:val="0096174F"/>
    <w:rsid w:val="0096187D"/>
    <w:rsid w:val="00961A3D"/>
    <w:rsid w:val="00961CF3"/>
    <w:rsid w:val="009626FA"/>
    <w:rsid w:val="00962B5E"/>
    <w:rsid w:val="00962F26"/>
    <w:rsid w:val="00963057"/>
    <w:rsid w:val="00963183"/>
    <w:rsid w:val="00963417"/>
    <w:rsid w:val="00963600"/>
    <w:rsid w:val="009637B7"/>
    <w:rsid w:val="009639DE"/>
    <w:rsid w:val="00963CAB"/>
    <w:rsid w:val="00963CCA"/>
    <w:rsid w:val="00964016"/>
    <w:rsid w:val="00964575"/>
    <w:rsid w:val="00965100"/>
    <w:rsid w:val="00965259"/>
    <w:rsid w:val="00965642"/>
    <w:rsid w:val="00965801"/>
    <w:rsid w:val="00965828"/>
    <w:rsid w:val="00965AB1"/>
    <w:rsid w:val="00965F40"/>
    <w:rsid w:val="009667C8"/>
    <w:rsid w:val="00966EF4"/>
    <w:rsid w:val="009670F0"/>
    <w:rsid w:val="0096717C"/>
    <w:rsid w:val="009673D1"/>
    <w:rsid w:val="0096749D"/>
    <w:rsid w:val="009675F1"/>
    <w:rsid w:val="009675F7"/>
    <w:rsid w:val="009675F9"/>
    <w:rsid w:val="00967773"/>
    <w:rsid w:val="009678ED"/>
    <w:rsid w:val="0097043A"/>
    <w:rsid w:val="0097049A"/>
    <w:rsid w:val="00970F2C"/>
    <w:rsid w:val="009711A5"/>
    <w:rsid w:val="00971236"/>
    <w:rsid w:val="009715C8"/>
    <w:rsid w:val="00971E8E"/>
    <w:rsid w:val="00971EDB"/>
    <w:rsid w:val="009725D2"/>
    <w:rsid w:val="00972660"/>
    <w:rsid w:val="0097266D"/>
    <w:rsid w:val="00972C47"/>
    <w:rsid w:val="0097320B"/>
    <w:rsid w:val="0097362F"/>
    <w:rsid w:val="00973806"/>
    <w:rsid w:val="009738E1"/>
    <w:rsid w:val="00973E19"/>
    <w:rsid w:val="009740B6"/>
    <w:rsid w:val="009740D2"/>
    <w:rsid w:val="0097418E"/>
    <w:rsid w:val="009742AD"/>
    <w:rsid w:val="0097450F"/>
    <w:rsid w:val="00974B8D"/>
    <w:rsid w:val="00974DF1"/>
    <w:rsid w:val="0097566C"/>
    <w:rsid w:val="00975B3A"/>
    <w:rsid w:val="0097656D"/>
    <w:rsid w:val="009773C0"/>
    <w:rsid w:val="009774C6"/>
    <w:rsid w:val="009774F4"/>
    <w:rsid w:val="00977CBE"/>
    <w:rsid w:val="00980116"/>
    <w:rsid w:val="00980BB1"/>
    <w:rsid w:val="00980C20"/>
    <w:rsid w:val="00980CC1"/>
    <w:rsid w:val="00981433"/>
    <w:rsid w:val="00981BE2"/>
    <w:rsid w:val="0098343D"/>
    <w:rsid w:val="00983696"/>
    <w:rsid w:val="00983AA7"/>
    <w:rsid w:val="00983E1D"/>
    <w:rsid w:val="00983EDC"/>
    <w:rsid w:val="0098409B"/>
    <w:rsid w:val="00984381"/>
    <w:rsid w:val="009844D9"/>
    <w:rsid w:val="0098457F"/>
    <w:rsid w:val="0098462B"/>
    <w:rsid w:val="00984DB3"/>
    <w:rsid w:val="00985216"/>
    <w:rsid w:val="0098560D"/>
    <w:rsid w:val="00985763"/>
    <w:rsid w:val="009858BD"/>
    <w:rsid w:val="009859EA"/>
    <w:rsid w:val="00986017"/>
    <w:rsid w:val="00986194"/>
    <w:rsid w:val="00986BF4"/>
    <w:rsid w:val="00986C5C"/>
    <w:rsid w:val="0098702F"/>
    <w:rsid w:val="009872AC"/>
    <w:rsid w:val="00987459"/>
    <w:rsid w:val="00990077"/>
    <w:rsid w:val="00990268"/>
    <w:rsid w:val="0099029F"/>
    <w:rsid w:val="00990A40"/>
    <w:rsid w:val="00991236"/>
    <w:rsid w:val="00991443"/>
    <w:rsid w:val="00991565"/>
    <w:rsid w:val="00991854"/>
    <w:rsid w:val="00991BD7"/>
    <w:rsid w:val="00991ED0"/>
    <w:rsid w:val="0099207A"/>
    <w:rsid w:val="0099207D"/>
    <w:rsid w:val="009922AE"/>
    <w:rsid w:val="009928A2"/>
    <w:rsid w:val="00992CCF"/>
    <w:rsid w:val="0099303E"/>
    <w:rsid w:val="0099315B"/>
    <w:rsid w:val="009939BE"/>
    <w:rsid w:val="009940DF"/>
    <w:rsid w:val="00994163"/>
    <w:rsid w:val="00994548"/>
    <w:rsid w:val="00994C80"/>
    <w:rsid w:val="00994CED"/>
    <w:rsid w:val="00994F17"/>
    <w:rsid w:val="0099523F"/>
    <w:rsid w:val="00995D87"/>
    <w:rsid w:val="00996138"/>
    <w:rsid w:val="0099642B"/>
    <w:rsid w:val="00996974"/>
    <w:rsid w:val="00996975"/>
    <w:rsid w:val="00996A71"/>
    <w:rsid w:val="00996A96"/>
    <w:rsid w:val="00996C0C"/>
    <w:rsid w:val="009972AB"/>
    <w:rsid w:val="0099776B"/>
    <w:rsid w:val="00997A5D"/>
    <w:rsid w:val="00997DFD"/>
    <w:rsid w:val="009A0174"/>
    <w:rsid w:val="009A08D7"/>
    <w:rsid w:val="009A0E89"/>
    <w:rsid w:val="009A0E95"/>
    <w:rsid w:val="009A103D"/>
    <w:rsid w:val="009A14E1"/>
    <w:rsid w:val="009A15C6"/>
    <w:rsid w:val="009A18B4"/>
    <w:rsid w:val="009A1D0B"/>
    <w:rsid w:val="009A268B"/>
    <w:rsid w:val="009A28CC"/>
    <w:rsid w:val="009A2C87"/>
    <w:rsid w:val="009A2D98"/>
    <w:rsid w:val="009A3876"/>
    <w:rsid w:val="009A3DE5"/>
    <w:rsid w:val="009A3FF2"/>
    <w:rsid w:val="009A40B8"/>
    <w:rsid w:val="009A46A0"/>
    <w:rsid w:val="009A46AC"/>
    <w:rsid w:val="009A4918"/>
    <w:rsid w:val="009A4CB4"/>
    <w:rsid w:val="009A513A"/>
    <w:rsid w:val="009A5411"/>
    <w:rsid w:val="009A5463"/>
    <w:rsid w:val="009A563B"/>
    <w:rsid w:val="009A58AF"/>
    <w:rsid w:val="009A6133"/>
    <w:rsid w:val="009A62AC"/>
    <w:rsid w:val="009A631C"/>
    <w:rsid w:val="009A6443"/>
    <w:rsid w:val="009A6492"/>
    <w:rsid w:val="009A6BA3"/>
    <w:rsid w:val="009A6F2A"/>
    <w:rsid w:val="009A7553"/>
    <w:rsid w:val="009B0096"/>
    <w:rsid w:val="009B2587"/>
    <w:rsid w:val="009B2C11"/>
    <w:rsid w:val="009B2E48"/>
    <w:rsid w:val="009B363D"/>
    <w:rsid w:val="009B3D0F"/>
    <w:rsid w:val="009B45BB"/>
    <w:rsid w:val="009B49F3"/>
    <w:rsid w:val="009B4B01"/>
    <w:rsid w:val="009B4B47"/>
    <w:rsid w:val="009B4DB0"/>
    <w:rsid w:val="009B54F9"/>
    <w:rsid w:val="009B59E6"/>
    <w:rsid w:val="009B5DAB"/>
    <w:rsid w:val="009B6009"/>
    <w:rsid w:val="009B612C"/>
    <w:rsid w:val="009B62A7"/>
    <w:rsid w:val="009B6709"/>
    <w:rsid w:val="009B681B"/>
    <w:rsid w:val="009B69A0"/>
    <w:rsid w:val="009B69FA"/>
    <w:rsid w:val="009B6C22"/>
    <w:rsid w:val="009B7374"/>
    <w:rsid w:val="009B75E7"/>
    <w:rsid w:val="009B76FB"/>
    <w:rsid w:val="009B7894"/>
    <w:rsid w:val="009B7993"/>
    <w:rsid w:val="009B7BCF"/>
    <w:rsid w:val="009C0445"/>
    <w:rsid w:val="009C04AE"/>
    <w:rsid w:val="009C0541"/>
    <w:rsid w:val="009C0D70"/>
    <w:rsid w:val="009C102A"/>
    <w:rsid w:val="009C1285"/>
    <w:rsid w:val="009C14EB"/>
    <w:rsid w:val="009C1717"/>
    <w:rsid w:val="009C1A26"/>
    <w:rsid w:val="009C1FE0"/>
    <w:rsid w:val="009C294F"/>
    <w:rsid w:val="009C2FCE"/>
    <w:rsid w:val="009C329E"/>
    <w:rsid w:val="009C34AC"/>
    <w:rsid w:val="009C3846"/>
    <w:rsid w:val="009C3BD2"/>
    <w:rsid w:val="009C47BE"/>
    <w:rsid w:val="009C49EA"/>
    <w:rsid w:val="009C5263"/>
    <w:rsid w:val="009C52CB"/>
    <w:rsid w:val="009C5399"/>
    <w:rsid w:val="009C54A7"/>
    <w:rsid w:val="009C5819"/>
    <w:rsid w:val="009C584A"/>
    <w:rsid w:val="009C5E9C"/>
    <w:rsid w:val="009C631D"/>
    <w:rsid w:val="009C68B3"/>
    <w:rsid w:val="009C6A65"/>
    <w:rsid w:val="009C6AE1"/>
    <w:rsid w:val="009C7D4A"/>
    <w:rsid w:val="009D047E"/>
    <w:rsid w:val="009D049C"/>
    <w:rsid w:val="009D05A8"/>
    <w:rsid w:val="009D0ABF"/>
    <w:rsid w:val="009D0E3F"/>
    <w:rsid w:val="009D1069"/>
    <w:rsid w:val="009D1E39"/>
    <w:rsid w:val="009D24B8"/>
    <w:rsid w:val="009D25C3"/>
    <w:rsid w:val="009D26E6"/>
    <w:rsid w:val="009D2724"/>
    <w:rsid w:val="009D2CB5"/>
    <w:rsid w:val="009D2E16"/>
    <w:rsid w:val="009D307E"/>
    <w:rsid w:val="009D3A0B"/>
    <w:rsid w:val="009D3BA7"/>
    <w:rsid w:val="009D4075"/>
    <w:rsid w:val="009D42CD"/>
    <w:rsid w:val="009D42F4"/>
    <w:rsid w:val="009D4632"/>
    <w:rsid w:val="009D53F0"/>
    <w:rsid w:val="009D576C"/>
    <w:rsid w:val="009D5A7D"/>
    <w:rsid w:val="009D5C92"/>
    <w:rsid w:val="009D5F50"/>
    <w:rsid w:val="009D606A"/>
    <w:rsid w:val="009D6565"/>
    <w:rsid w:val="009D6B45"/>
    <w:rsid w:val="009D6CE2"/>
    <w:rsid w:val="009D714E"/>
    <w:rsid w:val="009D7E69"/>
    <w:rsid w:val="009E01F2"/>
    <w:rsid w:val="009E0A7F"/>
    <w:rsid w:val="009E0AC0"/>
    <w:rsid w:val="009E0B92"/>
    <w:rsid w:val="009E0C6C"/>
    <w:rsid w:val="009E0DEA"/>
    <w:rsid w:val="009E15AF"/>
    <w:rsid w:val="009E1763"/>
    <w:rsid w:val="009E19F2"/>
    <w:rsid w:val="009E1EA3"/>
    <w:rsid w:val="009E28B3"/>
    <w:rsid w:val="009E2C97"/>
    <w:rsid w:val="009E3332"/>
    <w:rsid w:val="009E384B"/>
    <w:rsid w:val="009E3A3B"/>
    <w:rsid w:val="009E3C20"/>
    <w:rsid w:val="009E3D22"/>
    <w:rsid w:val="009E4132"/>
    <w:rsid w:val="009E4208"/>
    <w:rsid w:val="009E4879"/>
    <w:rsid w:val="009E4951"/>
    <w:rsid w:val="009E49DE"/>
    <w:rsid w:val="009E4E13"/>
    <w:rsid w:val="009E541B"/>
    <w:rsid w:val="009E5449"/>
    <w:rsid w:val="009E5592"/>
    <w:rsid w:val="009E55FE"/>
    <w:rsid w:val="009E57B6"/>
    <w:rsid w:val="009E5A83"/>
    <w:rsid w:val="009E6064"/>
    <w:rsid w:val="009E61F9"/>
    <w:rsid w:val="009E659D"/>
    <w:rsid w:val="009E6705"/>
    <w:rsid w:val="009E6D21"/>
    <w:rsid w:val="009E7071"/>
    <w:rsid w:val="009E77FC"/>
    <w:rsid w:val="009E78FF"/>
    <w:rsid w:val="009E79B2"/>
    <w:rsid w:val="009E7E4C"/>
    <w:rsid w:val="009F00F7"/>
    <w:rsid w:val="009F0237"/>
    <w:rsid w:val="009F0B02"/>
    <w:rsid w:val="009F0C10"/>
    <w:rsid w:val="009F16D0"/>
    <w:rsid w:val="009F1721"/>
    <w:rsid w:val="009F1922"/>
    <w:rsid w:val="009F1BF0"/>
    <w:rsid w:val="009F1C5A"/>
    <w:rsid w:val="009F1DE7"/>
    <w:rsid w:val="009F228B"/>
    <w:rsid w:val="009F280C"/>
    <w:rsid w:val="009F2A1B"/>
    <w:rsid w:val="009F2D54"/>
    <w:rsid w:val="009F2EA2"/>
    <w:rsid w:val="009F316C"/>
    <w:rsid w:val="009F31BC"/>
    <w:rsid w:val="009F3B78"/>
    <w:rsid w:val="009F3C38"/>
    <w:rsid w:val="009F3C4B"/>
    <w:rsid w:val="009F3C9C"/>
    <w:rsid w:val="009F419C"/>
    <w:rsid w:val="009F4E6D"/>
    <w:rsid w:val="009F55FA"/>
    <w:rsid w:val="009F5A16"/>
    <w:rsid w:val="009F5D2A"/>
    <w:rsid w:val="009F67B3"/>
    <w:rsid w:val="009F6FAD"/>
    <w:rsid w:val="009F7064"/>
    <w:rsid w:val="009F7549"/>
    <w:rsid w:val="009F763B"/>
    <w:rsid w:val="009F7749"/>
    <w:rsid w:val="00A0057A"/>
    <w:rsid w:val="00A0081C"/>
    <w:rsid w:val="00A00983"/>
    <w:rsid w:val="00A00A89"/>
    <w:rsid w:val="00A01A6B"/>
    <w:rsid w:val="00A01C9E"/>
    <w:rsid w:val="00A021B6"/>
    <w:rsid w:val="00A02291"/>
    <w:rsid w:val="00A026AD"/>
    <w:rsid w:val="00A0371D"/>
    <w:rsid w:val="00A0405C"/>
    <w:rsid w:val="00A04AD4"/>
    <w:rsid w:val="00A04C0E"/>
    <w:rsid w:val="00A04D87"/>
    <w:rsid w:val="00A0519C"/>
    <w:rsid w:val="00A05254"/>
    <w:rsid w:val="00A05779"/>
    <w:rsid w:val="00A057B5"/>
    <w:rsid w:val="00A05B00"/>
    <w:rsid w:val="00A05D9A"/>
    <w:rsid w:val="00A06833"/>
    <w:rsid w:val="00A06ADC"/>
    <w:rsid w:val="00A06B26"/>
    <w:rsid w:val="00A06F86"/>
    <w:rsid w:val="00A07428"/>
    <w:rsid w:val="00A07641"/>
    <w:rsid w:val="00A076E3"/>
    <w:rsid w:val="00A078EA"/>
    <w:rsid w:val="00A07A09"/>
    <w:rsid w:val="00A07FBE"/>
    <w:rsid w:val="00A10CAF"/>
    <w:rsid w:val="00A10D0F"/>
    <w:rsid w:val="00A119E0"/>
    <w:rsid w:val="00A11DEE"/>
    <w:rsid w:val="00A11F03"/>
    <w:rsid w:val="00A12BB0"/>
    <w:rsid w:val="00A134B0"/>
    <w:rsid w:val="00A136DA"/>
    <w:rsid w:val="00A1403F"/>
    <w:rsid w:val="00A146B4"/>
    <w:rsid w:val="00A14CB8"/>
    <w:rsid w:val="00A14D5E"/>
    <w:rsid w:val="00A14FDF"/>
    <w:rsid w:val="00A15190"/>
    <w:rsid w:val="00A152CC"/>
    <w:rsid w:val="00A1577D"/>
    <w:rsid w:val="00A15EA9"/>
    <w:rsid w:val="00A16441"/>
    <w:rsid w:val="00A165E6"/>
    <w:rsid w:val="00A16D51"/>
    <w:rsid w:val="00A16DD8"/>
    <w:rsid w:val="00A17233"/>
    <w:rsid w:val="00A1724E"/>
    <w:rsid w:val="00A174A7"/>
    <w:rsid w:val="00A179F5"/>
    <w:rsid w:val="00A17CF1"/>
    <w:rsid w:val="00A2009C"/>
    <w:rsid w:val="00A20283"/>
    <w:rsid w:val="00A218A3"/>
    <w:rsid w:val="00A2196F"/>
    <w:rsid w:val="00A222C6"/>
    <w:rsid w:val="00A22678"/>
    <w:rsid w:val="00A22AD5"/>
    <w:rsid w:val="00A22BEC"/>
    <w:rsid w:val="00A240CD"/>
    <w:rsid w:val="00A246BE"/>
    <w:rsid w:val="00A2470F"/>
    <w:rsid w:val="00A24896"/>
    <w:rsid w:val="00A2493F"/>
    <w:rsid w:val="00A24D8B"/>
    <w:rsid w:val="00A25B15"/>
    <w:rsid w:val="00A25CA2"/>
    <w:rsid w:val="00A2648B"/>
    <w:rsid w:val="00A265CF"/>
    <w:rsid w:val="00A265D7"/>
    <w:rsid w:val="00A266DA"/>
    <w:rsid w:val="00A26727"/>
    <w:rsid w:val="00A26BBD"/>
    <w:rsid w:val="00A26BD6"/>
    <w:rsid w:val="00A272CB"/>
    <w:rsid w:val="00A27597"/>
    <w:rsid w:val="00A27AA5"/>
    <w:rsid w:val="00A27BCB"/>
    <w:rsid w:val="00A30470"/>
    <w:rsid w:val="00A304D7"/>
    <w:rsid w:val="00A30622"/>
    <w:rsid w:val="00A32624"/>
    <w:rsid w:val="00A32AD3"/>
    <w:rsid w:val="00A32C81"/>
    <w:rsid w:val="00A33023"/>
    <w:rsid w:val="00A3399E"/>
    <w:rsid w:val="00A339C5"/>
    <w:rsid w:val="00A33A0D"/>
    <w:rsid w:val="00A33DC9"/>
    <w:rsid w:val="00A33FE6"/>
    <w:rsid w:val="00A3526C"/>
    <w:rsid w:val="00A35615"/>
    <w:rsid w:val="00A35745"/>
    <w:rsid w:val="00A35783"/>
    <w:rsid w:val="00A358B8"/>
    <w:rsid w:val="00A35B50"/>
    <w:rsid w:val="00A35CE5"/>
    <w:rsid w:val="00A35D1C"/>
    <w:rsid w:val="00A361A6"/>
    <w:rsid w:val="00A3638B"/>
    <w:rsid w:val="00A36874"/>
    <w:rsid w:val="00A368B2"/>
    <w:rsid w:val="00A36C58"/>
    <w:rsid w:val="00A36E57"/>
    <w:rsid w:val="00A36EEB"/>
    <w:rsid w:val="00A37B3C"/>
    <w:rsid w:val="00A37B5F"/>
    <w:rsid w:val="00A37D66"/>
    <w:rsid w:val="00A37D93"/>
    <w:rsid w:val="00A37F07"/>
    <w:rsid w:val="00A40436"/>
    <w:rsid w:val="00A40519"/>
    <w:rsid w:val="00A40AE9"/>
    <w:rsid w:val="00A40D7A"/>
    <w:rsid w:val="00A4171A"/>
    <w:rsid w:val="00A41BD2"/>
    <w:rsid w:val="00A4201C"/>
    <w:rsid w:val="00A42116"/>
    <w:rsid w:val="00A42892"/>
    <w:rsid w:val="00A432DB"/>
    <w:rsid w:val="00A4374C"/>
    <w:rsid w:val="00A43761"/>
    <w:rsid w:val="00A4398C"/>
    <w:rsid w:val="00A43DAB"/>
    <w:rsid w:val="00A4439E"/>
    <w:rsid w:val="00A443CD"/>
    <w:rsid w:val="00A44527"/>
    <w:rsid w:val="00A44875"/>
    <w:rsid w:val="00A44A9C"/>
    <w:rsid w:val="00A45363"/>
    <w:rsid w:val="00A45423"/>
    <w:rsid w:val="00A4542A"/>
    <w:rsid w:val="00A458FD"/>
    <w:rsid w:val="00A45A39"/>
    <w:rsid w:val="00A460CA"/>
    <w:rsid w:val="00A46416"/>
    <w:rsid w:val="00A4656A"/>
    <w:rsid w:val="00A46AB0"/>
    <w:rsid w:val="00A46EA3"/>
    <w:rsid w:val="00A4713A"/>
    <w:rsid w:val="00A47192"/>
    <w:rsid w:val="00A47275"/>
    <w:rsid w:val="00A47298"/>
    <w:rsid w:val="00A4735F"/>
    <w:rsid w:val="00A4797A"/>
    <w:rsid w:val="00A50941"/>
    <w:rsid w:val="00A50962"/>
    <w:rsid w:val="00A509E5"/>
    <w:rsid w:val="00A50DD5"/>
    <w:rsid w:val="00A50DE6"/>
    <w:rsid w:val="00A514CB"/>
    <w:rsid w:val="00A51507"/>
    <w:rsid w:val="00A51583"/>
    <w:rsid w:val="00A516C5"/>
    <w:rsid w:val="00A517B5"/>
    <w:rsid w:val="00A51C54"/>
    <w:rsid w:val="00A51F17"/>
    <w:rsid w:val="00A52343"/>
    <w:rsid w:val="00A528FE"/>
    <w:rsid w:val="00A52E57"/>
    <w:rsid w:val="00A5324A"/>
    <w:rsid w:val="00A536D7"/>
    <w:rsid w:val="00A53965"/>
    <w:rsid w:val="00A53CC2"/>
    <w:rsid w:val="00A541B9"/>
    <w:rsid w:val="00A549BD"/>
    <w:rsid w:val="00A549BE"/>
    <w:rsid w:val="00A54C98"/>
    <w:rsid w:val="00A550F1"/>
    <w:rsid w:val="00A5575F"/>
    <w:rsid w:val="00A55D44"/>
    <w:rsid w:val="00A5612A"/>
    <w:rsid w:val="00A562DD"/>
    <w:rsid w:val="00A56577"/>
    <w:rsid w:val="00A57992"/>
    <w:rsid w:val="00A57F6D"/>
    <w:rsid w:val="00A6028B"/>
    <w:rsid w:val="00A604AA"/>
    <w:rsid w:val="00A60986"/>
    <w:rsid w:val="00A6146D"/>
    <w:rsid w:val="00A61866"/>
    <w:rsid w:val="00A619E2"/>
    <w:rsid w:val="00A623F5"/>
    <w:rsid w:val="00A626A8"/>
    <w:rsid w:val="00A62777"/>
    <w:rsid w:val="00A629A8"/>
    <w:rsid w:val="00A62A28"/>
    <w:rsid w:val="00A62D7F"/>
    <w:rsid w:val="00A6307A"/>
    <w:rsid w:val="00A6336E"/>
    <w:rsid w:val="00A634BD"/>
    <w:rsid w:val="00A636C0"/>
    <w:rsid w:val="00A63984"/>
    <w:rsid w:val="00A63A26"/>
    <w:rsid w:val="00A63BB8"/>
    <w:rsid w:val="00A64440"/>
    <w:rsid w:val="00A64677"/>
    <w:rsid w:val="00A64717"/>
    <w:rsid w:val="00A647D8"/>
    <w:rsid w:val="00A64A88"/>
    <w:rsid w:val="00A64AF2"/>
    <w:rsid w:val="00A64D1C"/>
    <w:rsid w:val="00A6556B"/>
    <w:rsid w:val="00A66121"/>
    <w:rsid w:val="00A66228"/>
    <w:rsid w:val="00A66821"/>
    <w:rsid w:val="00A67010"/>
    <w:rsid w:val="00A6717F"/>
    <w:rsid w:val="00A6724E"/>
    <w:rsid w:val="00A677DA"/>
    <w:rsid w:val="00A67A13"/>
    <w:rsid w:val="00A67EAB"/>
    <w:rsid w:val="00A70124"/>
    <w:rsid w:val="00A70730"/>
    <w:rsid w:val="00A70ABC"/>
    <w:rsid w:val="00A70B1B"/>
    <w:rsid w:val="00A70D2E"/>
    <w:rsid w:val="00A710B1"/>
    <w:rsid w:val="00A711BF"/>
    <w:rsid w:val="00A71320"/>
    <w:rsid w:val="00A7159C"/>
    <w:rsid w:val="00A71655"/>
    <w:rsid w:val="00A7188C"/>
    <w:rsid w:val="00A7196A"/>
    <w:rsid w:val="00A71A26"/>
    <w:rsid w:val="00A721E1"/>
    <w:rsid w:val="00A722B0"/>
    <w:rsid w:val="00A723C3"/>
    <w:rsid w:val="00A7256F"/>
    <w:rsid w:val="00A7262F"/>
    <w:rsid w:val="00A72794"/>
    <w:rsid w:val="00A72D97"/>
    <w:rsid w:val="00A7301B"/>
    <w:rsid w:val="00A74812"/>
    <w:rsid w:val="00A749AF"/>
    <w:rsid w:val="00A74B1D"/>
    <w:rsid w:val="00A74E40"/>
    <w:rsid w:val="00A75333"/>
    <w:rsid w:val="00A75390"/>
    <w:rsid w:val="00A75857"/>
    <w:rsid w:val="00A75B20"/>
    <w:rsid w:val="00A763D4"/>
    <w:rsid w:val="00A76BFE"/>
    <w:rsid w:val="00A77165"/>
    <w:rsid w:val="00A77256"/>
    <w:rsid w:val="00A7785B"/>
    <w:rsid w:val="00A77E63"/>
    <w:rsid w:val="00A80674"/>
    <w:rsid w:val="00A8121A"/>
    <w:rsid w:val="00A81323"/>
    <w:rsid w:val="00A815E8"/>
    <w:rsid w:val="00A82202"/>
    <w:rsid w:val="00A82621"/>
    <w:rsid w:val="00A82A42"/>
    <w:rsid w:val="00A82D43"/>
    <w:rsid w:val="00A83840"/>
    <w:rsid w:val="00A8415C"/>
    <w:rsid w:val="00A84236"/>
    <w:rsid w:val="00A844E3"/>
    <w:rsid w:val="00A84519"/>
    <w:rsid w:val="00A8493A"/>
    <w:rsid w:val="00A84FE3"/>
    <w:rsid w:val="00A8587F"/>
    <w:rsid w:val="00A86757"/>
    <w:rsid w:val="00A8675A"/>
    <w:rsid w:val="00A8695D"/>
    <w:rsid w:val="00A86C6B"/>
    <w:rsid w:val="00A86F1F"/>
    <w:rsid w:val="00A86F7E"/>
    <w:rsid w:val="00A8770B"/>
    <w:rsid w:val="00A8789F"/>
    <w:rsid w:val="00A87ABE"/>
    <w:rsid w:val="00A87F2D"/>
    <w:rsid w:val="00A87FC3"/>
    <w:rsid w:val="00A903E2"/>
    <w:rsid w:val="00A90552"/>
    <w:rsid w:val="00A906E5"/>
    <w:rsid w:val="00A90851"/>
    <w:rsid w:val="00A90D3C"/>
    <w:rsid w:val="00A90F70"/>
    <w:rsid w:val="00A9127B"/>
    <w:rsid w:val="00A912B8"/>
    <w:rsid w:val="00A916A6"/>
    <w:rsid w:val="00A9171B"/>
    <w:rsid w:val="00A91A51"/>
    <w:rsid w:val="00A91C37"/>
    <w:rsid w:val="00A920C7"/>
    <w:rsid w:val="00A9227F"/>
    <w:rsid w:val="00A92873"/>
    <w:rsid w:val="00A92C89"/>
    <w:rsid w:val="00A92DD8"/>
    <w:rsid w:val="00A935E9"/>
    <w:rsid w:val="00A93AAB"/>
    <w:rsid w:val="00A93F17"/>
    <w:rsid w:val="00A944BF"/>
    <w:rsid w:val="00A94513"/>
    <w:rsid w:val="00A94B75"/>
    <w:rsid w:val="00A94B7F"/>
    <w:rsid w:val="00A9579B"/>
    <w:rsid w:val="00A959D6"/>
    <w:rsid w:val="00A961D9"/>
    <w:rsid w:val="00A968DD"/>
    <w:rsid w:val="00A96D5A"/>
    <w:rsid w:val="00A96EA3"/>
    <w:rsid w:val="00A974E5"/>
    <w:rsid w:val="00A9766A"/>
    <w:rsid w:val="00AA0021"/>
    <w:rsid w:val="00AA003E"/>
    <w:rsid w:val="00AA07E1"/>
    <w:rsid w:val="00AA0DA7"/>
    <w:rsid w:val="00AA1229"/>
    <w:rsid w:val="00AA194C"/>
    <w:rsid w:val="00AA1ABD"/>
    <w:rsid w:val="00AA1EDE"/>
    <w:rsid w:val="00AA25C8"/>
    <w:rsid w:val="00AA25E8"/>
    <w:rsid w:val="00AA2933"/>
    <w:rsid w:val="00AA2BA8"/>
    <w:rsid w:val="00AA2BAA"/>
    <w:rsid w:val="00AA2C4E"/>
    <w:rsid w:val="00AA3020"/>
    <w:rsid w:val="00AA30CE"/>
    <w:rsid w:val="00AA3235"/>
    <w:rsid w:val="00AA3734"/>
    <w:rsid w:val="00AA3CE0"/>
    <w:rsid w:val="00AA3D0D"/>
    <w:rsid w:val="00AA3F1B"/>
    <w:rsid w:val="00AA41FC"/>
    <w:rsid w:val="00AA4679"/>
    <w:rsid w:val="00AA483E"/>
    <w:rsid w:val="00AA4A11"/>
    <w:rsid w:val="00AA4CFB"/>
    <w:rsid w:val="00AA4D0D"/>
    <w:rsid w:val="00AA5153"/>
    <w:rsid w:val="00AA56A3"/>
    <w:rsid w:val="00AA58EA"/>
    <w:rsid w:val="00AA61FA"/>
    <w:rsid w:val="00AA66B5"/>
    <w:rsid w:val="00AA66DF"/>
    <w:rsid w:val="00AA66F4"/>
    <w:rsid w:val="00AA6F64"/>
    <w:rsid w:val="00AA7047"/>
    <w:rsid w:val="00AA72DF"/>
    <w:rsid w:val="00AA735B"/>
    <w:rsid w:val="00AA7681"/>
    <w:rsid w:val="00AA7B29"/>
    <w:rsid w:val="00AA7C61"/>
    <w:rsid w:val="00AA7D40"/>
    <w:rsid w:val="00AB0184"/>
    <w:rsid w:val="00AB0221"/>
    <w:rsid w:val="00AB067E"/>
    <w:rsid w:val="00AB0C70"/>
    <w:rsid w:val="00AB0CBB"/>
    <w:rsid w:val="00AB112E"/>
    <w:rsid w:val="00AB12A3"/>
    <w:rsid w:val="00AB153A"/>
    <w:rsid w:val="00AB15CC"/>
    <w:rsid w:val="00AB186F"/>
    <w:rsid w:val="00AB1E54"/>
    <w:rsid w:val="00AB26E1"/>
    <w:rsid w:val="00AB27A2"/>
    <w:rsid w:val="00AB28A7"/>
    <w:rsid w:val="00AB2ABB"/>
    <w:rsid w:val="00AB2AD4"/>
    <w:rsid w:val="00AB309E"/>
    <w:rsid w:val="00AB32F7"/>
    <w:rsid w:val="00AB349B"/>
    <w:rsid w:val="00AB3CFF"/>
    <w:rsid w:val="00AB4058"/>
    <w:rsid w:val="00AB425B"/>
    <w:rsid w:val="00AB442E"/>
    <w:rsid w:val="00AB4A78"/>
    <w:rsid w:val="00AB4C03"/>
    <w:rsid w:val="00AB57D7"/>
    <w:rsid w:val="00AB5942"/>
    <w:rsid w:val="00AB60E8"/>
    <w:rsid w:val="00AB616A"/>
    <w:rsid w:val="00AB65CC"/>
    <w:rsid w:val="00AB669C"/>
    <w:rsid w:val="00AB6BDD"/>
    <w:rsid w:val="00AB6D73"/>
    <w:rsid w:val="00AB6EBF"/>
    <w:rsid w:val="00AB7073"/>
    <w:rsid w:val="00AB70A2"/>
    <w:rsid w:val="00AB79F1"/>
    <w:rsid w:val="00AB7A6F"/>
    <w:rsid w:val="00AB7A9C"/>
    <w:rsid w:val="00AB7B0C"/>
    <w:rsid w:val="00AB7D3F"/>
    <w:rsid w:val="00AC06DF"/>
    <w:rsid w:val="00AC0D48"/>
    <w:rsid w:val="00AC0FDC"/>
    <w:rsid w:val="00AC10B5"/>
    <w:rsid w:val="00AC146B"/>
    <w:rsid w:val="00AC1840"/>
    <w:rsid w:val="00AC1935"/>
    <w:rsid w:val="00AC1C56"/>
    <w:rsid w:val="00AC1FD8"/>
    <w:rsid w:val="00AC233F"/>
    <w:rsid w:val="00AC2377"/>
    <w:rsid w:val="00AC266E"/>
    <w:rsid w:val="00AC27F4"/>
    <w:rsid w:val="00AC2BFD"/>
    <w:rsid w:val="00AC35AC"/>
    <w:rsid w:val="00AC380A"/>
    <w:rsid w:val="00AC3A84"/>
    <w:rsid w:val="00AC457F"/>
    <w:rsid w:val="00AC46E9"/>
    <w:rsid w:val="00AC4729"/>
    <w:rsid w:val="00AC47B5"/>
    <w:rsid w:val="00AC4D39"/>
    <w:rsid w:val="00AC4F16"/>
    <w:rsid w:val="00AC510A"/>
    <w:rsid w:val="00AC51CB"/>
    <w:rsid w:val="00AC5383"/>
    <w:rsid w:val="00AC5539"/>
    <w:rsid w:val="00AC65CB"/>
    <w:rsid w:val="00AC6BAC"/>
    <w:rsid w:val="00AC73EE"/>
    <w:rsid w:val="00AC7712"/>
    <w:rsid w:val="00AC7751"/>
    <w:rsid w:val="00AC7849"/>
    <w:rsid w:val="00AC7B99"/>
    <w:rsid w:val="00AD0359"/>
    <w:rsid w:val="00AD0594"/>
    <w:rsid w:val="00AD0B36"/>
    <w:rsid w:val="00AD0BFE"/>
    <w:rsid w:val="00AD0E3E"/>
    <w:rsid w:val="00AD11A0"/>
    <w:rsid w:val="00AD193F"/>
    <w:rsid w:val="00AD1ADC"/>
    <w:rsid w:val="00AD1DF7"/>
    <w:rsid w:val="00AD25E5"/>
    <w:rsid w:val="00AD2CD3"/>
    <w:rsid w:val="00AD3550"/>
    <w:rsid w:val="00AD37FA"/>
    <w:rsid w:val="00AD3BC1"/>
    <w:rsid w:val="00AD3C19"/>
    <w:rsid w:val="00AD3D02"/>
    <w:rsid w:val="00AD3E5A"/>
    <w:rsid w:val="00AD4256"/>
    <w:rsid w:val="00AD441D"/>
    <w:rsid w:val="00AD45FE"/>
    <w:rsid w:val="00AD4ED0"/>
    <w:rsid w:val="00AD4FBF"/>
    <w:rsid w:val="00AD5294"/>
    <w:rsid w:val="00AD5DE1"/>
    <w:rsid w:val="00AD63D9"/>
    <w:rsid w:val="00AD6816"/>
    <w:rsid w:val="00AD68A4"/>
    <w:rsid w:val="00AD6F24"/>
    <w:rsid w:val="00AD7507"/>
    <w:rsid w:val="00AD7B8F"/>
    <w:rsid w:val="00AD7EF8"/>
    <w:rsid w:val="00AE0049"/>
    <w:rsid w:val="00AE012D"/>
    <w:rsid w:val="00AE058F"/>
    <w:rsid w:val="00AE06F1"/>
    <w:rsid w:val="00AE0A63"/>
    <w:rsid w:val="00AE0A8B"/>
    <w:rsid w:val="00AE0DA3"/>
    <w:rsid w:val="00AE0EFB"/>
    <w:rsid w:val="00AE18D6"/>
    <w:rsid w:val="00AE28F7"/>
    <w:rsid w:val="00AE3567"/>
    <w:rsid w:val="00AE3977"/>
    <w:rsid w:val="00AE46E8"/>
    <w:rsid w:val="00AE4FD9"/>
    <w:rsid w:val="00AE5293"/>
    <w:rsid w:val="00AE539B"/>
    <w:rsid w:val="00AE582F"/>
    <w:rsid w:val="00AE583C"/>
    <w:rsid w:val="00AE5C3B"/>
    <w:rsid w:val="00AE66B1"/>
    <w:rsid w:val="00AE6EC7"/>
    <w:rsid w:val="00AE74F4"/>
    <w:rsid w:val="00AE7AC4"/>
    <w:rsid w:val="00AE7D69"/>
    <w:rsid w:val="00AE7DAD"/>
    <w:rsid w:val="00AF09EE"/>
    <w:rsid w:val="00AF0DDE"/>
    <w:rsid w:val="00AF1C7F"/>
    <w:rsid w:val="00AF201E"/>
    <w:rsid w:val="00AF22DF"/>
    <w:rsid w:val="00AF2D7D"/>
    <w:rsid w:val="00AF2F20"/>
    <w:rsid w:val="00AF3527"/>
    <w:rsid w:val="00AF36B2"/>
    <w:rsid w:val="00AF3A09"/>
    <w:rsid w:val="00AF3A0D"/>
    <w:rsid w:val="00AF3CF4"/>
    <w:rsid w:val="00AF3D7E"/>
    <w:rsid w:val="00AF3FA1"/>
    <w:rsid w:val="00AF41FF"/>
    <w:rsid w:val="00AF427F"/>
    <w:rsid w:val="00AF449A"/>
    <w:rsid w:val="00AF472E"/>
    <w:rsid w:val="00AF4BF3"/>
    <w:rsid w:val="00AF4F6B"/>
    <w:rsid w:val="00AF5797"/>
    <w:rsid w:val="00AF6194"/>
    <w:rsid w:val="00AF64C5"/>
    <w:rsid w:val="00AF67CA"/>
    <w:rsid w:val="00AF6FF4"/>
    <w:rsid w:val="00AF70C2"/>
    <w:rsid w:val="00AF7261"/>
    <w:rsid w:val="00AF7754"/>
    <w:rsid w:val="00AF78D7"/>
    <w:rsid w:val="00AF7DEE"/>
    <w:rsid w:val="00AF7FBE"/>
    <w:rsid w:val="00AF7FED"/>
    <w:rsid w:val="00B00185"/>
    <w:rsid w:val="00B009F0"/>
    <w:rsid w:val="00B009F6"/>
    <w:rsid w:val="00B00B6B"/>
    <w:rsid w:val="00B01D34"/>
    <w:rsid w:val="00B01FE3"/>
    <w:rsid w:val="00B022AF"/>
    <w:rsid w:val="00B022C2"/>
    <w:rsid w:val="00B028CF"/>
    <w:rsid w:val="00B02D1D"/>
    <w:rsid w:val="00B03504"/>
    <w:rsid w:val="00B035CB"/>
    <w:rsid w:val="00B036F4"/>
    <w:rsid w:val="00B03758"/>
    <w:rsid w:val="00B03A13"/>
    <w:rsid w:val="00B0430D"/>
    <w:rsid w:val="00B04374"/>
    <w:rsid w:val="00B04D9D"/>
    <w:rsid w:val="00B04EFC"/>
    <w:rsid w:val="00B05252"/>
    <w:rsid w:val="00B0586E"/>
    <w:rsid w:val="00B05BCD"/>
    <w:rsid w:val="00B0621F"/>
    <w:rsid w:val="00B06251"/>
    <w:rsid w:val="00B06368"/>
    <w:rsid w:val="00B0681C"/>
    <w:rsid w:val="00B06E1D"/>
    <w:rsid w:val="00B06F17"/>
    <w:rsid w:val="00B07036"/>
    <w:rsid w:val="00B07ECD"/>
    <w:rsid w:val="00B1079F"/>
    <w:rsid w:val="00B109C6"/>
    <w:rsid w:val="00B10C84"/>
    <w:rsid w:val="00B10EA4"/>
    <w:rsid w:val="00B10EEB"/>
    <w:rsid w:val="00B10F5F"/>
    <w:rsid w:val="00B116EA"/>
    <w:rsid w:val="00B118F7"/>
    <w:rsid w:val="00B1248C"/>
    <w:rsid w:val="00B12A4F"/>
    <w:rsid w:val="00B12C96"/>
    <w:rsid w:val="00B12D31"/>
    <w:rsid w:val="00B13072"/>
    <w:rsid w:val="00B13797"/>
    <w:rsid w:val="00B137D0"/>
    <w:rsid w:val="00B137D6"/>
    <w:rsid w:val="00B14256"/>
    <w:rsid w:val="00B146EE"/>
    <w:rsid w:val="00B1475F"/>
    <w:rsid w:val="00B148F6"/>
    <w:rsid w:val="00B14E2D"/>
    <w:rsid w:val="00B1527E"/>
    <w:rsid w:val="00B15468"/>
    <w:rsid w:val="00B155E9"/>
    <w:rsid w:val="00B171DE"/>
    <w:rsid w:val="00B178EE"/>
    <w:rsid w:val="00B208F0"/>
    <w:rsid w:val="00B20E38"/>
    <w:rsid w:val="00B21025"/>
    <w:rsid w:val="00B2196E"/>
    <w:rsid w:val="00B21C54"/>
    <w:rsid w:val="00B21DD3"/>
    <w:rsid w:val="00B22080"/>
    <w:rsid w:val="00B22816"/>
    <w:rsid w:val="00B2298E"/>
    <w:rsid w:val="00B22D6C"/>
    <w:rsid w:val="00B22E9F"/>
    <w:rsid w:val="00B23455"/>
    <w:rsid w:val="00B239C7"/>
    <w:rsid w:val="00B23A50"/>
    <w:rsid w:val="00B23B72"/>
    <w:rsid w:val="00B24C13"/>
    <w:rsid w:val="00B24EC3"/>
    <w:rsid w:val="00B25490"/>
    <w:rsid w:val="00B254BE"/>
    <w:rsid w:val="00B25714"/>
    <w:rsid w:val="00B25B0D"/>
    <w:rsid w:val="00B2626E"/>
    <w:rsid w:val="00B265C5"/>
    <w:rsid w:val="00B2664B"/>
    <w:rsid w:val="00B266B3"/>
    <w:rsid w:val="00B26DB2"/>
    <w:rsid w:val="00B2701B"/>
    <w:rsid w:val="00B2731B"/>
    <w:rsid w:val="00B274C1"/>
    <w:rsid w:val="00B276B5"/>
    <w:rsid w:val="00B2782A"/>
    <w:rsid w:val="00B27BBC"/>
    <w:rsid w:val="00B27E1B"/>
    <w:rsid w:val="00B27E50"/>
    <w:rsid w:val="00B302F9"/>
    <w:rsid w:val="00B30323"/>
    <w:rsid w:val="00B30B04"/>
    <w:rsid w:val="00B30C84"/>
    <w:rsid w:val="00B30E84"/>
    <w:rsid w:val="00B30EF0"/>
    <w:rsid w:val="00B3127B"/>
    <w:rsid w:val="00B31450"/>
    <w:rsid w:val="00B315FA"/>
    <w:rsid w:val="00B31784"/>
    <w:rsid w:val="00B31F51"/>
    <w:rsid w:val="00B320BF"/>
    <w:rsid w:val="00B321A4"/>
    <w:rsid w:val="00B323C9"/>
    <w:rsid w:val="00B3300B"/>
    <w:rsid w:val="00B33660"/>
    <w:rsid w:val="00B33CC6"/>
    <w:rsid w:val="00B34246"/>
    <w:rsid w:val="00B34DFB"/>
    <w:rsid w:val="00B35432"/>
    <w:rsid w:val="00B355B9"/>
    <w:rsid w:val="00B35852"/>
    <w:rsid w:val="00B35865"/>
    <w:rsid w:val="00B35B15"/>
    <w:rsid w:val="00B36CB4"/>
    <w:rsid w:val="00B36E6D"/>
    <w:rsid w:val="00B36F79"/>
    <w:rsid w:val="00B376A6"/>
    <w:rsid w:val="00B37704"/>
    <w:rsid w:val="00B377A2"/>
    <w:rsid w:val="00B37940"/>
    <w:rsid w:val="00B37DC4"/>
    <w:rsid w:val="00B37EAD"/>
    <w:rsid w:val="00B402BE"/>
    <w:rsid w:val="00B40EA3"/>
    <w:rsid w:val="00B4102F"/>
    <w:rsid w:val="00B4104C"/>
    <w:rsid w:val="00B41C8D"/>
    <w:rsid w:val="00B425FB"/>
    <w:rsid w:val="00B427D0"/>
    <w:rsid w:val="00B42EEB"/>
    <w:rsid w:val="00B430A7"/>
    <w:rsid w:val="00B433EA"/>
    <w:rsid w:val="00B43709"/>
    <w:rsid w:val="00B43962"/>
    <w:rsid w:val="00B4417A"/>
    <w:rsid w:val="00B447C2"/>
    <w:rsid w:val="00B449C0"/>
    <w:rsid w:val="00B45EE2"/>
    <w:rsid w:val="00B45EE6"/>
    <w:rsid w:val="00B462BB"/>
    <w:rsid w:val="00B46799"/>
    <w:rsid w:val="00B46D4A"/>
    <w:rsid w:val="00B46E4F"/>
    <w:rsid w:val="00B46FFB"/>
    <w:rsid w:val="00B47679"/>
    <w:rsid w:val="00B47970"/>
    <w:rsid w:val="00B47F37"/>
    <w:rsid w:val="00B50536"/>
    <w:rsid w:val="00B5060C"/>
    <w:rsid w:val="00B50ACC"/>
    <w:rsid w:val="00B50F0D"/>
    <w:rsid w:val="00B511A5"/>
    <w:rsid w:val="00B516E1"/>
    <w:rsid w:val="00B517B9"/>
    <w:rsid w:val="00B517EF"/>
    <w:rsid w:val="00B51B75"/>
    <w:rsid w:val="00B52104"/>
    <w:rsid w:val="00B52736"/>
    <w:rsid w:val="00B5296C"/>
    <w:rsid w:val="00B52A80"/>
    <w:rsid w:val="00B52B6B"/>
    <w:rsid w:val="00B5302D"/>
    <w:rsid w:val="00B539A5"/>
    <w:rsid w:val="00B53B4C"/>
    <w:rsid w:val="00B54011"/>
    <w:rsid w:val="00B54507"/>
    <w:rsid w:val="00B54A77"/>
    <w:rsid w:val="00B54B7B"/>
    <w:rsid w:val="00B54D01"/>
    <w:rsid w:val="00B54DB4"/>
    <w:rsid w:val="00B55357"/>
    <w:rsid w:val="00B555BD"/>
    <w:rsid w:val="00B558E5"/>
    <w:rsid w:val="00B55CF4"/>
    <w:rsid w:val="00B55E2A"/>
    <w:rsid w:val="00B55EDD"/>
    <w:rsid w:val="00B56A95"/>
    <w:rsid w:val="00B571C2"/>
    <w:rsid w:val="00B57337"/>
    <w:rsid w:val="00B57B09"/>
    <w:rsid w:val="00B57F24"/>
    <w:rsid w:val="00B601E4"/>
    <w:rsid w:val="00B607C2"/>
    <w:rsid w:val="00B611A6"/>
    <w:rsid w:val="00B611F4"/>
    <w:rsid w:val="00B61218"/>
    <w:rsid w:val="00B613F2"/>
    <w:rsid w:val="00B61805"/>
    <w:rsid w:val="00B61CDE"/>
    <w:rsid w:val="00B61F16"/>
    <w:rsid w:val="00B62770"/>
    <w:rsid w:val="00B62A23"/>
    <w:rsid w:val="00B62F67"/>
    <w:rsid w:val="00B633BC"/>
    <w:rsid w:val="00B63A33"/>
    <w:rsid w:val="00B63B11"/>
    <w:rsid w:val="00B63C89"/>
    <w:rsid w:val="00B63CEB"/>
    <w:rsid w:val="00B641DC"/>
    <w:rsid w:val="00B6431C"/>
    <w:rsid w:val="00B6431E"/>
    <w:rsid w:val="00B64535"/>
    <w:rsid w:val="00B64CB5"/>
    <w:rsid w:val="00B651C0"/>
    <w:rsid w:val="00B65C43"/>
    <w:rsid w:val="00B6683D"/>
    <w:rsid w:val="00B66DCF"/>
    <w:rsid w:val="00B671A7"/>
    <w:rsid w:val="00B676CE"/>
    <w:rsid w:val="00B67808"/>
    <w:rsid w:val="00B67897"/>
    <w:rsid w:val="00B67947"/>
    <w:rsid w:val="00B70723"/>
    <w:rsid w:val="00B70A50"/>
    <w:rsid w:val="00B70B72"/>
    <w:rsid w:val="00B70D49"/>
    <w:rsid w:val="00B71808"/>
    <w:rsid w:val="00B71F42"/>
    <w:rsid w:val="00B72BB8"/>
    <w:rsid w:val="00B73005"/>
    <w:rsid w:val="00B73420"/>
    <w:rsid w:val="00B73E79"/>
    <w:rsid w:val="00B73E81"/>
    <w:rsid w:val="00B73FEB"/>
    <w:rsid w:val="00B7409F"/>
    <w:rsid w:val="00B740F5"/>
    <w:rsid w:val="00B74234"/>
    <w:rsid w:val="00B7427C"/>
    <w:rsid w:val="00B74580"/>
    <w:rsid w:val="00B745D6"/>
    <w:rsid w:val="00B74B48"/>
    <w:rsid w:val="00B74CEC"/>
    <w:rsid w:val="00B74D9F"/>
    <w:rsid w:val="00B750BF"/>
    <w:rsid w:val="00B751D5"/>
    <w:rsid w:val="00B755AC"/>
    <w:rsid w:val="00B7572B"/>
    <w:rsid w:val="00B75992"/>
    <w:rsid w:val="00B75BCF"/>
    <w:rsid w:val="00B75C1C"/>
    <w:rsid w:val="00B75DEC"/>
    <w:rsid w:val="00B76932"/>
    <w:rsid w:val="00B76944"/>
    <w:rsid w:val="00B779C2"/>
    <w:rsid w:val="00B77AB2"/>
    <w:rsid w:val="00B77C97"/>
    <w:rsid w:val="00B803CD"/>
    <w:rsid w:val="00B8046A"/>
    <w:rsid w:val="00B80EB7"/>
    <w:rsid w:val="00B81466"/>
    <w:rsid w:val="00B81B02"/>
    <w:rsid w:val="00B81CF2"/>
    <w:rsid w:val="00B81D0D"/>
    <w:rsid w:val="00B81E8D"/>
    <w:rsid w:val="00B82520"/>
    <w:rsid w:val="00B82793"/>
    <w:rsid w:val="00B82A61"/>
    <w:rsid w:val="00B82B7B"/>
    <w:rsid w:val="00B82BDA"/>
    <w:rsid w:val="00B83ADF"/>
    <w:rsid w:val="00B83C74"/>
    <w:rsid w:val="00B8401F"/>
    <w:rsid w:val="00B8444E"/>
    <w:rsid w:val="00B84D54"/>
    <w:rsid w:val="00B84DB4"/>
    <w:rsid w:val="00B84F27"/>
    <w:rsid w:val="00B85726"/>
    <w:rsid w:val="00B85817"/>
    <w:rsid w:val="00B86140"/>
    <w:rsid w:val="00B8640E"/>
    <w:rsid w:val="00B86674"/>
    <w:rsid w:val="00B869EB"/>
    <w:rsid w:val="00B86E2C"/>
    <w:rsid w:val="00B8732D"/>
    <w:rsid w:val="00B8745F"/>
    <w:rsid w:val="00B877FA"/>
    <w:rsid w:val="00B87931"/>
    <w:rsid w:val="00B879CC"/>
    <w:rsid w:val="00B9009E"/>
    <w:rsid w:val="00B9037F"/>
    <w:rsid w:val="00B9087A"/>
    <w:rsid w:val="00B9129E"/>
    <w:rsid w:val="00B915D6"/>
    <w:rsid w:val="00B91900"/>
    <w:rsid w:val="00B91CBB"/>
    <w:rsid w:val="00B92767"/>
    <w:rsid w:val="00B92894"/>
    <w:rsid w:val="00B92D1C"/>
    <w:rsid w:val="00B93651"/>
    <w:rsid w:val="00B938E8"/>
    <w:rsid w:val="00B94871"/>
    <w:rsid w:val="00B949B4"/>
    <w:rsid w:val="00B94CC6"/>
    <w:rsid w:val="00B952E0"/>
    <w:rsid w:val="00B95349"/>
    <w:rsid w:val="00B95E93"/>
    <w:rsid w:val="00B9691F"/>
    <w:rsid w:val="00B96B1C"/>
    <w:rsid w:val="00B96B73"/>
    <w:rsid w:val="00B96F4E"/>
    <w:rsid w:val="00B97131"/>
    <w:rsid w:val="00B9797F"/>
    <w:rsid w:val="00B97BDB"/>
    <w:rsid w:val="00B97BEE"/>
    <w:rsid w:val="00B97F9B"/>
    <w:rsid w:val="00BA060F"/>
    <w:rsid w:val="00BA0AD2"/>
    <w:rsid w:val="00BA0CEA"/>
    <w:rsid w:val="00BA1435"/>
    <w:rsid w:val="00BA29CB"/>
    <w:rsid w:val="00BA2F31"/>
    <w:rsid w:val="00BA3436"/>
    <w:rsid w:val="00BA3EA4"/>
    <w:rsid w:val="00BA4177"/>
    <w:rsid w:val="00BA4220"/>
    <w:rsid w:val="00BA4364"/>
    <w:rsid w:val="00BA46B5"/>
    <w:rsid w:val="00BA47F6"/>
    <w:rsid w:val="00BA5120"/>
    <w:rsid w:val="00BA566D"/>
    <w:rsid w:val="00BA5DC1"/>
    <w:rsid w:val="00BA6549"/>
    <w:rsid w:val="00BA655A"/>
    <w:rsid w:val="00BA668C"/>
    <w:rsid w:val="00BA6D5A"/>
    <w:rsid w:val="00BA7375"/>
    <w:rsid w:val="00BA78DF"/>
    <w:rsid w:val="00BA794C"/>
    <w:rsid w:val="00BA7DF3"/>
    <w:rsid w:val="00BB020A"/>
    <w:rsid w:val="00BB0722"/>
    <w:rsid w:val="00BB0BEB"/>
    <w:rsid w:val="00BB0BFA"/>
    <w:rsid w:val="00BB11F1"/>
    <w:rsid w:val="00BB15A7"/>
    <w:rsid w:val="00BB17B5"/>
    <w:rsid w:val="00BB18FC"/>
    <w:rsid w:val="00BB1C38"/>
    <w:rsid w:val="00BB1D5C"/>
    <w:rsid w:val="00BB2852"/>
    <w:rsid w:val="00BB2B2E"/>
    <w:rsid w:val="00BB31DC"/>
    <w:rsid w:val="00BB3735"/>
    <w:rsid w:val="00BB3C74"/>
    <w:rsid w:val="00BB48AC"/>
    <w:rsid w:val="00BB4ADE"/>
    <w:rsid w:val="00BB5747"/>
    <w:rsid w:val="00BB586E"/>
    <w:rsid w:val="00BB5ADC"/>
    <w:rsid w:val="00BB5E90"/>
    <w:rsid w:val="00BB5F1B"/>
    <w:rsid w:val="00BB6324"/>
    <w:rsid w:val="00BB65A9"/>
    <w:rsid w:val="00BB6805"/>
    <w:rsid w:val="00BB6828"/>
    <w:rsid w:val="00BB6CCB"/>
    <w:rsid w:val="00BB6DC8"/>
    <w:rsid w:val="00BB71C2"/>
    <w:rsid w:val="00BB742C"/>
    <w:rsid w:val="00BB7C7B"/>
    <w:rsid w:val="00BB7EA9"/>
    <w:rsid w:val="00BC03CA"/>
    <w:rsid w:val="00BC085B"/>
    <w:rsid w:val="00BC10A8"/>
    <w:rsid w:val="00BC15FF"/>
    <w:rsid w:val="00BC1C94"/>
    <w:rsid w:val="00BC1D09"/>
    <w:rsid w:val="00BC317C"/>
    <w:rsid w:val="00BC3460"/>
    <w:rsid w:val="00BC37B7"/>
    <w:rsid w:val="00BC3A26"/>
    <w:rsid w:val="00BC3E0C"/>
    <w:rsid w:val="00BC3EDA"/>
    <w:rsid w:val="00BC3F8C"/>
    <w:rsid w:val="00BC42E9"/>
    <w:rsid w:val="00BC4301"/>
    <w:rsid w:val="00BC464E"/>
    <w:rsid w:val="00BC494A"/>
    <w:rsid w:val="00BC4D56"/>
    <w:rsid w:val="00BC5422"/>
    <w:rsid w:val="00BC545A"/>
    <w:rsid w:val="00BC54DB"/>
    <w:rsid w:val="00BC58DC"/>
    <w:rsid w:val="00BC5A06"/>
    <w:rsid w:val="00BC5D2B"/>
    <w:rsid w:val="00BC5FF4"/>
    <w:rsid w:val="00BC6204"/>
    <w:rsid w:val="00BC70A6"/>
    <w:rsid w:val="00BC70C3"/>
    <w:rsid w:val="00BC783C"/>
    <w:rsid w:val="00BC7C37"/>
    <w:rsid w:val="00BC7DC5"/>
    <w:rsid w:val="00BD0277"/>
    <w:rsid w:val="00BD0AD6"/>
    <w:rsid w:val="00BD1073"/>
    <w:rsid w:val="00BD1142"/>
    <w:rsid w:val="00BD1936"/>
    <w:rsid w:val="00BD1CBD"/>
    <w:rsid w:val="00BD1E45"/>
    <w:rsid w:val="00BD216C"/>
    <w:rsid w:val="00BD226D"/>
    <w:rsid w:val="00BD241E"/>
    <w:rsid w:val="00BD32E2"/>
    <w:rsid w:val="00BD3AD4"/>
    <w:rsid w:val="00BD3B19"/>
    <w:rsid w:val="00BD4256"/>
    <w:rsid w:val="00BD4359"/>
    <w:rsid w:val="00BD44F1"/>
    <w:rsid w:val="00BD480B"/>
    <w:rsid w:val="00BD4F93"/>
    <w:rsid w:val="00BD4FC9"/>
    <w:rsid w:val="00BD5790"/>
    <w:rsid w:val="00BD57C5"/>
    <w:rsid w:val="00BD5973"/>
    <w:rsid w:val="00BD6397"/>
    <w:rsid w:val="00BD646F"/>
    <w:rsid w:val="00BD6B2A"/>
    <w:rsid w:val="00BD733D"/>
    <w:rsid w:val="00BD7789"/>
    <w:rsid w:val="00BD79BF"/>
    <w:rsid w:val="00BD7C18"/>
    <w:rsid w:val="00BE032D"/>
    <w:rsid w:val="00BE07F7"/>
    <w:rsid w:val="00BE0F6F"/>
    <w:rsid w:val="00BE1207"/>
    <w:rsid w:val="00BE121D"/>
    <w:rsid w:val="00BE14E2"/>
    <w:rsid w:val="00BE1E2A"/>
    <w:rsid w:val="00BE1F2D"/>
    <w:rsid w:val="00BE24D2"/>
    <w:rsid w:val="00BE28C3"/>
    <w:rsid w:val="00BE2902"/>
    <w:rsid w:val="00BE291C"/>
    <w:rsid w:val="00BE2E07"/>
    <w:rsid w:val="00BE2F43"/>
    <w:rsid w:val="00BE3245"/>
    <w:rsid w:val="00BE36FC"/>
    <w:rsid w:val="00BE3813"/>
    <w:rsid w:val="00BE3AAC"/>
    <w:rsid w:val="00BE3B55"/>
    <w:rsid w:val="00BE3D60"/>
    <w:rsid w:val="00BE3FB6"/>
    <w:rsid w:val="00BE4575"/>
    <w:rsid w:val="00BE45E4"/>
    <w:rsid w:val="00BE4717"/>
    <w:rsid w:val="00BE47E1"/>
    <w:rsid w:val="00BE4B2C"/>
    <w:rsid w:val="00BE5452"/>
    <w:rsid w:val="00BE57E6"/>
    <w:rsid w:val="00BE5872"/>
    <w:rsid w:val="00BE6357"/>
    <w:rsid w:val="00BE69A6"/>
    <w:rsid w:val="00BE6A5F"/>
    <w:rsid w:val="00BE6C53"/>
    <w:rsid w:val="00BE6E8F"/>
    <w:rsid w:val="00BE72DF"/>
    <w:rsid w:val="00BE731D"/>
    <w:rsid w:val="00BE7732"/>
    <w:rsid w:val="00BE7CD2"/>
    <w:rsid w:val="00BE7FC1"/>
    <w:rsid w:val="00BF1000"/>
    <w:rsid w:val="00BF1344"/>
    <w:rsid w:val="00BF1699"/>
    <w:rsid w:val="00BF18F5"/>
    <w:rsid w:val="00BF19ED"/>
    <w:rsid w:val="00BF1A40"/>
    <w:rsid w:val="00BF2B99"/>
    <w:rsid w:val="00BF3349"/>
    <w:rsid w:val="00BF3364"/>
    <w:rsid w:val="00BF3593"/>
    <w:rsid w:val="00BF3C9F"/>
    <w:rsid w:val="00BF3EC8"/>
    <w:rsid w:val="00BF4128"/>
    <w:rsid w:val="00BF418C"/>
    <w:rsid w:val="00BF41C3"/>
    <w:rsid w:val="00BF432A"/>
    <w:rsid w:val="00BF4600"/>
    <w:rsid w:val="00BF4A84"/>
    <w:rsid w:val="00BF4B30"/>
    <w:rsid w:val="00BF4E30"/>
    <w:rsid w:val="00BF549A"/>
    <w:rsid w:val="00BF5664"/>
    <w:rsid w:val="00BF5A4A"/>
    <w:rsid w:val="00BF5CCF"/>
    <w:rsid w:val="00BF5F84"/>
    <w:rsid w:val="00BF65EA"/>
    <w:rsid w:val="00BF65FB"/>
    <w:rsid w:val="00BF669B"/>
    <w:rsid w:val="00BF66C9"/>
    <w:rsid w:val="00BF6816"/>
    <w:rsid w:val="00BF69DB"/>
    <w:rsid w:val="00BF6EF9"/>
    <w:rsid w:val="00BF7B4B"/>
    <w:rsid w:val="00C00054"/>
    <w:rsid w:val="00C00085"/>
    <w:rsid w:val="00C00543"/>
    <w:rsid w:val="00C012D4"/>
    <w:rsid w:val="00C015A2"/>
    <w:rsid w:val="00C01A0D"/>
    <w:rsid w:val="00C02257"/>
    <w:rsid w:val="00C0237F"/>
    <w:rsid w:val="00C0258A"/>
    <w:rsid w:val="00C02876"/>
    <w:rsid w:val="00C02991"/>
    <w:rsid w:val="00C02AFC"/>
    <w:rsid w:val="00C02E00"/>
    <w:rsid w:val="00C02E20"/>
    <w:rsid w:val="00C040BB"/>
    <w:rsid w:val="00C04366"/>
    <w:rsid w:val="00C045AE"/>
    <w:rsid w:val="00C045F1"/>
    <w:rsid w:val="00C04696"/>
    <w:rsid w:val="00C04726"/>
    <w:rsid w:val="00C0578A"/>
    <w:rsid w:val="00C05840"/>
    <w:rsid w:val="00C059DB"/>
    <w:rsid w:val="00C05B1A"/>
    <w:rsid w:val="00C05D7E"/>
    <w:rsid w:val="00C05DCF"/>
    <w:rsid w:val="00C05FD6"/>
    <w:rsid w:val="00C06362"/>
    <w:rsid w:val="00C06436"/>
    <w:rsid w:val="00C06454"/>
    <w:rsid w:val="00C06598"/>
    <w:rsid w:val="00C067C0"/>
    <w:rsid w:val="00C06949"/>
    <w:rsid w:val="00C06CDA"/>
    <w:rsid w:val="00C06F24"/>
    <w:rsid w:val="00C073FD"/>
    <w:rsid w:val="00C07CE6"/>
    <w:rsid w:val="00C1132F"/>
    <w:rsid w:val="00C11558"/>
    <w:rsid w:val="00C115F1"/>
    <w:rsid w:val="00C116B5"/>
    <w:rsid w:val="00C11BEF"/>
    <w:rsid w:val="00C11E23"/>
    <w:rsid w:val="00C1262E"/>
    <w:rsid w:val="00C1282A"/>
    <w:rsid w:val="00C12F9B"/>
    <w:rsid w:val="00C13294"/>
    <w:rsid w:val="00C132A0"/>
    <w:rsid w:val="00C13374"/>
    <w:rsid w:val="00C13416"/>
    <w:rsid w:val="00C1371C"/>
    <w:rsid w:val="00C1390D"/>
    <w:rsid w:val="00C13983"/>
    <w:rsid w:val="00C13A50"/>
    <w:rsid w:val="00C13B1D"/>
    <w:rsid w:val="00C13EBB"/>
    <w:rsid w:val="00C14178"/>
    <w:rsid w:val="00C141FD"/>
    <w:rsid w:val="00C14966"/>
    <w:rsid w:val="00C153B6"/>
    <w:rsid w:val="00C15C4D"/>
    <w:rsid w:val="00C16337"/>
    <w:rsid w:val="00C16A5D"/>
    <w:rsid w:val="00C16BCB"/>
    <w:rsid w:val="00C16CAC"/>
    <w:rsid w:val="00C179BD"/>
    <w:rsid w:val="00C20F16"/>
    <w:rsid w:val="00C20FB3"/>
    <w:rsid w:val="00C210C8"/>
    <w:rsid w:val="00C2121A"/>
    <w:rsid w:val="00C2183B"/>
    <w:rsid w:val="00C21A20"/>
    <w:rsid w:val="00C22D41"/>
    <w:rsid w:val="00C22E23"/>
    <w:rsid w:val="00C22E4B"/>
    <w:rsid w:val="00C22FB4"/>
    <w:rsid w:val="00C23C67"/>
    <w:rsid w:val="00C23F7D"/>
    <w:rsid w:val="00C24118"/>
    <w:rsid w:val="00C245C2"/>
    <w:rsid w:val="00C24618"/>
    <w:rsid w:val="00C2484E"/>
    <w:rsid w:val="00C24BA0"/>
    <w:rsid w:val="00C24C0B"/>
    <w:rsid w:val="00C2523E"/>
    <w:rsid w:val="00C2540C"/>
    <w:rsid w:val="00C26698"/>
    <w:rsid w:val="00C26856"/>
    <w:rsid w:val="00C26A85"/>
    <w:rsid w:val="00C26D09"/>
    <w:rsid w:val="00C26F15"/>
    <w:rsid w:val="00C273CB"/>
    <w:rsid w:val="00C277C2"/>
    <w:rsid w:val="00C27C83"/>
    <w:rsid w:val="00C27D12"/>
    <w:rsid w:val="00C27E8E"/>
    <w:rsid w:val="00C27F50"/>
    <w:rsid w:val="00C3045E"/>
    <w:rsid w:val="00C30525"/>
    <w:rsid w:val="00C30855"/>
    <w:rsid w:val="00C30C7E"/>
    <w:rsid w:val="00C31329"/>
    <w:rsid w:val="00C31C0C"/>
    <w:rsid w:val="00C31CD6"/>
    <w:rsid w:val="00C31E71"/>
    <w:rsid w:val="00C325E6"/>
    <w:rsid w:val="00C3307D"/>
    <w:rsid w:val="00C331A2"/>
    <w:rsid w:val="00C33B34"/>
    <w:rsid w:val="00C33B38"/>
    <w:rsid w:val="00C33F9E"/>
    <w:rsid w:val="00C34288"/>
    <w:rsid w:val="00C34792"/>
    <w:rsid w:val="00C34E1B"/>
    <w:rsid w:val="00C35C16"/>
    <w:rsid w:val="00C35E34"/>
    <w:rsid w:val="00C360F6"/>
    <w:rsid w:val="00C36440"/>
    <w:rsid w:val="00C36443"/>
    <w:rsid w:val="00C36667"/>
    <w:rsid w:val="00C369FF"/>
    <w:rsid w:val="00C37A67"/>
    <w:rsid w:val="00C40577"/>
    <w:rsid w:val="00C407A3"/>
    <w:rsid w:val="00C40819"/>
    <w:rsid w:val="00C40CBB"/>
    <w:rsid w:val="00C40CE4"/>
    <w:rsid w:val="00C40E9C"/>
    <w:rsid w:val="00C40F21"/>
    <w:rsid w:val="00C411AE"/>
    <w:rsid w:val="00C412AA"/>
    <w:rsid w:val="00C41715"/>
    <w:rsid w:val="00C4181F"/>
    <w:rsid w:val="00C41BC1"/>
    <w:rsid w:val="00C41C0E"/>
    <w:rsid w:val="00C41E75"/>
    <w:rsid w:val="00C41EE4"/>
    <w:rsid w:val="00C421EB"/>
    <w:rsid w:val="00C43216"/>
    <w:rsid w:val="00C438C6"/>
    <w:rsid w:val="00C44454"/>
    <w:rsid w:val="00C449DF"/>
    <w:rsid w:val="00C44A1B"/>
    <w:rsid w:val="00C45B38"/>
    <w:rsid w:val="00C463FA"/>
    <w:rsid w:val="00C4655B"/>
    <w:rsid w:val="00C466FA"/>
    <w:rsid w:val="00C46AF2"/>
    <w:rsid w:val="00C46C4F"/>
    <w:rsid w:val="00C46CDC"/>
    <w:rsid w:val="00C46F03"/>
    <w:rsid w:val="00C46FAB"/>
    <w:rsid w:val="00C47ABF"/>
    <w:rsid w:val="00C47FDA"/>
    <w:rsid w:val="00C50197"/>
    <w:rsid w:val="00C501A5"/>
    <w:rsid w:val="00C50559"/>
    <w:rsid w:val="00C5067F"/>
    <w:rsid w:val="00C50CA6"/>
    <w:rsid w:val="00C50CC6"/>
    <w:rsid w:val="00C50DF3"/>
    <w:rsid w:val="00C50FB2"/>
    <w:rsid w:val="00C510CF"/>
    <w:rsid w:val="00C5161C"/>
    <w:rsid w:val="00C5170E"/>
    <w:rsid w:val="00C51FF0"/>
    <w:rsid w:val="00C523B1"/>
    <w:rsid w:val="00C52587"/>
    <w:rsid w:val="00C52914"/>
    <w:rsid w:val="00C534DB"/>
    <w:rsid w:val="00C53501"/>
    <w:rsid w:val="00C53AA5"/>
    <w:rsid w:val="00C53FE1"/>
    <w:rsid w:val="00C54239"/>
    <w:rsid w:val="00C547C6"/>
    <w:rsid w:val="00C54FBA"/>
    <w:rsid w:val="00C556BD"/>
    <w:rsid w:val="00C557F7"/>
    <w:rsid w:val="00C55826"/>
    <w:rsid w:val="00C55990"/>
    <w:rsid w:val="00C55BD6"/>
    <w:rsid w:val="00C57526"/>
    <w:rsid w:val="00C577A6"/>
    <w:rsid w:val="00C57958"/>
    <w:rsid w:val="00C57DB3"/>
    <w:rsid w:val="00C57FF5"/>
    <w:rsid w:val="00C602F5"/>
    <w:rsid w:val="00C60A83"/>
    <w:rsid w:val="00C60CC8"/>
    <w:rsid w:val="00C6116D"/>
    <w:rsid w:val="00C61843"/>
    <w:rsid w:val="00C6207E"/>
    <w:rsid w:val="00C622B9"/>
    <w:rsid w:val="00C623AF"/>
    <w:rsid w:val="00C624AC"/>
    <w:rsid w:val="00C62711"/>
    <w:rsid w:val="00C62958"/>
    <w:rsid w:val="00C63F1A"/>
    <w:rsid w:val="00C63F65"/>
    <w:rsid w:val="00C63F83"/>
    <w:rsid w:val="00C645BC"/>
    <w:rsid w:val="00C65059"/>
    <w:rsid w:val="00C652E6"/>
    <w:rsid w:val="00C656B3"/>
    <w:rsid w:val="00C66269"/>
    <w:rsid w:val="00C667B2"/>
    <w:rsid w:val="00C66A37"/>
    <w:rsid w:val="00C66AB0"/>
    <w:rsid w:val="00C66D4D"/>
    <w:rsid w:val="00C670A3"/>
    <w:rsid w:val="00C67A1F"/>
    <w:rsid w:val="00C67E05"/>
    <w:rsid w:val="00C70388"/>
    <w:rsid w:val="00C70729"/>
    <w:rsid w:val="00C70A7C"/>
    <w:rsid w:val="00C70E11"/>
    <w:rsid w:val="00C70F86"/>
    <w:rsid w:val="00C711F1"/>
    <w:rsid w:val="00C72044"/>
    <w:rsid w:val="00C722DE"/>
    <w:rsid w:val="00C72817"/>
    <w:rsid w:val="00C72BA9"/>
    <w:rsid w:val="00C72BBA"/>
    <w:rsid w:val="00C7310E"/>
    <w:rsid w:val="00C73620"/>
    <w:rsid w:val="00C73AFA"/>
    <w:rsid w:val="00C73CBB"/>
    <w:rsid w:val="00C73FA8"/>
    <w:rsid w:val="00C74B2C"/>
    <w:rsid w:val="00C75050"/>
    <w:rsid w:val="00C75077"/>
    <w:rsid w:val="00C755C6"/>
    <w:rsid w:val="00C75D2A"/>
    <w:rsid w:val="00C7619B"/>
    <w:rsid w:val="00C76561"/>
    <w:rsid w:val="00C76944"/>
    <w:rsid w:val="00C76CB1"/>
    <w:rsid w:val="00C76D55"/>
    <w:rsid w:val="00C76D82"/>
    <w:rsid w:val="00C77001"/>
    <w:rsid w:val="00C7718B"/>
    <w:rsid w:val="00C772BC"/>
    <w:rsid w:val="00C77A60"/>
    <w:rsid w:val="00C77DF4"/>
    <w:rsid w:val="00C80FC2"/>
    <w:rsid w:val="00C8151C"/>
    <w:rsid w:val="00C8189A"/>
    <w:rsid w:val="00C81DA2"/>
    <w:rsid w:val="00C82320"/>
    <w:rsid w:val="00C825A6"/>
    <w:rsid w:val="00C83171"/>
    <w:rsid w:val="00C831A8"/>
    <w:rsid w:val="00C83F31"/>
    <w:rsid w:val="00C8415C"/>
    <w:rsid w:val="00C84CDF"/>
    <w:rsid w:val="00C852E3"/>
    <w:rsid w:val="00C85610"/>
    <w:rsid w:val="00C857EE"/>
    <w:rsid w:val="00C8744A"/>
    <w:rsid w:val="00C8786B"/>
    <w:rsid w:val="00C87AB0"/>
    <w:rsid w:val="00C87D85"/>
    <w:rsid w:val="00C901B7"/>
    <w:rsid w:val="00C906A4"/>
    <w:rsid w:val="00C916B3"/>
    <w:rsid w:val="00C91793"/>
    <w:rsid w:val="00C91B03"/>
    <w:rsid w:val="00C91CD2"/>
    <w:rsid w:val="00C92FE1"/>
    <w:rsid w:val="00C93345"/>
    <w:rsid w:val="00C93617"/>
    <w:rsid w:val="00C936B4"/>
    <w:rsid w:val="00C94934"/>
    <w:rsid w:val="00C949C3"/>
    <w:rsid w:val="00C94C09"/>
    <w:rsid w:val="00C94C8B"/>
    <w:rsid w:val="00C96428"/>
    <w:rsid w:val="00C96604"/>
    <w:rsid w:val="00C967B2"/>
    <w:rsid w:val="00C967D1"/>
    <w:rsid w:val="00C96A14"/>
    <w:rsid w:val="00C97126"/>
    <w:rsid w:val="00C97A36"/>
    <w:rsid w:val="00C97D86"/>
    <w:rsid w:val="00CA066D"/>
    <w:rsid w:val="00CA0754"/>
    <w:rsid w:val="00CA081A"/>
    <w:rsid w:val="00CA0E76"/>
    <w:rsid w:val="00CA1203"/>
    <w:rsid w:val="00CA129A"/>
    <w:rsid w:val="00CA1F5E"/>
    <w:rsid w:val="00CA1FE5"/>
    <w:rsid w:val="00CA20D2"/>
    <w:rsid w:val="00CA2CF4"/>
    <w:rsid w:val="00CA30AE"/>
    <w:rsid w:val="00CA35CE"/>
    <w:rsid w:val="00CA3DAB"/>
    <w:rsid w:val="00CA3FD3"/>
    <w:rsid w:val="00CA44E7"/>
    <w:rsid w:val="00CA4B25"/>
    <w:rsid w:val="00CA4BA4"/>
    <w:rsid w:val="00CA4FA4"/>
    <w:rsid w:val="00CA5531"/>
    <w:rsid w:val="00CA5914"/>
    <w:rsid w:val="00CA5B67"/>
    <w:rsid w:val="00CA5F72"/>
    <w:rsid w:val="00CA62A9"/>
    <w:rsid w:val="00CA6311"/>
    <w:rsid w:val="00CA6637"/>
    <w:rsid w:val="00CA7000"/>
    <w:rsid w:val="00CA7063"/>
    <w:rsid w:val="00CA7362"/>
    <w:rsid w:val="00CA73F6"/>
    <w:rsid w:val="00CA7631"/>
    <w:rsid w:val="00CA791D"/>
    <w:rsid w:val="00CB03B6"/>
    <w:rsid w:val="00CB0A32"/>
    <w:rsid w:val="00CB0A39"/>
    <w:rsid w:val="00CB0D0E"/>
    <w:rsid w:val="00CB1572"/>
    <w:rsid w:val="00CB1608"/>
    <w:rsid w:val="00CB1E29"/>
    <w:rsid w:val="00CB21EA"/>
    <w:rsid w:val="00CB221A"/>
    <w:rsid w:val="00CB2455"/>
    <w:rsid w:val="00CB299F"/>
    <w:rsid w:val="00CB2DF6"/>
    <w:rsid w:val="00CB2F4E"/>
    <w:rsid w:val="00CB3317"/>
    <w:rsid w:val="00CB3937"/>
    <w:rsid w:val="00CB3A28"/>
    <w:rsid w:val="00CB3A70"/>
    <w:rsid w:val="00CB3CC9"/>
    <w:rsid w:val="00CB41A9"/>
    <w:rsid w:val="00CB466E"/>
    <w:rsid w:val="00CB4868"/>
    <w:rsid w:val="00CB48A9"/>
    <w:rsid w:val="00CB553D"/>
    <w:rsid w:val="00CB5645"/>
    <w:rsid w:val="00CB5A3C"/>
    <w:rsid w:val="00CB5D87"/>
    <w:rsid w:val="00CB5FDB"/>
    <w:rsid w:val="00CB62A4"/>
    <w:rsid w:val="00CB66E8"/>
    <w:rsid w:val="00CB6748"/>
    <w:rsid w:val="00CB6DAB"/>
    <w:rsid w:val="00CB6E2A"/>
    <w:rsid w:val="00CB6F12"/>
    <w:rsid w:val="00CB74B8"/>
    <w:rsid w:val="00CB76DD"/>
    <w:rsid w:val="00CB79D4"/>
    <w:rsid w:val="00CB7F80"/>
    <w:rsid w:val="00CC02B2"/>
    <w:rsid w:val="00CC04D1"/>
    <w:rsid w:val="00CC0AF1"/>
    <w:rsid w:val="00CC0C09"/>
    <w:rsid w:val="00CC0C45"/>
    <w:rsid w:val="00CC0F40"/>
    <w:rsid w:val="00CC0FF3"/>
    <w:rsid w:val="00CC153A"/>
    <w:rsid w:val="00CC18CF"/>
    <w:rsid w:val="00CC1B0A"/>
    <w:rsid w:val="00CC1CBC"/>
    <w:rsid w:val="00CC2213"/>
    <w:rsid w:val="00CC33BC"/>
    <w:rsid w:val="00CC34EC"/>
    <w:rsid w:val="00CC35EE"/>
    <w:rsid w:val="00CC3852"/>
    <w:rsid w:val="00CC3E2B"/>
    <w:rsid w:val="00CC404E"/>
    <w:rsid w:val="00CC49DA"/>
    <w:rsid w:val="00CC4C8B"/>
    <w:rsid w:val="00CC4E9F"/>
    <w:rsid w:val="00CC540D"/>
    <w:rsid w:val="00CC5E87"/>
    <w:rsid w:val="00CC5F7E"/>
    <w:rsid w:val="00CC5F98"/>
    <w:rsid w:val="00CC6289"/>
    <w:rsid w:val="00CC62E4"/>
    <w:rsid w:val="00CC63E0"/>
    <w:rsid w:val="00CC6431"/>
    <w:rsid w:val="00CC650B"/>
    <w:rsid w:val="00CC72B9"/>
    <w:rsid w:val="00CC7DD3"/>
    <w:rsid w:val="00CC7EE5"/>
    <w:rsid w:val="00CD0A7C"/>
    <w:rsid w:val="00CD0AF3"/>
    <w:rsid w:val="00CD0D77"/>
    <w:rsid w:val="00CD0F81"/>
    <w:rsid w:val="00CD0FD2"/>
    <w:rsid w:val="00CD16C9"/>
    <w:rsid w:val="00CD2398"/>
    <w:rsid w:val="00CD25C4"/>
    <w:rsid w:val="00CD28CD"/>
    <w:rsid w:val="00CD2941"/>
    <w:rsid w:val="00CD2F17"/>
    <w:rsid w:val="00CD3505"/>
    <w:rsid w:val="00CD39A2"/>
    <w:rsid w:val="00CD3A32"/>
    <w:rsid w:val="00CD3C0C"/>
    <w:rsid w:val="00CD3C0D"/>
    <w:rsid w:val="00CD4B63"/>
    <w:rsid w:val="00CD4ED5"/>
    <w:rsid w:val="00CD53A4"/>
    <w:rsid w:val="00CD5A63"/>
    <w:rsid w:val="00CD6154"/>
    <w:rsid w:val="00CD6D65"/>
    <w:rsid w:val="00CD6F06"/>
    <w:rsid w:val="00CD72E6"/>
    <w:rsid w:val="00CD7325"/>
    <w:rsid w:val="00CD7782"/>
    <w:rsid w:val="00CD7A5B"/>
    <w:rsid w:val="00CD7A74"/>
    <w:rsid w:val="00CD7C9D"/>
    <w:rsid w:val="00CD7E84"/>
    <w:rsid w:val="00CD7FCD"/>
    <w:rsid w:val="00CE0780"/>
    <w:rsid w:val="00CE081A"/>
    <w:rsid w:val="00CE0C67"/>
    <w:rsid w:val="00CE0D1A"/>
    <w:rsid w:val="00CE2653"/>
    <w:rsid w:val="00CE2678"/>
    <w:rsid w:val="00CE2895"/>
    <w:rsid w:val="00CE335F"/>
    <w:rsid w:val="00CE35DA"/>
    <w:rsid w:val="00CE375D"/>
    <w:rsid w:val="00CE3B0C"/>
    <w:rsid w:val="00CE40B0"/>
    <w:rsid w:val="00CE4322"/>
    <w:rsid w:val="00CE496F"/>
    <w:rsid w:val="00CE49E1"/>
    <w:rsid w:val="00CE596B"/>
    <w:rsid w:val="00CE5993"/>
    <w:rsid w:val="00CE5BDC"/>
    <w:rsid w:val="00CE643E"/>
    <w:rsid w:val="00CE66F7"/>
    <w:rsid w:val="00CE67A0"/>
    <w:rsid w:val="00CE6942"/>
    <w:rsid w:val="00CE6AC3"/>
    <w:rsid w:val="00CE788A"/>
    <w:rsid w:val="00CE7D63"/>
    <w:rsid w:val="00CE7EC6"/>
    <w:rsid w:val="00CF08D2"/>
    <w:rsid w:val="00CF0B27"/>
    <w:rsid w:val="00CF14DC"/>
    <w:rsid w:val="00CF1967"/>
    <w:rsid w:val="00CF1C5C"/>
    <w:rsid w:val="00CF1D25"/>
    <w:rsid w:val="00CF1D3E"/>
    <w:rsid w:val="00CF22BC"/>
    <w:rsid w:val="00CF27B1"/>
    <w:rsid w:val="00CF2D17"/>
    <w:rsid w:val="00CF2FA3"/>
    <w:rsid w:val="00CF333B"/>
    <w:rsid w:val="00CF3E04"/>
    <w:rsid w:val="00CF3F7B"/>
    <w:rsid w:val="00CF413A"/>
    <w:rsid w:val="00CF42E4"/>
    <w:rsid w:val="00CF43BE"/>
    <w:rsid w:val="00CF447D"/>
    <w:rsid w:val="00CF4500"/>
    <w:rsid w:val="00CF48AC"/>
    <w:rsid w:val="00CF48E9"/>
    <w:rsid w:val="00CF4BE1"/>
    <w:rsid w:val="00CF5397"/>
    <w:rsid w:val="00CF5AEC"/>
    <w:rsid w:val="00CF61C9"/>
    <w:rsid w:val="00CF6359"/>
    <w:rsid w:val="00CF668E"/>
    <w:rsid w:val="00CF693E"/>
    <w:rsid w:val="00CF69AE"/>
    <w:rsid w:val="00CF76A7"/>
    <w:rsid w:val="00CF773C"/>
    <w:rsid w:val="00D002BC"/>
    <w:rsid w:val="00D00ABA"/>
    <w:rsid w:val="00D00BE2"/>
    <w:rsid w:val="00D00D2D"/>
    <w:rsid w:val="00D01769"/>
    <w:rsid w:val="00D0191F"/>
    <w:rsid w:val="00D01A14"/>
    <w:rsid w:val="00D01BC5"/>
    <w:rsid w:val="00D01CF8"/>
    <w:rsid w:val="00D01E2C"/>
    <w:rsid w:val="00D02292"/>
    <w:rsid w:val="00D029A1"/>
    <w:rsid w:val="00D02B98"/>
    <w:rsid w:val="00D02C30"/>
    <w:rsid w:val="00D02F78"/>
    <w:rsid w:val="00D033CD"/>
    <w:rsid w:val="00D03C76"/>
    <w:rsid w:val="00D03CFD"/>
    <w:rsid w:val="00D0439A"/>
    <w:rsid w:val="00D0483B"/>
    <w:rsid w:val="00D04C07"/>
    <w:rsid w:val="00D04CC5"/>
    <w:rsid w:val="00D04E61"/>
    <w:rsid w:val="00D05299"/>
    <w:rsid w:val="00D057F7"/>
    <w:rsid w:val="00D0580F"/>
    <w:rsid w:val="00D05953"/>
    <w:rsid w:val="00D05F05"/>
    <w:rsid w:val="00D06271"/>
    <w:rsid w:val="00D062B6"/>
    <w:rsid w:val="00D0663A"/>
    <w:rsid w:val="00D06866"/>
    <w:rsid w:val="00D06EBD"/>
    <w:rsid w:val="00D07607"/>
    <w:rsid w:val="00D07CC0"/>
    <w:rsid w:val="00D07FEA"/>
    <w:rsid w:val="00D101D8"/>
    <w:rsid w:val="00D10606"/>
    <w:rsid w:val="00D108A9"/>
    <w:rsid w:val="00D111C4"/>
    <w:rsid w:val="00D11B95"/>
    <w:rsid w:val="00D129D9"/>
    <w:rsid w:val="00D12A5D"/>
    <w:rsid w:val="00D12E34"/>
    <w:rsid w:val="00D141EA"/>
    <w:rsid w:val="00D142B9"/>
    <w:rsid w:val="00D14487"/>
    <w:rsid w:val="00D14E9F"/>
    <w:rsid w:val="00D15890"/>
    <w:rsid w:val="00D15BAD"/>
    <w:rsid w:val="00D15BF4"/>
    <w:rsid w:val="00D15D8D"/>
    <w:rsid w:val="00D15E44"/>
    <w:rsid w:val="00D1626C"/>
    <w:rsid w:val="00D163B3"/>
    <w:rsid w:val="00D16686"/>
    <w:rsid w:val="00D168CC"/>
    <w:rsid w:val="00D16B3E"/>
    <w:rsid w:val="00D16D1B"/>
    <w:rsid w:val="00D171FC"/>
    <w:rsid w:val="00D176B0"/>
    <w:rsid w:val="00D17CF8"/>
    <w:rsid w:val="00D202B3"/>
    <w:rsid w:val="00D20931"/>
    <w:rsid w:val="00D210F9"/>
    <w:rsid w:val="00D21557"/>
    <w:rsid w:val="00D21AB5"/>
    <w:rsid w:val="00D21F52"/>
    <w:rsid w:val="00D22243"/>
    <w:rsid w:val="00D225FD"/>
    <w:rsid w:val="00D22759"/>
    <w:rsid w:val="00D22FA2"/>
    <w:rsid w:val="00D23194"/>
    <w:rsid w:val="00D2389F"/>
    <w:rsid w:val="00D23C4E"/>
    <w:rsid w:val="00D243C5"/>
    <w:rsid w:val="00D2506A"/>
    <w:rsid w:val="00D25080"/>
    <w:rsid w:val="00D2545F"/>
    <w:rsid w:val="00D25F12"/>
    <w:rsid w:val="00D25F62"/>
    <w:rsid w:val="00D2657E"/>
    <w:rsid w:val="00D26AB9"/>
    <w:rsid w:val="00D26D09"/>
    <w:rsid w:val="00D26EF3"/>
    <w:rsid w:val="00D2707A"/>
    <w:rsid w:val="00D27107"/>
    <w:rsid w:val="00D27125"/>
    <w:rsid w:val="00D2740C"/>
    <w:rsid w:val="00D2744A"/>
    <w:rsid w:val="00D27553"/>
    <w:rsid w:val="00D278D6"/>
    <w:rsid w:val="00D279CB"/>
    <w:rsid w:val="00D27B2B"/>
    <w:rsid w:val="00D27B8D"/>
    <w:rsid w:val="00D27D51"/>
    <w:rsid w:val="00D27DAF"/>
    <w:rsid w:val="00D30406"/>
    <w:rsid w:val="00D306AF"/>
    <w:rsid w:val="00D306B9"/>
    <w:rsid w:val="00D306CA"/>
    <w:rsid w:val="00D30FF2"/>
    <w:rsid w:val="00D3103A"/>
    <w:rsid w:val="00D31258"/>
    <w:rsid w:val="00D31331"/>
    <w:rsid w:val="00D31A4D"/>
    <w:rsid w:val="00D31C41"/>
    <w:rsid w:val="00D32308"/>
    <w:rsid w:val="00D3252E"/>
    <w:rsid w:val="00D32530"/>
    <w:rsid w:val="00D325A8"/>
    <w:rsid w:val="00D3291C"/>
    <w:rsid w:val="00D32C56"/>
    <w:rsid w:val="00D32D55"/>
    <w:rsid w:val="00D339DF"/>
    <w:rsid w:val="00D33AB7"/>
    <w:rsid w:val="00D33BE5"/>
    <w:rsid w:val="00D34669"/>
    <w:rsid w:val="00D346C7"/>
    <w:rsid w:val="00D34946"/>
    <w:rsid w:val="00D35D1E"/>
    <w:rsid w:val="00D35F7A"/>
    <w:rsid w:val="00D3620B"/>
    <w:rsid w:val="00D37633"/>
    <w:rsid w:val="00D3773B"/>
    <w:rsid w:val="00D377E7"/>
    <w:rsid w:val="00D37E73"/>
    <w:rsid w:val="00D40C41"/>
    <w:rsid w:val="00D4114B"/>
    <w:rsid w:val="00D41AD6"/>
    <w:rsid w:val="00D41E51"/>
    <w:rsid w:val="00D421A8"/>
    <w:rsid w:val="00D42446"/>
    <w:rsid w:val="00D425E8"/>
    <w:rsid w:val="00D42638"/>
    <w:rsid w:val="00D42788"/>
    <w:rsid w:val="00D42856"/>
    <w:rsid w:val="00D42AF4"/>
    <w:rsid w:val="00D42E60"/>
    <w:rsid w:val="00D43015"/>
    <w:rsid w:val="00D4322D"/>
    <w:rsid w:val="00D43324"/>
    <w:rsid w:val="00D43966"/>
    <w:rsid w:val="00D43A34"/>
    <w:rsid w:val="00D43DDF"/>
    <w:rsid w:val="00D445C7"/>
    <w:rsid w:val="00D44DBA"/>
    <w:rsid w:val="00D450A7"/>
    <w:rsid w:val="00D45141"/>
    <w:rsid w:val="00D4524F"/>
    <w:rsid w:val="00D454EC"/>
    <w:rsid w:val="00D45F81"/>
    <w:rsid w:val="00D4603A"/>
    <w:rsid w:val="00D460F2"/>
    <w:rsid w:val="00D46237"/>
    <w:rsid w:val="00D463BC"/>
    <w:rsid w:val="00D46516"/>
    <w:rsid w:val="00D46C0B"/>
    <w:rsid w:val="00D47723"/>
    <w:rsid w:val="00D47D94"/>
    <w:rsid w:val="00D47EAF"/>
    <w:rsid w:val="00D50212"/>
    <w:rsid w:val="00D503A6"/>
    <w:rsid w:val="00D50A3A"/>
    <w:rsid w:val="00D50B18"/>
    <w:rsid w:val="00D5157D"/>
    <w:rsid w:val="00D518EF"/>
    <w:rsid w:val="00D52010"/>
    <w:rsid w:val="00D52037"/>
    <w:rsid w:val="00D521DE"/>
    <w:rsid w:val="00D52333"/>
    <w:rsid w:val="00D52377"/>
    <w:rsid w:val="00D52604"/>
    <w:rsid w:val="00D529DB"/>
    <w:rsid w:val="00D52B14"/>
    <w:rsid w:val="00D531F0"/>
    <w:rsid w:val="00D53491"/>
    <w:rsid w:val="00D535D5"/>
    <w:rsid w:val="00D53681"/>
    <w:rsid w:val="00D53720"/>
    <w:rsid w:val="00D53815"/>
    <w:rsid w:val="00D54E79"/>
    <w:rsid w:val="00D54F15"/>
    <w:rsid w:val="00D55182"/>
    <w:rsid w:val="00D55392"/>
    <w:rsid w:val="00D55AF7"/>
    <w:rsid w:val="00D55C45"/>
    <w:rsid w:val="00D560E2"/>
    <w:rsid w:val="00D5635D"/>
    <w:rsid w:val="00D56377"/>
    <w:rsid w:val="00D565AF"/>
    <w:rsid w:val="00D5677C"/>
    <w:rsid w:val="00D56C4D"/>
    <w:rsid w:val="00D57242"/>
    <w:rsid w:val="00D576E7"/>
    <w:rsid w:val="00D57866"/>
    <w:rsid w:val="00D579F9"/>
    <w:rsid w:val="00D600F5"/>
    <w:rsid w:val="00D602CA"/>
    <w:rsid w:val="00D60674"/>
    <w:rsid w:val="00D60AB5"/>
    <w:rsid w:val="00D60BB0"/>
    <w:rsid w:val="00D61660"/>
    <w:rsid w:val="00D616D9"/>
    <w:rsid w:val="00D62739"/>
    <w:rsid w:val="00D62DC2"/>
    <w:rsid w:val="00D634C2"/>
    <w:rsid w:val="00D6395D"/>
    <w:rsid w:val="00D63B15"/>
    <w:rsid w:val="00D63D1D"/>
    <w:rsid w:val="00D64170"/>
    <w:rsid w:val="00D64346"/>
    <w:rsid w:val="00D6459D"/>
    <w:rsid w:val="00D649CE"/>
    <w:rsid w:val="00D64C41"/>
    <w:rsid w:val="00D64D2D"/>
    <w:rsid w:val="00D658B0"/>
    <w:rsid w:val="00D6645A"/>
    <w:rsid w:val="00D67203"/>
    <w:rsid w:val="00D67207"/>
    <w:rsid w:val="00D678C4"/>
    <w:rsid w:val="00D67B31"/>
    <w:rsid w:val="00D67BDA"/>
    <w:rsid w:val="00D70EAB"/>
    <w:rsid w:val="00D71122"/>
    <w:rsid w:val="00D716E1"/>
    <w:rsid w:val="00D71A5C"/>
    <w:rsid w:val="00D71AE7"/>
    <w:rsid w:val="00D71C77"/>
    <w:rsid w:val="00D71D3A"/>
    <w:rsid w:val="00D71DF1"/>
    <w:rsid w:val="00D71E84"/>
    <w:rsid w:val="00D71F41"/>
    <w:rsid w:val="00D720FD"/>
    <w:rsid w:val="00D727FB"/>
    <w:rsid w:val="00D72AC0"/>
    <w:rsid w:val="00D72D26"/>
    <w:rsid w:val="00D73A58"/>
    <w:rsid w:val="00D73F0C"/>
    <w:rsid w:val="00D7403C"/>
    <w:rsid w:val="00D74510"/>
    <w:rsid w:val="00D7451D"/>
    <w:rsid w:val="00D74B7E"/>
    <w:rsid w:val="00D74F10"/>
    <w:rsid w:val="00D766C1"/>
    <w:rsid w:val="00D76B93"/>
    <w:rsid w:val="00D76BE0"/>
    <w:rsid w:val="00D76F58"/>
    <w:rsid w:val="00D77083"/>
    <w:rsid w:val="00D774AA"/>
    <w:rsid w:val="00D775E5"/>
    <w:rsid w:val="00D77F86"/>
    <w:rsid w:val="00D77FF8"/>
    <w:rsid w:val="00D805D7"/>
    <w:rsid w:val="00D806E5"/>
    <w:rsid w:val="00D807F7"/>
    <w:rsid w:val="00D80B20"/>
    <w:rsid w:val="00D8177D"/>
    <w:rsid w:val="00D81C08"/>
    <w:rsid w:val="00D81D04"/>
    <w:rsid w:val="00D82192"/>
    <w:rsid w:val="00D8248F"/>
    <w:rsid w:val="00D8257B"/>
    <w:rsid w:val="00D8299B"/>
    <w:rsid w:val="00D82A55"/>
    <w:rsid w:val="00D82ECD"/>
    <w:rsid w:val="00D837E6"/>
    <w:rsid w:val="00D83BDD"/>
    <w:rsid w:val="00D83C1F"/>
    <w:rsid w:val="00D849AC"/>
    <w:rsid w:val="00D84A74"/>
    <w:rsid w:val="00D84E38"/>
    <w:rsid w:val="00D8548D"/>
    <w:rsid w:val="00D8573E"/>
    <w:rsid w:val="00D8587C"/>
    <w:rsid w:val="00D8601C"/>
    <w:rsid w:val="00D8618E"/>
    <w:rsid w:val="00D8678C"/>
    <w:rsid w:val="00D86D2F"/>
    <w:rsid w:val="00D86F5C"/>
    <w:rsid w:val="00D87122"/>
    <w:rsid w:val="00D8790D"/>
    <w:rsid w:val="00D87BCA"/>
    <w:rsid w:val="00D87C69"/>
    <w:rsid w:val="00D87D56"/>
    <w:rsid w:val="00D87D86"/>
    <w:rsid w:val="00D90265"/>
    <w:rsid w:val="00D91216"/>
    <w:rsid w:val="00D91BB2"/>
    <w:rsid w:val="00D91C4B"/>
    <w:rsid w:val="00D92095"/>
    <w:rsid w:val="00D92105"/>
    <w:rsid w:val="00D9251B"/>
    <w:rsid w:val="00D9255C"/>
    <w:rsid w:val="00D92CFB"/>
    <w:rsid w:val="00D92FE9"/>
    <w:rsid w:val="00D93316"/>
    <w:rsid w:val="00D93789"/>
    <w:rsid w:val="00D94107"/>
    <w:rsid w:val="00D94464"/>
    <w:rsid w:val="00D945EA"/>
    <w:rsid w:val="00D94C9D"/>
    <w:rsid w:val="00D95193"/>
    <w:rsid w:val="00D95309"/>
    <w:rsid w:val="00D95F0D"/>
    <w:rsid w:val="00D963C1"/>
    <w:rsid w:val="00D96CF2"/>
    <w:rsid w:val="00D972AE"/>
    <w:rsid w:val="00D978CC"/>
    <w:rsid w:val="00D97E56"/>
    <w:rsid w:val="00DA00F5"/>
    <w:rsid w:val="00DA01E5"/>
    <w:rsid w:val="00DA0BAA"/>
    <w:rsid w:val="00DA124E"/>
    <w:rsid w:val="00DA16D7"/>
    <w:rsid w:val="00DA1C9B"/>
    <w:rsid w:val="00DA1D39"/>
    <w:rsid w:val="00DA20D5"/>
    <w:rsid w:val="00DA2148"/>
    <w:rsid w:val="00DA217A"/>
    <w:rsid w:val="00DA2310"/>
    <w:rsid w:val="00DA28E3"/>
    <w:rsid w:val="00DA32ED"/>
    <w:rsid w:val="00DA4236"/>
    <w:rsid w:val="00DA456D"/>
    <w:rsid w:val="00DA4902"/>
    <w:rsid w:val="00DA4D2C"/>
    <w:rsid w:val="00DA528E"/>
    <w:rsid w:val="00DA5479"/>
    <w:rsid w:val="00DA593C"/>
    <w:rsid w:val="00DA5B40"/>
    <w:rsid w:val="00DA5BD6"/>
    <w:rsid w:val="00DA5EEA"/>
    <w:rsid w:val="00DA6007"/>
    <w:rsid w:val="00DA61E1"/>
    <w:rsid w:val="00DA61E2"/>
    <w:rsid w:val="00DA669C"/>
    <w:rsid w:val="00DA6D02"/>
    <w:rsid w:val="00DA79DB"/>
    <w:rsid w:val="00DA7B98"/>
    <w:rsid w:val="00DB0BF6"/>
    <w:rsid w:val="00DB12CB"/>
    <w:rsid w:val="00DB13B5"/>
    <w:rsid w:val="00DB1650"/>
    <w:rsid w:val="00DB280D"/>
    <w:rsid w:val="00DB2956"/>
    <w:rsid w:val="00DB2CD0"/>
    <w:rsid w:val="00DB3297"/>
    <w:rsid w:val="00DB3D1D"/>
    <w:rsid w:val="00DB3D95"/>
    <w:rsid w:val="00DB3F79"/>
    <w:rsid w:val="00DB44DF"/>
    <w:rsid w:val="00DB4901"/>
    <w:rsid w:val="00DB4927"/>
    <w:rsid w:val="00DB4BE1"/>
    <w:rsid w:val="00DB5576"/>
    <w:rsid w:val="00DB67E9"/>
    <w:rsid w:val="00DB6896"/>
    <w:rsid w:val="00DB6F78"/>
    <w:rsid w:val="00DB6FA7"/>
    <w:rsid w:val="00DB7161"/>
    <w:rsid w:val="00DB7287"/>
    <w:rsid w:val="00DB7832"/>
    <w:rsid w:val="00DB7902"/>
    <w:rsid w:val="00DB7C90"/>
    <w:rsid w:val="00DC04CA"/>
    <w:rsid w:val="00DC0610"/>
    <w:rsid w:val="00DC0631"/>
    <w:rsid w:val="00DC0CBB"/>
    <w:rsid w:val="00DC18FF"/>
    <w:rsid w:val="00DC1A26"/>
    <w:rsid w:val="00DC1B35"/>
    <w:rsid w:val="00DC1CB9"/>
    <w:rsid w:val="00DC1E94"/>
    <w:rsid w:val="00DC2530"/>
    <w:rsid w:val="00DC3289"/>
    <w:rsid w:val="00DC33FB"/>
    <w:rsid w:val="00DC3E57"/>
    <w:rsid w:val="00DC3F60"/>
    <w:rsid w:val="00DC4535"/>
    <w:rsid w:val="00DC4984"/>
    <w:rsid w:val="00DC4E2B"/>
    <w:rsid w:val="00DC5032"/>
    <w:rsid w:val="00DC5373"/>
    <w:rsid w:val="00DC55EF"/>
    <w:rsid w:val="00DC5B11"/>
    <w:rsid w:val="00DC5BBB"/>
    <w:rsid w:val="00DC5D15"/>
    <w:rsid w:val="00DC5F15"/>
    <w:rsid w:val="00DC60FD"/>
    <w:rsid w:val="00DC64AA"/>
    <w:rsid w:val="00DC6A1B"/>
    <w:rsid w:val="00DC6D76"/>
    <w:rsid w:val="00DC6ED3"/>
    <w:rsid w:val="00DC73C5"/>
    <w:rsid w:val="00DC7EA8"/>
    <w:rsid w:val="00DD0333"/>
    <w:rsid w:val="00DD0A12"/>
    <w:rsid w:val="00DD0B24"/>
    <w:rsid w:val="00DD0BC9"/>
    <w:rsid w:val="00DD0F2E"/>
    <w:rsid w:val="00DD1442"/>
    <w:rsid w:val="00DD1BA2"/>
    <w:rsid w:val="00DD1C0F"/>
    <w:rsid w:val="00DD1D06"/>
    <w:rsid w:val="00DD1D0E"/>
    <w:rsid w:val="00DD1DD2"/>
    <w:rsid w:val="00DD1ED9"/>
    <w:rsid w:val="00DD25BD"/>
    <w:rsid w:val="00DD2775"/>
    <w:rsid w:val="00DD278B"/>
    <w:rsid w:val="00DD2843"/>
    <w:rsid w:val="00DD2875"/>
    <w:rsid w:val="00DD2954"/>
    <w:rsid w:val="00DD2961"/>
    <w:rsid w:val="00DD2EC7"/>
    <w:rsid w:val="00DD31C0"/>
    <w:rsid w:val="00DD375D"/>
    <w:rsid w:val="00DD3AA8"/>
    <w:rsid w:val="00DD3B02"/>
    <w:rsid w:val="00DD3DDC"/>
    <w:rsid w:val="00DD3E0E"/>
    <w:rsid w:val="00DD3E55"/>
    <w:rsid w:val="00DD4314"/>
    <w:rsid w:val="00DD4A54"/>
    <w:rsid w:val="00DD5A28"/>
    <w:rsid w:val="00DD5CC3"/>
    <w:rsid w:val="00DD5E18"/>
    <w:rsid w:val="00DD665F"/>
    <w:rsid w:val="00DD69AA"/>
    <w:rsid w:val="00DD6A2D"/>
    <w:rsid w:val="00DD6D6F"/>
    <w:rsid w:val="00DD7115"/>
    <w:rsid w:val="00DD7366"/>
    <w:rsid w:val="00DD73F5"/>
    <w:rsid w:val="00DD741C"/>
    <w:rsid w:val="00DD75C5"/>
    <w:rsid w:val="00DD783B"/>
    <w:rsid w:val="00DD7960"/>
    <w:rsid w:val="00DD7B2C"/>
    <w:rsid w:val="00DD7F4B"/>
    <w:rsid w:val="00DE006B"/>
    <w:rsid w:val="00DE00FD"/>
    <w:rsid w:val="00DE0386"/>
    <w:rsid w:val="00DE04EB"/>
    <w:rsid w:val="00DE09DD"/>
    <w:rsid w:val="00DE1233"/>
    <w:rsid w:val="00DE13AA"/>
    <w:rsid w:val="00DE159F"/>
    <w:rsid w:val="00DE1688"/>
    <w:rsid w:val="00DE197E"/>
    <w:rsid w:val="00DE1E81"/>
    <w:rsid w:val="00DE21A4"/>
    <w:rsid w:val="00DE2223"/>
    <w:rsid w:val="00DE24E7"/>
    <w:rsid w:val="00DE27B8"/>
    <w:rsid w:val="00DE29E6"/>
    <w:rsid w:val="00DE2DCB"/>
    <w:rsid w:val="00DE2E0B"/>
    <w:rsid w:val="00DE307D"/>
    <w:rsid w:val="00DE340E"/>
    <w:rsid w:val="00DE387E"/>
    <w:rsid w:val="00DE39D6"/>
    <w:rsid w:val="00DE3C06"/>
    <w:rsid w:val="00DE40E6"/>
    <w:rsid w:val="00DE412D"/>
    <w:rsid w:val="00DE4511"/>
    <w:rsid w:val="00DE4807"/>
    <w:rsid w:val="00DE4D61"/>
    <w:rsid w:val="00DE5186"/>
    <w:rsid w:val="00DE531F"/>
    <w:rsid w:val="00DE589D"/>
    <w:rsid w:val="00DE5BED"/>
    <w:rsid w:val="00DE629B"/>
    <w:rsid w:val="00DE6474"/>
    <w:rsid w:val="00DE6504"/>
    <w:rsid w:val="00DE68A2"/>
    <w:rsid w:val="00DE69A8"/>
    <w:rsid w:val="00DE6F34"/>
    <w:rsid w:val="00DE74C4"/>
    <w:rsid w:val="00DE7680"/>
    <w:rsid w:val="00DE789F"/>
    <w:rsid w:val="00DF0F7D"/>
    <w:rsid w:val="00DF1049"/>
    <w:rsid w:val="00DF10A1"/>
    <w:rsid w:val="00DF1415"/>
    <w:rsid w:val="00DF1655"/>
    <w:rsid w:val="00DF184C"/>
    <w:rsid w:val="00DF1AA2"/>
    <w:rsid w:val="00DF1EC4"/>
    <w:rsid w:val="00DF259B"/>
    <w:rsid w:val="00DF2F42"/>
    <w:rsid w:val="00DF303D"/>
    <w:rsid w:val="00DF30C9"/>
    <w:rsid w:val="00DF3366"/>
    <w:rsid w:val="00DF3479"/>
    <w:rsid w:val="00DF36D2"/>
    <w:rsid w:val="00DF3B13"/>
    <w:rsid w:val="00DF3BE2"/>
    <w:rsid w:val="00DF3CA4"/>
    <w:rsid w:val="00DF46DB"/>
    <w:rsid w:val="00DF4702"/>
    <w:rsid w:val="00DF481B"/>
    <w:rsid w:val="00DF4904"/>
    <w:rsid w:val="00DF4ADE"/>
    <w:rsid w:val="00DF4F23"/>
    <w:rsid w:val="00DF5658"/>
    <w:rsid w:val="00DF6163"/>
    <w:rsid w:val="00DF6179"/>
    <w:rsid w:val="00DF6554"/>
    <w:rsid w:val="00DF667B"/>
    <w:rsid w:val="00DF73EF"/>
    <w:rsid w:val="00DF7487"/>
    <w:rsid w:val="00DF79CD"/>
    <w:rsid w:val="00DF7A88"/>
    <w:rsid w:val="00DF7C6A"/>
    <w:rsid w:val="00E00056"/>
    <w:rsid w:val="00E00386"/>
    <w:rsid w:val="00E00E33"/>
    <w:rsid w:val="00E0102A"/>
    <w:rsid w:val="00E01271"/>
    <w:rsid w:val="00E01587"/>
    <w:rsid w:val="00E016DE"/>
    <w:rsid w:val="00E01A4A"/>
    <w:rsid w:val="00E01C08"/>
    <w:rsid w:val="00E01CA2"/>
    <w:rsid w:val="00E0201C"/>
    <w:rsid w:val="00E02482"/>
    <w:rsid w:val="00E02BEE"/>
    <w:rsid w:val="00E03336"/>
    <w:rsid w:val="00E0395A"/>
    <w:rsid w:val="00E03BDF"/>
    <w:rsid w:val="00E03BF1"/>
    <w:rsid w:val="00E04644"/>
    <w:rsid w:val="00E04696"/>
    <w:rsid w:val="00E04749"/>
    <w:rsid w:val="00E0474E"/>
    <w:rsid w:val="00E04D77"/>
    <w:rsid w:val="00E04DA2"/>
    <w:rsid w:val="00E05339"/>
    <w:rsid w:val="00E05C8B"/>
    <w:rsid w:val="00E05EA3"/>
    <w:rsid w:val="00E06845"/>
    <w:rsid w:val="00E0691E"/>
    <w:rsid w:val="00E06B7C"/>
    <w:rsid w:val="00E06B8E"/>
    <w:rsid w:val="00E07137"/>
    <w:rsid w:val="00E07752"/>
    <w:rsid w:val="00E07785"/>
    <w:rsid w:val="00E07876"/>
    <w:rsid w:val="00E07925"/>
    <w:rsid w:val="00E079F6"/>
    <w:rsid w:val="00E1035E"/>
    <w:rsid w:val="00E107BD"/>
    <w:rsid w:val="00E109EE"/>
    <w:rsid w:val="00E11592"/>
    <w:rsid w:val="00E1170E"/>
    <w:rsid w:val="00E11A60"/>
    <w:rsid w:val="00E1244D"/>
    <w:rsid w:val="00E125FE"/>
    <w:rsid w:val="00E1348F"/>
    <w:rsid w:val="00E139FE"/>
    <w:rsid w:val="00E13AE7"/>
    <w:rsid w:val="00E13E13"/>
    <w:rsid w:val="00E142B8"/>
    <w:rsid w:val="00E1440B"/>
    <w:rsid w:val="00E14599"/>
    <w:rsid w:val="00E14A33"/>
    <w:rsid w:val="00E14D22"/>
    <w:rsid w:val="00E15435"/>
    <w:rsid w:val="00E15504"/>
    <w:rsid w:val="00E15771"/>
    <w:rsid w:val="00E15887"/>
    <w:rsid w:val="00E15D60"/>
    <w:rsid w:val="00E164AE"/>
    <w:rsid w:val="00E166E8"/>
    <w:rsid w:val="00E16747"/>
    <w:rsid w:val="00E171C1"/>
    <w:rsid w:val="00E17733"/>
    <w:rsid w:val="00E17BDD"/>
    <w:rsid w:val="00E17EAE"/>
    <w:rsid w:val="00E17F89"/>
    <w:rsid w:val="00E200F4"/>
    <w:rsid w:val="00E2018E"/>
    <w:rsid w:val="00E2052E"/>
    <w:rsid w:val="00E20B72"/>
    <w:rsid w:val="00E20BC3"/>
    <w:rsid w:val="00E21999"/>
    <w:rsid w:val="00E21C6E"/>
    <w:rsid w:val="00E21CDF"/>
    <w:rsid w:val="00E227C1"/>
    <w:rsid w:val="00E22FD3"/>
    <w:rsid w:val="00E2343D"/>
    <w:rsid w:val="00E23663"/>
    <w:rsid w:val="00E236CD"/>
    <w:rsid w:val="00E23B2B"/>
    <w:rsid w:val="00E241E0"/>
    <w:rsid w:val="00E24A6B"/>
    <w:rsid w:val="00E24CBD"/>
    <w:rsid w:val="00E25CA2"/>
    <w:rsid w:val="00E2604A"/>
    <w:rsid w:val="00E261D2"/>
    <w:rsid w:val="00E26B51"/>
    <w:rsid w:val="00E27010"/>
    <w:rsid w:val="00E2763F"/>
    <w:rsid w:val="00E27DEF"/>
    <w:rsid w:val="00E3011B"/>
    <w:rsid w:val="00E3015C"/>
    <w:rsid w:val="00E316EF"/>
    <w:rsid w:val="00E317FA"/>
    <w:rsid w:val="00E31B72"/>
    <w:rsid w:val="00E323EE"/>
    <w:rsid w:val="00E325B9"/>
    <w:rsid w:val="00E32C07"/>
    <w:rsid w:val="00E32E77"/>
    <w:rsid w:val="00E3317B"/>
    <w:rsid w:val="00E33470"/>
    <w:rsid w:val="00E335EA"/>
    <w:rsid w:val="00E33A2A"/>
    <w:rsid w:val="00E33A5F"/>
    <w:rsid w:val="00E33DF5"/>
    <w:rsid w:val="00E34193"/>
    <w:rsid w:val="00E34457"/>
    <w:rsid w:val="00E34525"/>
    <w:rsid w:val="00E3460C"/>
    <w:rsid w:val="00E34834"/>
    <w:rsid w:val="00E349D7"/>
    <w:rsid w:val="00E34B81"/>
    <w:rsid w:val="00E3510A"/>
    <w:rsid w:val="00E35370"/>
    <w:rsid w:val="00E3597B"/>
    <w:rsid w:val="00E35A14"/>
    <w:rsid w:val="00E368C4"/>
    <w:rsid w:val="00E36F0D"/>
    <w:rsid w:val="00E370EC"/>
    <w:rsid w:val="00E377E1"/>
    <w:rsid w:val="00E37F93"/>
    <w:rsid w:val="00E40260"/>
    <w:rsid w:val="00E403A3"/>
    <w:rsid w:val="00E403DD"/>
    <w:rsid w:val="00E40A4F"/>
    <w:rsid w:val="00E40AAF"/>
    <w:rsid w:val="00E40B24"/>
    <w:rsid w:val="00E40BB5"/>
    <w:rsid w:val="00E40E0C"/>
    <w:rsid w:val="00E411BA"/>
    <w:rsid w:val="00E41A3A"/>
    <w:rsid w:val="00E41DFA"/>
    <w:rsid w:val="00E42A69"/>
    <w:rsid w:val="00E42BC2"/>
    <w:rsid w:val="00E432B1"/>
    <w:rsid w:val="00E43B15"/>
    <w:rsid w:val="00E43B9E"/>
    <w:rsid w:val="00E44012"/>
    <w:rsid w:val="00E44157"/>
    <w:rsid w:val="00E448FB"/>
    <w:rsid w:val="00E44959"/>
    <w:rsid w:val="00E45161"/>
    <w:rsid w:val="00E45305"/>
    <w:rsid w:val="00E45642"/>
    <w:rsid w:val="00E45759"/>
    <w:rsid w:val="00E46159"/>
    <w:rsid w:val="00E46D47"/>
    <w:rsid w:val="00E4782C"/>
    <w:rsid w:val="00E47FE8"/>
    <w:rsid w:val="00E502CB"/>
    <w:rsid w:val="00E50FA3"/>
    <w:rsid w:val="00E50FA7"/>
    <w:rsid w:val="00E5105C"/>
    <w:rsid w:val="00E511F3"/>
    <w:rsid w:val="00E514DD"/>
    <w:rsid w:val="00E516DC"/>
    <w:rsid w:val="00E516F4"/>
    <w:rsid w:val="00E517B6"/>
    <w:rsid w:val="00E51ADF"/>
    <w:rsid w:val="00E51AF7"/>
    <w:rsid w:val="00E51C9C"/>
    <w:rsid w:val="00E52030"/>
    <w:rsid w:val="00E52A90"/>
    <w:rsid w:val="00E52CB8"/>
    <w:rsid w:val="00E532F4"/>
    <w:rsid w:val="00E53789"/>
    <w:rsid w:val="00E53C63"/>
    <w:rsid w:val="00E5429B"/>
    <w:rsid w:val="00E54337"/>
    <w:rsid w:val="00E545D8"/>
    <w:rsid w:val="00E55083"/>
    <w:rsid w:val="00E556BF"/>
    <w:rsid w:val="00E55816"/>
    <w:rsid w:val="00E55AFB"/>
    <w:rsid w:val="00E55E9F"/>
    <w:rsid w:val="00E55EDF"/>
    <w:rsid w:val="00E55F13"/>
    <w:rsid w:val="00E561F0"/>
    <w:rsid w:val="00E56C5B"/>
    <w:rsid w:val="00E577B5"/>
    <w:rsid w:val="00E57890"/>
    <w:rsid w:val="00E57B94"/>
    <w:rsid w:val="00E57D35"/>
    <w:rsid w:val="00E60108"/>
    <w:rsid w:val="00E60240"/>
    <w:rsid w:val="00E60458"/>
    <w:rsid w:val="00E60879"/>
    <w:rsid w:val="00E6091B"/>
    <w:rsid w:val="00E60DF6"/>
    <w:rsid w:val="00E60F18"/>
    <w:rsid w:val="00E61585"/>
    <w:rsid w:val="00E618F6"/>
    <w:rsid w:val="00E6210E"/>
    <w:rsid w:val="00E6211C"/>
    <w:rsid w:val="00E62979"/>
    <w:rsid w:val="00E629BB"/>
    <w:rsid w:val="00E62B8D"/>
    <w:rsid w:val="00E62DFF"/>
    <w:rsid w:val="00E62FEB"/>
    <w:rsid w:val="00E631A0"/>
    <w:rsid w:val="00E63344"/>
    <w:rsid w:val="00E63BE6"/>
    <w:rsid w:val="00E6456F"/>
    <w:rsid w:val="00E64C4A"/>
    <w:rsid w:val="00E64D0F"/>
    <w:rsid w:val="00E64D14"/>
    <w:rsid w:val="00E651C7"/>
    <w:rsid w:val="00E65F6C"/>
    <w:rsid w:val="00E65F97"/>
    <w:rsid w:val="00E66027"/>
    <w:rsid w:val="00E665EA"/>
    <w:rsid w:val="00E665EB"/>
    <w:rsid w:val="00E6689B"/>
    <w:rsid w:val="00E66FCC"/>
    <w:rsid w:val="00E672C1"/>
    <w:rsid w:val="00E67794"/>
    <w:rsid w:val="00E7002C"/>
    <w:rsid w:val="00E71699"/>
    <w:rsid w:val="00E717A4"/>
    <w:rsid w:val="00E71864"/>
    <w:rsid w:val="00E719E4"/>
    <w:rsid w:val="00E71B70"/>
    <w:rsid w:val="00E71E92"/>
    <w:rsid w:val="00E7232B"/>
    <w:rsid w:val="00E723F0"/>
    <w:rsid w:val="00E724A5"/>
    <w:rsid w:val="00E73211"/>
    <w:rsid w:val="00E74086"/>
    <w:rsid w:val="00E74550"/>
    <w:rsid w:val="00E746AA"/>
    <w:rsid w:val="00E74722"/>
    <w:rsid w:val="00E74B5D"/>
    <w:rsid w:val="00E7523A"/>
    <w:rsid w:val="00E755A0"/>
    <w:rsid w:val="00E75812"/>
    <w:rsid w:val="00E76119"/>
    <w:rsid w:val="00E7716A"/>
    <w:rsid w:val="00E7746B"/>
    <w:rsid w:val="00E7776C"/>
    <w:rsid w:val="00E77863"/>
    <w:rsid w:val="00E77FFB"/>
    <w:rsid w:val="00E80285"/>
    <w:rsid w:val="00E8030A"/>
    <w:rsid w:val="00E80618"/>
    <w:rsid w:val="00E80FBC"/>
    <w:rsid w:val="00E80FD8"/>
    <w:rsid w:val="00E810D8"/>
    <w:rsid w:val="00E81104"/>
    <w:rsid w:val="00E81118"/>
    <w:rsid w:val="00E8144A"/>
    <w:rsid w:val="00E81487"/>
    <w:rsid w:val="00E8170E"/>
    <w:rsid w:val="00E81982"/>
    <w:rsid w:val="00E81B24"/>
    <w:rsid w:val="00E81C0F"/>
    <w:rsid w:val="00E820EB"/>
    <w:rsid w:val="00E82CEA"/>
    <w:rsid w:val="00E830CA"/>
    <w:rsid w:val="00E832CD"/>
    <w:rsid w:val="00E83412"/>
    <w:rsid w:val="00E834E4"/>
    <w:rsid w:val="00E83636"/>
    <w:rsid w:val="00E83678"/>
    <w:rsid w:val="00E83B1F"/>
    <w:rsid w:val="00E83BD4"/>
    <w:rsid w:val="00E83CF3"/>
    <w:rsid w:val="00E84040"/>
    <w:rsid w:val="00E843F4"/>
    <w:rsid w:val="00E8499C"/>
    <w:rsid w:val="00E849E6"/>
    <w:rsid w:val="00E84B93"/>
    <w:rsid w:val="00E84E21"/>
    <w:rsid w:val="00E859B6"/>
    <w:rsid w:val="00E85D48"/>
    <w:rsid w:val="00E85DEE"/>
    <w:rsid w:val="00E85EE8"/>
    <w:rsid w:val="00E86118"/>
    <w:rsid w:val="00E861B6"/>
    <w:rsid w:val="00E8674F"/>
    <w:rsid w:val="00E86A59"/>
    <w:rsid w:val="00E871FA"/>
    <w:rsid w:val="00E873F7"/>
    <w:rsid w:val="00E87549"/>
    <w:rsid w:val="00E87583"/>
    <w:rsid w:val="00E87AB3"/>
    <w:rsid w:val="00E9041E"/>
    <w:rsid w:val="00E90746"/>
    <w:rsid w:val="00E90F3E"/>
    <w:rsid w:val="00E9186A"/>
    <w:rsid w:val="00E91B09"/>
    <w:rsid w:val="00E91B55"/>
    <w:rsid w:val="00E91D4B"/>
    <w:rsid w:val="00E92333"/>
    <w:rsid w:val="00E925B9"/>
    <w:rsid w:val="00E9278F"/>
    <w:rsid w:val="00E93753"/>
    <w:rsid w:val="00E93D5D"/>
    <w:rsid w:val="00E93EB0"/>
    <w:rsid w:val="00E94171"/>
    <w:rsid w:val="00E9430B"/>
    <w:rsid w:val="00E9449C"/>
    <w:rsid w:val="00E94583"/>
    <w:rsid w:val="00E94C43"/>
    <w:rsid w:val="00E94EE2"/>
    <w:rsid w:val="00E95342"/>
    <w:rsid w:val="00E9567A"/>
    <w:rsid w:val="00E9596E"/>
    <w:rsid w:val="00E95CA5"/>
    <w:rsid w:val="00E95EF1"/>
    <w:rsid w:val="00E963BB"/>
    <w:rsid w:val="00E969C2"/>
    <w:rsid w:val="00E96BC2"/>
    <w:rsid w:val="00E96BD2"/>
    <w:rsid w:val="00E96CD9"/>
    <w:rsid w:val="00E9741A"/>
    <w:rsid w:val="00E9799B"/>
    <w:rsid w:val="00EA01FB"/>
    <w:rsid w:val="00EA03F6"/>
    <w:rsid w:val="00EA07A9"/>
    <w:rsid w:val="00EA135E"/>
    <w:rsid w:val="00EA170A"/>
    <w:rsid w:val="00EA1B35"/>
    <w:rsid w:val="00EA1CA8"/>
    <w:rsid w:val="00EA1F34"/>
    <w:rsid w:val="00EA23D3"/>
    <w:rsid w:val="00EA291E"/>
    <w:rsid w:val="00EA29A3"/>
    <w:rsid w:val="00EA2C47"/>
    <w:rsid w:val="00EA2D7A"/>
    <w:rsid w:val="00EA2DDC"/>
    <w:rsid w:val="00EA353C"/>
    <w:rsid w:val="00EA4236"/>
    <w:rsid w:val="00EA4927"/>
    <w:rsid w:val="00EA4C0D"/>
    <w:rsid w:val="00EA4FC8"/>
    <w:rsid w:val="00EA5686"/>
    <w:rsid w:val="00EA57C9"/>
    <w:rsid w:val="00EA5871"/>
    <w:rsid w:val="00EA5A82"/>
    <w:rsid w:val="00EA5FE6"/>
    <w:rsid w:val="00EA6498"/>
    <w:rsid w:val="00EA6684"/>
    <w:rsid w:val="00EA6C32"/>
    <w:rsid w:val="00EA72AE"/>
    <w:rsid w:val="00EA75B7"/>
    <w:rsid w:val="00EA7C05"/>
    <w:rsid w:val="00EA7D82"/>
    <w:rsid w:val="00EA7D9A"/>
    <w:rsid w:val="00EA7FBF"/>
    <w:rsid w:val="00EB03E9"/>
    <w:rsid w:val="00EB052F"/>
    <w:rsid w:val="00EB0850"/>
    <w:rsid w:val="00EB0D09"/>
    <w:rsid w:val="00EB1334"/>
    <w:rsid w:val="00EB15BF"/>
    <w:rsid w:val="00EB17E0"/>
    <w:rsid w:val="00EB1C2C"/>
    <w:rsid w:val="00EB2355"/>
    <w:rsid w:val="00EB2BDA"/>
    <w:rsid w:val="00EB2FE5"/>
    <w:rsid w:val="00EB3D83"/>
    <w:rsid w:val="00EB3FBF"/>
    <w:rsid w:val="00EB4168"/>
    <w:rsid w:val="00EB48AB"/>
    <w:rsid w:val="00EB4B87"/>
    <w:rsid w:val="00EB4F8E"/>
    <w:rsid w:val="00EB5150"/>
    <w:rsid w:val="00EB5D51"/>
    <w:rsid w:val="00EB5E2D"/>
    <w:rsid w:val="00EB5F29"/>
    <w:rsid w:val="00EB6095"/>
    <w:rsid w:val="00EB60F9"/>
    <w:rsid w:val="00EB613F"/>
    <w:rsid w:val="00EB695D"/>
    <w:rsid w:val="00EB6B54"/>
    <w:rsid w:val="00EB6E90"/>
    <w:rsid w:val="00EB7E2A"/>
    <w:rsid w:val="00EB7F21"/>
    <w:rsid w:val="00EB7FB3"/>
    <w:rsid w:val="00EC0028"/>
    <w:rsid w:val="00EC091D"/>
    <w:rsid w:val="00EC1109"/>
    <w:rsid w:val="00EC116D"/>
    <w:rsid w:val="00EC12D3"/>
    <w:rsid w:val="00EC156B"/>
    <w:rsid w:val="00EC1E4D"/>
    <w:rsid w:val="00EC1F00"/>
    <w:rsid w:val="00EC200D"/>
    <w:rsid w:val="00EC21D1"/>
    <w:rsid w:val="00EC2DE0"/>
    <w:rsid w:val="00EC303A"/>
    <w:rsid w:val="00EC339D"/>
    <w:rsid w:val="00EC398D"/>
    <w:rsid w:val="00EC3ABB"/>
    <w:rsid w:val="00EC3E51"/>
    <w:rsid w:val="00EC4386"/>
    <w:rsid w:val="00EC4F1F"/>
    <w:rsid w:val="00EC51E0"/>
    <w:rsid w:val="00EC51F6"/>
    <w:rsid w:val="00EC548B"/>
    <w:rsid w:val="00EC5750"/>
    <w:rsid w:val="00EC589A"/>
    <w:rsid w:val="00EC5A58"/>
    <w:rsid w:val="00EC5C43"/>
    <w:rsid w:val="00EC6B42"/>
    <w:rsid w:val="00EC6BC6"/>
    <w:rsid w:val="00EC6BD0"/>
    <w:rsid w:val="00EC6BEA"/>
    <w:rsid w:val="00EC6EC8"/>
    <w:rsid w:val="00EC7D60"/>
    <w:rsid w:val="00ED020A"/>
    <w:rsid w:val="00ED0C08"/>
    <w:rsid w:val="00ED102E"/>
    <w:rsid w:val="00ED120A"/>
    <w:rsid w:val="00ED130A"/>
    <w:rsid w:val="00ED13BC"/>
    <w:rsid w:val="00ED14FA"/>
    <w:rsid w:val="00ED1C7E"/>
    <w:rsid w:val="00ED1CE9"/>
    <w:rsid w:val="00ED23D3"/>
    <w:rsid w:val="00ED3A55"/>
    <w:rsid w:val="00ED3DB2"/>
    <w:rsid w:val="00ED3F89"/>
    <w:rsid w:val="00ED490E"/>
    <w:rsid w:val="00ED4F71"/>
    <w:rsid w:val="00ED51AE"/>
    <w:rsid w:val="00ED555B"/>
    <w:rsid w:val="00ED5A99"/>
    <w:rsid w:val="00ED5DB9"/>
    <w:rsid w:val="00ED6039"/>
    <w:rsid w:val="00ED61A9"/>
    <w:rsid w:val="00ED61B8"/>
    <w:rsid w:val="00ED61EF"/>
    <w:rsid w:val="00ED631C"/>
    <w:rsid w:val="00ED6C1E"/>
    <w:rsid w:val="00ED6D12"/>
    <w:rsid w:val="00ED6ECA"/>
    <w:rsid w:val="00ED70AB"/>
    <w:rsid w:val="00ED7515"/>
    <w:rsid w:val="00ED7597"/>
    <w:rsid w:val="00ED771B"/>
    <w:rsid w:val="00ED7967"/>
    <w:rsid w:val="00ED79F3"/>
    <w:rsid w:val="00EE0128"/>
    <w:rsid w:val="00EE01C5"/>
    <w:rsid w:val="00EE04D0"/>
    <w:rsid w:val="00EE0558"/>
    <w:rsid w:val="00EE0760"/>
    <w:rsid w:val="00EE0AEC"/>
    <w:rsid w:val="00EE0B9C"/>
    <w:rsid w:val="00EE0D6F"/>
    <w:rsid w:val="00EE0E27"/>
    <w:rsid w:val="00EE0EB3"/>
    <w:rsid w:val="00EE10E5"/>
    <w:rsid w:val="00EE117B"/>
    <w:rsid w:val="00EE176E"/>
    <w:rsid w:val="00EE1895"/>
    <w:rsid w:val="00EE1AE2"/>
    <w:rsid w:val="00EE20FB"/>
    <w:rsid w:val="00EE2405"/>
    <w:rsid w:val="00EE2918"/>
    <w:rsid w:val="00EE2B23"/>
    <w:rsid w:val="00EE2E77"/>
    <w:rsid w:val="00EE3231"/>
    <w:rsid w:val="00EE3417"/>
    <w:rsid w:val="00EE3735"/>
    <w:rsid w:val="00EE3746"/>
    <w:rsid w:val="00EE388B"/>
    <w:rsid w:val="00EE3F57"/>
    <w:rsid w:val="00EE4058"/>
    <w:rsid w:val="00EE435C"/>
    <w:rsid w:val="00EE4AFD"/>
    <w:rsid w:val="00EE4B95"/>
    <w:rsid w:val="00EE4D24"/>
    <w:rsid w:val="00EE52F6"/>
    <w:rsid w:val="00EE575A"/>
    <w:rsid w:val="00EE5F3D"/>
    <w:rsid w:val="00EE6175"/>
    <w:rsid w:val="00EE619D"/>
    <w:rsid w:val="00EE6A4D"/>
    <w:rsid w:val="00EE6B3D"/>
    <w:rsid w:val="00EE70F0"/>
    <w:rsid w:val="00EE7275"/>
    <w:rsid w:val="00EE7C14"/>
    <w:rsid w:val="00EF0102"/>
    <w:rsid w:val="00EF078A"/>
    <w:rsid w:val="00EF11AD"/>
    <w:rsid w:val="00EF1478"/>
    <w:rsid w:val="00EF1943"/>
    <w:rsid w:val="00EF1951"/>
    <w:rsid w:val="00EF2465"/>
    <w:rsid w:val="00EF24BB"/>
    <w:rsid w:val="00EF2B96"/>
    <w:rsid w:val="00EF2D2E"/>
    <w:rsid w:val="00EF318C"/>
    <w:rsid w:val="00EF42B4"/>
    <w:rsid w:val="00EF4A0D"/>
    <w:rsid w:val="00EF4C88"/>
    <w:rsid w:val="00EF4F4C"/>
    <w:rsid w:val="00EF5074"/>
    <w:rsid w:val="00EF571E"/>
    <w:rsid w:val="00EF57E5"/>
    <w:rsid w:val="00EF5B72"/>
    <w:rsid w:val="00EF66CA"/>
    <w:rsid w:val="00EF672F"/>
    <w:rsid w:val="00EF6B23"/>
    <w:rsid w:val="00EF6D73"/>
    <w:rsid w:val="00EF6E87"/>
    <w:rsid w:val="00EF7252"/>
    <w:rsid w:val="00EF7296"/>
    <w:rsid w:val="00EF74D8"/>
    <w:rsid w:val="00F00169"/>
    <w:rsid w:val="00F00324"/>
    <w:rsid w:val="00F006BD"/>
    <w:rsid w:val="00F00DF9"/>
    <w:rsid w:val="00F01035"/>
    <w:rsid w:val="00F012A9"/>
    <w:rsid w:val="00F0130F"/>
    <w:rsid w:val="00F019FF"/>
    <w:rsid w:val="00F01D21"/>
    <w:rsid w:val="00F01F44"/>
    <w:rsid w:val="00F0281B"/>
    <w:rsid w:val="00F02B59"/>
    <w:rsid w:val="00F02EC2"/>
    <w:rsid w:val="00F02ECE"/>
    <w:rsid w:val="00F031A5"/>
    <w:rsid w:val="00F0326B"/>
    <w:rsid w:val="00F03271"/>
    <w:rsid w:val="00F038D9"/>
    <w:rsid w:val="00F03B12"/>
    <w:rsid w:val="00F03CDC"/>
    <w:rsid w:val="00F041D8"/>
    <w:rsid w:val="00F0442A"/>
    <w:rsid w:val="00F04FC3"/>
    <w:rsid w:val="00F05112"/>
    <w:rsid w:val="00F053BB"/>
    <w:rsid w:val="00F05681"/>
    <w:rsid w:val="00F05875"/>
    <w:rsid w:val="00F05EC2"/>
    <w:rsid w:val="00F06122"/>
    <w:rsid w:val="00F064B1"/>
    <w:rsid w:val="00F069F3"/>
    <w:rsid w:val="00F070C9"/>
    <w:rsid w:val="00F07233"/>
    <w:rsid w:val="00F07C14"/>
    <w:rsid w:val="00F10502"/>
    <w:rsid w:val="00F105E1"/>
    <w:rsid w:val="00F10941"/>
    <w:rsid w:val="00F10A54"/>
    <w:rsid w:val="00F10D74"/>
    <w:rsid w:val="00F1186A"/>
    <w:rsid w:val="00F11A8F"/>
    <w:rsid w:val="00F11D2D"/>
    <w:rsid w:val="00F12AEB"/>
    <w:rsid w:val="00F13254"/>
    <w:rsid w:val="00F13403"/>
    <w:rsid w:val="00F14D43"/>
    <w:rsid w:val="00F14EB2"/>
    <w:rsid w:val="00F152E3"/>
    <w:rsid w:val="00F154B3"/>
    <w:rsid w:val="00F15A1A"/>
    <w:rsid w:val="00F15DC6"/>
    <w:rsid w:val="00F16AA1"/>
    <w:rsid w:val="00F16DD1"/>
    <w:rsid w:val="00F16F36"/>
    <w:rsid w:val="00F16F7C"/>
    <w:rsid w:val="00F1740A"/>
    <w:rsid w:val="00F17440"/>
    <w:rsid w:val="00F17D68"/>
    <w:rsid w:val="00F2025B"/>
    <w:rsid w:val="00F20377"/>
    <w:rsid w:val="00F20AB8"/>
    <w:rsid w:val="00F20DD4"/>
    <w:rsid w:val="00F2110F"/>
    <w:rsid w:val="00F22231"/>
    <w:rsid w:val="00F2245C"/>
    <w:rsid w:val="00F22604"/>
    <w:rsid w:val="00F22815"/>
    <w:rsid w:val="00F22AC4"/>
    <w:rsid w:val="00F231FD"/>
    <w:rsid w:val="00F23667"/>
    <w:rsid w:val="00F237C3"/>
    <w:rsid w:val="00F23C73"/>
    <w:rsid w:val="00F23D7A"/>
    <w:rsid w:val="00F2437A"/>
    <w:rsid w:val="00F246D2"/>
    <w:rsid w:val="00F247F8"/>
    <w:rsid w:val="00F24B09"/>
    <w:rsid w:val="00F24B1D"/>
    <w:rsid w:val="00F24B55"/>
    <w:rsid w:val="00F24BF2"/>
    <w:rsid w:val="00F2541E"/>
    <w:rsid w:val="00F25640"/>
    <w:rsid w:val="00F2569A"/>
    <w:rsid w:val="00F25C12"/>
    <w:rsid w:val="00F25D07"/>
    <w:rsid w:val="00F25FF6"/>
    <w:rsid w:val="00F2601A"/>
    <w:rsid w:val="00F2641E"/>
    <w:rsid w:val="00F26C58"/>
    <w:rsid w:val="00F27971"/>
    <w:rsid w:val="00F27D39"/>
    <w:rsid w:val="00F27E26"/>
    <w:rsid w:val="00F3013B"/>
    <w:rsid w:val="00F30520"/>
    <w:rsid w:val="00F3066B"/>
    <w:rsid w:val="00F3097A"/>
    <w:rsid w:val="00F309F3"/>
    <w:rsid w:val="00F30CED"/>
    <w:rsid w:val="00F30F96"/>
    <w:rsid w:val="00F31EB4"/>
    <w:rsid w:val="00F320A8"/>
    <w:rsid w:val="00F32779"/>
    <w:rsid w:val="00F32B1A"/>
    <w:rsid w:val="00F3314F"/>
    <w:rsid w:val="00F332A0"/>
    <w:rsid w:val="00F33326"/>
    <w:rsid w:val="00F33331"/>
    <w:rsid w:val="00F333F6"/>
    <w:rsid w:val="00F3388D"/>
    <w:rsid w:val="00F33BAB"/>
    <w:rsid w:val="00F33EFB"/>
    <w:rsid w:val="00F3466C"/>
    <w:rsid w:val="00F34E57"/>
    <w:rsid w:val="00F34EAB"/>
    <w:rsid w:val="00F34FFD"/>
    <w:rsid w:val="00F3534A"/>
    <w:rsid w:val="00F355BE"/>
    <w:rsid w:val="00F35919"/>
    <w:rsid w:val="00F35946"/>
    <w:rsid w:val="00F36327"/>
    <w:rsid w:val="00F366FE"/>
    <w:rsid w:val="00F36800"/>
    <w:rsid w:val="00F37034"/>
    <w:rsid w:val="00F3763A"/>
    <w:rsid w:val="00F37AB7"/>
    <w:rsid w:val="00F37B13"/>
    <w:rsid w:val="00F37EA5"/>
    <w:rsid w:val="00F409D5"/>
    <w:rsid w:val="00F409DA"/>
    <w:rsid w:val="00F40C89"/>
    <w:rsid w:val="00F40CE9"/>
    <w:rsid w:val="00F4168E"/>
    <w:rsid w:val="00F41A0F"/>
    <w:rsid w:val="00F41BCC"/>
    <w:rsid w:val="00F42300"/>
    <w:rsid w:val="00F423C4"/>
    <w:rsid w:val="00F42F1B"/>
    <w:rsid w:val="00F42F79"/>
    <w:rsid w:val="00F43336"/>
    <w:rsid w:val="00F43832"/>
    <w:rsid w:val="00F439BF"/>
    <w:rsid w:val="00F43B6D"/>
    <w:rsid w:val="00F43D4A"/>
    <w:rsid w:val="00F43E28"/>
    <w:rsid w:val="00F43FA7"/>
    <w:rsid w:val="00F44184"/>
    <w:rsid w:val="00F445D1"/>
    <w:rsid w:val="00F448BE"/>
    <w:rsid w:val="00F44954"/>
    <w:rsid w:val="00F44EE3"/>
    <w:rsid w:val="00F44FD8"/>
    <w:rsid w:val="00F45551"/>
    <w:rsid w:val="00F4564D"/>
    <w:rsid w:val="00F45CBA"/>
    <w:rsid w:val="00F464EF"/>
    <w:rsid w:val="00F46FB5"/>
    <w:rsid w:val="00F47355"/>
    <w:rsid w:val="00F475BF"/>
    <w:rsid w:val="00F47E18"/>
    <w:rsid w:val="00F47E93"/>
    <w:rsid w:val="00F5007C"/>
    <w:rsid w:val="00F504FB"/>
    <w:rsid w:val="00F506F6"/>
    <w:rsid w:val="00F50A3E"/>
    <w:rsid w:val="00F50D62"/>
    <w:rsid w:val="00F50E87"/>
    <w:rsid w:val="00F510CB"/>
    <w:rsid w:val="00F528CA"/>
    <w:rsid w:val="00F52B40"/>
    <w:rsid w:val="00F53229"/>
    <w:rsid w:val="00F53847"/>
    <w:rsid w:val="00F53EA4"/>
    <w:rsid w:val="00F54190"/>
    <w:rsid w:val="00F54633"/>
    <w:rsid w:val="00F547A5"/>
    <w:rsid w:val="00F547FC"/>
    <w:rsid w:val="00F54872"/>
    <w:rsid w:val="00F54DB2"/>
    <w:rsid w:val="00F55525"/>
    <w:rsid w:val="00F5561A"/>
    <w:rsid w:val="00F55850"/>
    <w:rsid w:val="00F55BD2"/>
    <w:rsid w:val="00F56893"/>
    <w:rsid w:val="00F56D06"/>
    <w:rsid w:val="00F57305"/>
    <w:rsid w:val="00F57C92"/>
    <w:rsid w:val="00F57FF8"/>
    <w:rsid w:val="00F6028F"/>
    <w:rsid w:val="00F6040C"/>
    <w:rsid w:val="00F608CE"/>
    <w:rsid w:val="00F60F0D"/>
    <w:rsid w:val="00F613E4"/>
    <w:rsid w:val="00F61531"/>
    <w:rsid w:val="00F61EB2"/>
    <w:rsid w:val="00F61ECC"/>
    <w:rsid w:val="00F62286"/>
    <w:rsid w:val="00F6258E"/>
    <w:rsid w:val="00F62D24"/>
    <w:rsid w:val="00F62D74"/>
    <w:rsid w:val="00F63BE4"/>
    <w:rsid w:val="00F63CA6"/>
    <w:rsid w:val="00F63FA7"/>
    <w:rsid w:val="00F644AB"/>
    <w:rsid w:val="00F657D4"/>
    <w:rsid w:val="00F65ABD"/>
    <w:rsid w:val="00F65BC6"/>
    <w:rsid w:val="00F66468"/>
    <w:rsid w:val="00F6651E"/>
    <w:rsid w:val="00F666C2"/>
    <w:rsid w:val="00F668F5"/>
    <w:rsid w:val="00F6694D"/>
    <w:rsid w:val="00F66FD0"/>
    <w:rsid w:val="00F6719C"/>
    <w:rsid w:val="00F6771C"/>
    <w:rsid w:val="00F67B24"/>
    <w:rsid w:val="00F67C5E"/>
    <w:rsid w:val="00F70C2F"/>
    <w:rsid w:val="00F716E9"/>
    <w:rsid w:val="00F718F9"/>
    <w:rsid w:val="00F71A89"/>
    <w:rsid w:val="00F71FC9"/>
    <w:rsid w:val="00F72736"/>
    <w:rsid w:val="00F727B6"/>
    <w:rsid w:val="00F72C12"/>
    <w:rsid w:val="00F73AE5"/>
    <w:rsid w:val="00F73D7C"/>
    <w:rsid w:val="00F73E9A"/>
    <w:rsid w:val="00F73F4B"/>
    <w:rsid w:val="00F744A7"/>
    <w:rsid w:val="00F746F2"/>
    <w:rsid w:val="00F75122"/>
    <w:rsid w:val="00F756C7"/>
    <w:rsid w:val="00F756D8"/>
    <w:rsid w:val="00F75953"/>
    <w:rsid w:val="00F77CB7"/>
    <w:rsid w:val="00F801CC"/>
    <w:rsid w:val="00F8082D"/>
    <w:rsid w:val="00F81721"/>
    <w:rsid w:val="00F82200"/>
    <w:rsid w:val="00F8223A"/>
    <w:rsid w:val="00F823D7"/>
    <w:rsid w:val="00F8245C"/>
    <w:rsid w:val="00F82888"/>
    <w:rsid w:val="00F82DBA"/>
    <w:rsid w:val="00F82FC0"/>
    <w:rsid w:val="00F831FD"/>
    <w:rsid w:val="00F835C8"/>
    <w:rsid w:val="00F836FD"/>
    <w:rsid w:val="00F8381F"/>
    <w:rsid w:val="00F83A24"/>
    <w:rsid w:val="00F83C43"/>
    <w:rsid w:val="00F83E0F"/>
    <w:rsid w:val="00F84180"/>
    <w:rsid w:val="00F843F3"/>
    <w:rsid w:val="00F84959"/>
    <w:rsid w:val="00F8522A"/>
    <w:rsid w:val="00F8528E"/>
    <w:rsid w:val="00F85605"/>
    <w:rsid w:val="00F85AA6"/>
    <w:rsid w:val="00F86509"/>
    <w:rsid w:val="00F868AB"/>
    <w:rsid w:val="00F86CE8"/>
    <w:rsid w:val="00F86EFC"/>
    <w:rsid w:val="00F87510"/>
    <w:rsid w:val="00F87BD2"/>
    <w:rsid w:val="00F87D1B"/>
    <w:rsid w:val="00F87DD8"/>
    <w:rsid w:val="00F87E62"/>
    <w:rsid w:val="00F87F42"/>
    <w:rsid w:val="00F87FCE"/>
    <w:rsid w:val="00F90A5D"/>
    <w:rsid w:val="00F91957"/>
    <w:rsid w:val="00F91A9F"/>
    <w:rsid w:val="00F91D04"/>
    <w:rsid w:val="00F92358"/>
    <w:rsid w:val="00F9241D"/>
    <w:rsid w:val="00F924B3"/>
    <w:rsid w:val="00F924D6"/>
    <w:rsid w:val="00F92656"/>
    <w:rsid w:val="00F92C1C"/>
    <w:rsid w:val="00F92F21"/>
    <w:rsid w:val="00F93750"/>
    <w:rsid w:val="00F93779"/>
    <w:rsid w:val="00F93984"/>
    <w:rsid w:val="00F93DF9"/>
    <w:rsid w:val="00F93E17"/>
    <w:rsid w:val="00F93F1A"/>
    <w:rsid w:val="00F9402B"/>
    <w:rsid w:val="00F940B1"/>
    <w:rsid w:val="00F945E5"/>
    <w:rsid w:val="00F94C01"/>
    <w:rsid w:val="00F94CC2"/>
    <w:rsid w:val="00F9500F"/>
    <w:rsid w:val="00F95A98"/>
    <w:rsid w:val="00F960DD"/>
    <w:rsid w:val="00F96786"/>
    <w:rsid w:val="00F967B3"/>
    <w:rsid w:val="00F96821"/>
    <w:rsid w:val="00F969B4"/>
    <w:rsid w:val="00F96C4E"/>
    <w:rsid w:val="00F96E37"/>
    <w:rsid w:val="00F975B0"/>
    <w:rsid w:val="00F9784B"/>
    <w:rsid w:val="00F97D8C"/>
    <w:rsid w:val="00F97E0E"/>
    <w:rsid w:val="00FA1540"/>
    <w:rsid w:val="00FA17AC"/>
    <w:rsid w:val="00FA17C6"/>
    <w:rsid w:val="00FA1931"/>
    <w:rsid w:val="00FA1EDB"/>
    <w:rsid w:val="00FA307E"/>
    <w:rsid w:val="00FA3096"/>
    <w:rsid w:val="00FA3A58"/>
    <w:rsid w:val="00FA411C"/>
    <w:rsid w:val="00FA4805"/>
    <w:rsid w:val="00FA5B8D"/>
    <w:rsid w:val="00FA5DB1"/>
    <w:rsid w:val="00FA6404"/>
    <w:rsid w:val="00FA6A85"/>
    <w:rsid w:val="00FA6B0A"/>
    <w:rsid w:val="00FA6E83"/>
    <w:rsid w:val="00FA733C"/>
    <w:rsid w:val="00FA74B0"/>
    <w:rsid w:val="00FA7723"/>
    <w:rsid w:val="00FA77D1"/>
    <w:rsid w:val="00FA7E9A"/>
    <w:rsid w:val="00FB027C"/>
    <w:rsid w:val="00FB0550"/>
    <w:rsid w:val="00FB0843"/>
    <w:rsid w:val="00FB0CC8"/>
    <w:rsid w:val="00FB1397"/>
    <w:rsid w:val="00FB14F2"/>
    <w:rsid w:val="00FB1666"/>
    <w:rsid w:val="00FB16B1"/>
    <w:rsid w:val="00FB1D4B"/>
    <w:rsid w:val="00FB23DE"/>
    <w:rsid w:val="00FB2D74"/>
    <w:rsid w:val="00FB3365"/>
    <w:rsid w:val="00FB3393"/>
    <w:rsid w:val="00FB389C"/>
    <w:rsid w:val="00FB3F50"/>
    <w:rsid w:val="00FB4703"/>
    <w:rsid w:val="00FB4F83"/>
    <w:rsid w:val="00FB5010"/>
    <w:rsid w:val="00FB56B8"/>
    <w:rsid w:val="00FB580A"/>
    <w:rsid w:val="00FB62E5"/>
    <w:rsid w:val="00FB6BD1"/>
    <w:rsid w:val="00FB7048"/>
    <w:rsid w:val="00FB70C2"/>
    <w:rsid w:val="00FB7351"/>
    <w:rsid w:val="00FB7652"/>
    <w:rsid w:val="00FB7B43"/>
    <w:rsid w:val="00FB7F3C"/>
    <w:rsid w:val="00FB7F4C"/>
    <w:rsid w:val="00FC0447"/>
    <w:rsid w:val="00FC0838"/>
    <w:rsid w:val="00FC08E4"/>
    <w:rsid w:val="00FC1383"/>
    <w:rsid w:val="00FC1488"/>
    <w:rsid w:val="00FC1661"/>
    <w:rsid w:val="00FC17BE"/>
    <w:rsid w:val="00FC19AD"/>
    <w:rsid w:val="00FC2184"/>
    <w:rsid w:val="00FC24AD"/>
    <w:rsid w:val="00FC325D"/>
    <w:rsid w:val="00FC3A22"/>
    <w:rsid w:val="00FC3B01"/>
    <w:rsid w:val="00FC3C47"/>
    <w:rsid w:val="00FC3D2B"/>
    <w:rsid w:val="00FC3E84"/>
    <w:rsid w:val="00FC440F"/>
    <w:rsid w:val="00FC44F4"/>
    <w:rsid w:val="00FC4674"/>
    <w:rsid w:val="00FC4BAB"/>
    <w:rsid w:val="00FC4ED4"/>
    <w:rsid w:val="00FC51F8"/>
    <w:rsid w:val="00FC5290"/>
    <w:rsid w:val="00FC535B"/>
    <w:rsid w:val="00FC5540"/>
    <w:rsid w:val="00FC56E6"/>
    <w:rsid w:val="00FC5766"/>
    <w:rsid w:val="00FC57C9"/>
    <w:rsid w:val="00FC597C"/>
    <w:rsid w:val="00FC5DA3"/>
    <w:rsid w:val="00FC67F6"/>
    <w:rsid w:val="00FC6900"/>
    <w:rsid w:val="00FC7688"/>
    <w:rsid w:val="00FC7C37"/>
    <w:rsid w:val="00FC7ECB"/>
    <w:rsid w:val="00FC7FD6"/>
    <w:rsid w:val="00FD0198"/>
    <w:rsid w:val="00FD0485"/>
    <w:rsid w:val="00FD04B9"/>
    <w:rsid w:val="00FD05FB"/>
    <w:rsid w:val="00FD09CA"/>
    <w:rsid w:val="00FD0A30"/>
    <w:rsid w:val="00FD0D76"/>
    <w:rsid w:val="00FD0DD8"/>
    <w:rsid w:val="00FD0EC1"/>
    <w:rsid w:val="00FD113E"/>
    <w:rsid w:val="00FD15D8"/>
    <w:rsid w:val="00FD1723"/>
    <w:rsid w:val="00FD1EAA"/>
    <w:rsid w:val="00FD21E7"/>
    <w:rsid w:val="00FD2537"/>
    <w:rsid w:val="00FD283D"/>
    <w:rsid w:val="00FD285C"/>
    <w:rsid w:val="00FD2914"/>
    <w:rsid w:val="00FD3D87"/>
    <w:rsid w:val="00FD3D90"/>
    <w:rsid w:val="00FD3EA7"/>
    <w:rsid w:val="00FD41E1"/>
    <w:rsid w:val="00FD4857"/>
    <w:rsid w:val="00FD48DB"/>
    <w:rsid w:val="00FD4946"/>
    <w:rsid w:val="00FD4B05"/>
    <w:rsid w:val="00FD4BCA"/>
    <w:rsid w:val="00FD4C1B"/>
    <w:rsid w:val="00FD5095"/>
    <w:rsid w:val="00FD50B8"/>
    <w:rsid w:val="00FD5115"/>
    <w:rsid w:val="00FD5C8A"/>
    <w:rsid w:val="00FD5D18"/>
    <w:rsid w:val="00FD5D1E"/>
    <w:rsid w:val="00FD6194"/>
    <w:rsid w:val="00FD6245"/>
    <w:rsid w:val="00FD6F2D"/>
    <w:rsid w:val="00FD7EFA"/>
    <w:rsid w:val="00FE049D"/>
    <w:rsid w:val="00FE09B4"/>
    <w:rsid w:val="00FE0D9D"/>
    <w:rsid w:val="00FE106E"/>
    <w:rsid w:val="00FE1290"/>
    <w:rsid w:val="00FE132B"/>
    <w:rsid w:val="00FE180F"/>
    <w:rsid w:val="00FE1938"/>
    <w:rsid w:val="00FE1B4B"/>
    <w:rsid w:val="00FE1C52"/>
    <w:rsid w:val="00FE235C"/>
    <w:rsid w:val="00FE2B5C"/>
    <w:rsid w:val="00FE312B"/>
    <w:rsid w:val="00FE35C8"/>
    <w:rsid w:val="00FE35FB"/>
    <w:rsid w:val="00FE3A10"/>
    <w:rsid w:val="00FE3AE9"/>
    <w:rsid w:val="00FE4535"/>
    <w:rsid w:val="00FE4541"/>
    <w:rsid w:val="00FE4CD5"/>
    <w:rsid w:val="00FE4F4D"/>
    <w:rsid w:val="00FE5116"/>
    <w:rsid w:val="00FE6220"/>
    <w:rsid w:val="00FE636A"/>
    <w:rsid w:val="00FE6425"/>
    <w:rsid w:val="00FE6590"/>
    <w:rsid w:val="00FE6E7D"/>
    <w:rsid w:val="00FE6F6D"/>
    <w:rsid w:val="00FE701C"/>
    <w:rsid w:val="00FE71BC"/>
    <w:rsid w:val="00FE7439"/>
    <w:rsid w:val="00FE7AE1"/>
    <w:rsid w:val="00FE7FBF"/>
    <w:rsid w:val="00FE7FE4"/>
    <w:rsid w:val="00FF0623"/>
    <w:rsid w:val="00FF06CF"/>
    <w:rsid w:val="00FF11A5"/>
    <w:rsid w:val="00FF140C"/>
    <w:rsid w:val="00FF155A"/>
    <w:rsid w:val="00FF1830"/>
    <w:rsid w:val="00FF1D7A"/>
    <w:rsid w:val="00FF2867"/>
    <w:rsid w:val="00FF2AEA"/>
    <w:rsid w:val="00FF3005"/>
    <w:rsid w:val="00FF3CEF"/>
    <w:rsid w:val="00FF4475"/>
    <w:rsid w:val="00FF44F6"/>
    <w:rsid w:val="00FF4AED"/>
    <w:rsid w:val="00FF4E92"/>
    <w:rsid w:val="00FF51BD"/>
    <w:rsid w:val="00FF523D"/>
    <w:rsid w:val="00FF54D1"/>
    <w:rsid w:val="00FF5976"/>
    <w:rsid w:val="00FF5DB1"/>
    <w:rsid w:val="00FF62BC"/>
    <w:rsid w:val="00FF6313"/>
    <w:rsid w:val="00FF6572"/>
    <w:rsid w:val="00FF65B4"/>
    <w:rsid w:val="00FF6928"/>
    <w:rsid w:val="00FF6AEA"/>
    <w:rsid w:val="00FF6BAD"/>
    <w:rsid w:val="00FF7376"/>
    <w:rsid w:val="00FF745D"/>
    <w:rsid w:val="00FF7950"/>
    <w:rsid w:val="01381E65"/>
    <w:rsid w:val="05267C69"/>
    <w:rsid w:val="07DE1B8E"/>
    <w:rsid w:val="0889FC3B"/>
    <w:rsid w:val="0B28498D"/>
    <w:rsid w:val="0BB21A0A"/>
    <w:rsid w:val="0E648C0A"/>
    <w:rsid w:val="0EAFDCEF"/>
    <w:rsid w:val="10005C6B"/>
    <w:rsid w:val="1A28E5E9"/>
    <w:rsid w:val="1A531C75"/>
    <w:rsid w:val="1CB6B7CB"/>
    <w:rsid w:val="1EC4CE34"/>
    <w:rsid w:val="20346DEF"/>
    <w:rsid w:val="2829F94A"/>
    <w:rsid w:val="287A5E2E"/>
    <w:rsid w:val="28BD2718"/>
    <w:rsid w:val="2AE34851"/>
    <w:rsid w:val="2E10340C"/>
    <w:rsid w:val="2ED0ECD0"/>
    <w:rsid w:val="300C2E15"/>
    <w:rsid w:val="33276D2E"/>
    <w:rsid w:val="33BAFDC9"/>
    <w:rsid w:val="351AA8DD"/>
    <w:rsid w:val="3722AC33"/>
    <w:rsid w:val="37715BEA"/>
    <w:rsid w:val="3F84BD1F"/>
    <w:rsid w:val="402FB4F9"/>
    <w:rsid w:val="4080FC19"/>
    <w:rsid w:val="427BC3B5"/>
    <w:rsid w:val="4E27E051"/>
    <w:rsid w:val="503F50BB"/>
    <w:rsid w:val="56D423A2"/>
    <w:rsid w:val="59791709"/>
    <w:rsid w:val="5AE865B6"/>
    <w:rsid w:val="5BFBC1AA"/>
    <w:rsid w:val="61C27B9C"/>
    <w:rsid w:val="690C7F08"/>
    <w:rsid w:val="6A84C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B9D5D25"/>
  <w15:docId w15:val="{F55177DA-52E5-487E-B07C-193323CAE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4315"/>
    <w:pPr>
      <w:spacing w:after="120" w:line="240" w:lineRule="auto"/>
    </w:pPr>
    <w:rPr>
      <w:rFonts w:ascii="Verdana" w:eastAsia="Arial" w:hAnsi="Verdana" w:cs="Arial"/>
      <w:b/>
      <w:bCs/>
      <w:color w:val="000000" w:themeColor="text1"/>
      <w:sz w:val="24"/>
      <w:szCs w:val="24"/>
      <w:lang w:val="en-GB"/>
    </w:rPr>
  </w:style>
  <w:style w:type="paragraph" w:styleId="Heading1">
    <w:name w:val="heading 1"/>
    <w:aliases w:val="Cover-Title"/>
    <w:next w:val="BodyText1"/>
    <w:link w:val="Heading1Char"/>
    <w:uiPriority w:val="9"/>
    <w:locked/>
    <w:rsid w:val="00BF66C9"/>
    <w:pPr>
      <w:spacing w:after="0" w:line="240" w:lineRule="auto"/>
      <w:outlineLvl w:val="0"/>
    </w:pPr>
    <w:rPr>
      <w:rFonts w:ascii="Arial Narrow" w:eastAsia="Arial" w:hAnsi="Arial Narrow" w:cs="Arial Narrow"/>
      <w:color w:val="263147"/>
      <w:sz w:val="80"/>
      <w:szCs w:val="80"/>
      <w:lang w:val="en-GB"/>
    </w:rPr>
  </w:style>
  <w:style w:type="paragraph" w:styleId="Heading2">
    <w:name w:val="heading 2"/>
    <w:aliases w:val="Heading Style 01"/>
    <w:basedOn w:val="Normal"/>
    <w:next w:val="Normal"/>
    <w:link w:val="Heading2Char"/>
    <w:uiPriority w:val="9"/>
    <w:unhideWhenUsed/>
    <w:qFormat/>
    <w:locked/>
    <w:rsid w:val="00ED4F71"/>
    <w:pPr>
      <w:keepNext/>
      <w:keepLines/>
      <w:spacing w:after="60"/>
      <w:outlineLvl w:val="1"/>
    </w:pPr>
    <w:rPr>
      <w:rFonts w:ascii="Arial Narrow" w:eastAsia="Times New Roman" w:hAnsi="Arial Narrow"/>
      <w:b w:val="0"/>
      <w:bCs w:val="0"/>
      <w:color w:val="0098C7"/>
      <w:sz w:val="28"/>
      <w:szCs w:val="26"/>
    </w:rPr>
  </w:style>
  <w:style w:type="paragraph" w:styleId="Heading3">
    <w:name w:val="heading 3"/>
    <w:aliases w:val="Heading Stlye 02"/>
    <w:basedOn w:val="Normal"/>
    <w:next w:val="Normal"/>
    <w:link w:val="Heading3Char"/>
    <w:uiPriority w:val="9"/>
    <w:unhideWhenUsed/>
    <w:qFormat/>
    <w:locked/>
    <w:rsid w:val="00ED4F71"/>
    <w:pPr>
      <w:keepNext/>
      <w:keepLines/>
      <w:spacing w:after="60"/>
      <w:outlineLvl w:val="2"/>
    </w:pPr>
    <w:rPr>
      <w:rFonts w:ascii="Arial Narrow" w:eastAsia="Times New Roman" w:hAnsi="Arial Narrow"/>
      <w:b w:val="0"/>
      <w:bCs w:val="0"/>
      <w:color w:val="E47E1A"/>
      <w:szCs w:val="20"/>
    </w:rPr>
  </w:style>
  <w:style w:type="paragraph" w:styleId="Heading4">
    <w:name w:val="heading 4"/>
    <w:aliases w:val="Heading Stle 03"/>
    <w:basedOn w:val="Normal"/>
    <w:next w:val="Normal"/>
    <w:link w:val="Heading4Char"/>
    <w:uiPriority w:val="9"/>
    <w:unhideWhenUsed/>
    <w:qFormat/>
    <w:locked/>
    <w:rsid w:val="00ED4F71"/>
    <w:pPr>
      <w:keepNext/>
      <w:keepLines/>
      <w:spacing w:after="60"/>
      <w:outlineLvl w:val="3"/>
    </w:pPr>
    <w:rPr>
      <w:rFonts w:ascii="Arial Narrow" w:eastAsia="Times New Roman" w:hAnsi="Arial Narrow"/>
      <w:b w:val="0"/>
      <w:bCs w:val="0"/>
      <w:iCs/>
      <w:color w:val="AC2B37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"/>
    <w:basedOn w:val="DefaultParagraphFont"/>
    <w:link w:val="Heading1"/>
    <w:uiPriority w:val="9"/>
    <w:rsid w:val="00BF66C9"/>
    <w:rPr>
      <w:rFonts w:ascii="Arial Narrow" w:eastAsia="Arial" w:hAnsi="Arial Narrow" w:cs="Arial Narrow"/>
      <w:color w:val="263147"/>
      <w:sz w:val="80"/>
      <w:szCs w:val="80"/>
      <w:lang w:val="en-GB"/>
    </w:rPr>
  </w:style>
  <w:style w:type="character" w:customStyle="1" w:styleId="Heading2Char">
    <w:name w:val="Heading 2 Char"/>
    <w:aliases w:val="Heading Style 01 Char"/>
    <w:basedOn w:val="DefaultParagraphFont"/>
    <w:link w:val="Heading2"/>
    <w:uiPriority w:val="9"/>
    <w:rsid w:val="00ED4F71"/>
    <w:rPr>
      <w:rFonts w:ascii="Arial Narrow" w:eastAsia="Times New Roman" w:hAnsi="Arial Narrow" w:cs="Times New Roman"/>
      <w:b/>
      <w:bCs/>
      <w:color w:val="0098C7"/>
      <w:sz w:val="28"/>
      <w:szCs w:val="26"/>
      <w:lang w:val="en-GB"/>
    </w:rPr>
  </w:style>
  <w:style w:type="character" w:customStyle="1" w:styleId="Heading3Char">
    <w:name w:val="Heading 3 Char"/>
    <w:aliases w:val="Heading Stlye 02 Char"/>
    <w:basedOn w:val="DefaultParagraphFont"/>
    <w:link w:val="Heading3"/>
    <w:uiPriority w:val="9"/>
    <w:rsid w:val="00ED4F71"/>
    <w:rPr>
      <w:rFonts w:ascii="Arial Narrow" w:eastAsia="Times New Roman" w:hAnsi="Arial Narrow" w:cs="Times New Roman"/>
      <w:b/>
      <w:bCs/>
      <w:color w:val="E47E1A"/>
      <w:sz w:val="24"/>
      <w:szCs w:val="20"/>
      <w:lang w:val="en-GB"/>
    </w:rPr>
  </w:style>
  <w:style w:type="character" w:customStyle="1" w:styleId="Heading4Char">
    <w:name w:val="Heading 4 Char"/>
    <w:aliases w:val="Heading Stle 03 Char"/>
    <w:basedOn w:val="DefaultParagraphFont"/>
    <w:link w:val="Heading4"/>
    <w:uiPriority w:val="9"/>
    <w:rsid w:val="00ED4F71"/>
    <w:rPr>
      <w:rFonts w:ascii="Arial Narrow" w:eastAsia="Times New Roman" w:hAnsi="Arial Narrow" w:cs="Times New Roman"/>
      <w:b/>
      <w:bCs/>
      <w:iCs/>
      <w:color w:val="AC2B37"/>
      <w:sz w:val="20"/>
      <w:szCs w:val="20"/>
      <w:lang w:val="en-GB"/>
    </w:rPr>
  </w:style>
  <w:style w:type="paragraph" w:customStyle="1" w:styleId="CoverSubtitle">
    <w:name w:val="Cover Subtitle"/>
    <w:qFormat/>
    <w:rsid w:val="000842CC"/>
    <w:pPr>
      <w:spacing w:after="0" w:line="240" w:lineRule="auto"/>
    </w:pPr>
    <w:rPr>
      <w:rFonts w:ascii="Verdana" w:eastAsia="Arial" w:hAnsi="Verdana" w:cs="Times New Roman"/>
      <w:b/>
      <w:color w:val="12ABDB" w:themeColor="accent2"/>
      <w:sz w:val="28"/>
    </w:rPr>
  </w:style>
  <w:style w:type="paragraph" w:customStyle="1" w:styleId="Cover-Sector">
    <w:name w:val="Cover-Sector"/>
    <w:qFormat/>
    <w:rsid w:val="00843C0E"/>
    <w:pPr>
      <w:spacing w:after="120" w:line="240" w:lineRule="auto"/>
      <w:jc w:val="right"/>
    </w:pPr>
    <w:rPr>
      <w:rFonts w:eastAsia="Arial" w:cs="Arial Narrow"/>
      <w:b/>
      <w:sz w:val="16"/>
    </w:rPr>
  </w:style>
  <w:style w:type="paragraph" w:styleId="Header">
    <w:name w:val="header"/>
    <w:basedOn w:val="Normal"/>
    <w:link w:val="HeaderChar"/>
    <w:unhideWhenUsed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ED4F71"/>
    <w:rPr>
      <w:rFonts w:ascii="Book Antiqua" w:eastAsia="Arial" w:hAnsi="Book Antiqua" w:cs="Times New Roman"/>
      <w:lang w:val="en-GB"/>
    </w:rPr>
  </w:style>
  <w:style w:type="paragraph" w:styleId="Footer">
    <w:name w:val="footer"/>
    <w:basedOn w:val="Normal"/>
    <w:link w:val="FooterChar"/>
    <w:unhideWhenUsed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D4F71"/>
    <w:rPr>
      <w:rFonts w:ascii="Book Antiqua" w:eastAsia="Arial" w:hAnsi="Book Antiqua" w:cs="Times New Roman"/>
      <w:lang w:val="en-GB"/>
    </w:rPr>
  </w:style>
  <w:style w:type="paragraph" w:customStyle="1" w:styleId="BodyText1">
    <w:name w:val="Body Text1"/>
    <w:qFormat/>
    <w:rsid w:val="00DD2875"/>
    <w:pPr>
      <w:widowControl w:val="0"/>
      <w:spacing w:after="120" w:line="240" w:lineRule="auto"/>
    </w:pPr>
    <w:rPr>
      <w:rFonts w:ascii="Verdana" w:eastAsia="Arial" w:hAnsi="Verdana" w:cs="Times New Roman"/>
      <w:color w:val="3B3B3B" w:themeColor="background2" w:themeShade="40"/>
      <w:sz w:val="20"/>
    </w:rPr>
  </w:style>
  <w:style w:type="paragraph" w:customStyle="1" w:styleId="BoilerplateHead">
    <w:name w:val="Boilerplate Head"/>
    <w:next w:val="BoilerplateText"/>
    <w:qFormat/>
    <w:rsid w:val="003F728C"/>
    <w:pPr>
      <w:pBdr>
        <w:bottom w:val="single" w:sz="4" w:space="1" w:color="auto"/>
      </w:pBdr>
      <w:spacing w:before="1440" w:after="360" w:line="240" w:lineRule="auto"/>
      <w:ind w:left="3067" w:right="490"/>
    </w:pPr>
    <w:rPr>
      <w:rFonts w:ascii="Verdana" w:eastAsia="Arial" w:hAnsi="Verdana" w:cs="Times New Roman"/>
      <w:noProof/>
      <w:color w:val="0070AD" w:themeColor="accent1"/>
      <w:sz w:val="36"/>
    </w:rPr>
  </w:style>
  <w:style w:type="paragraph" w:customStyle="1" w:styleId="BoilerplateText">
    <w:name w:val="Boilerplate Text"/>
    <w:qFormat/>
    <w:rsid w:val="003F728C"/>
    <w:pPr>
      <w:spacing w:before="240" w:after="0" w:line="240" w:lineRule="auto"/>
      <w:ind w:left="3060" w:right="487"/>
    </w:pPr>
    <w:rPr>
      <w:rFonts w:ascii="Verdana" w:eastAsia="Arial" w:hAnsi="Verdana" w:cs="Arial"/>
      <w:color w:val="3B3B3B" w:themeColor="background2" w:themeShade="40"/>
      <w:sz w:val="16"/>
      <w:lang w:val="en-GB"/>
    </w:rPr>
  </w:style>
  <w:style w:type="paragraph" w:customStyle="1" w:styleId="ContactDetails">
    <w:name w:val="Contact Details"/>
    <w:qFormat/>
    <w:rsid w:val="005153F5"/>
    <w:pPr>
      <w:framePr w:hSpace="180" w:wrap="around" w:vAnchor="text" w:hAnchor="margin" w:x="-318" w:y="586"/>
      <w:spacing w:after="0" w:line="240" w:lineRule="auto"/>
      <w:jc w:val="right"/>
    </w:pPr>
    <w:rPr>
      <w:rFonts w:eastAsia="Arial" w:cs="Arial"/>
      <w:color w:val="FFFFFF"/>
      <w:sz w:val="18"/>
      <w:lang w:val="en-GB"/>
    </w:rPr>
  </w:style>
  <w:style w:type="paragraph" w:customStyle="1" w:styleId="ContactName">
    <w:name w:val="Contact Name"/>
    <w:next w:val="ContactDetails"/>
    <w:qFormat/>
    <w:rsid w:val="00843C0E"/>
    <w:pPr>
      <w:framePr w:hSpace="180" w:wrap="around" w:vAnchor="text" w:hAnchor="margin" w:x="-318" w:y="586"/>
      <w:spacing w:after="0" w:line="240" w:lineRule="auto"/>
      <w:jc w:val="right"/>
    </w:pPr>
    <w:rPr>
      <w:rFonts w:eastAsia="Arial" w:cs="Arial"/>
      <w:b/>
      <w:color w:val="FFFFFF"/>
      <w:sz w:val="16"/>
    </w:rPr>
  </w:style>
  <w:style w:type="paragraph" w:customStyle="1" w:styleId="Rightshore">
    <w:name w:val="Rightshore"/>
    <w:qFormat/>
    <w:rsid w:val="00843C0E"/>
    <w:pPr>
      <w:spacing w:before="240" w:after="0" w:line="240" w:lineRule="auto"/>
      <w:ind w:right="3403"/>
    </w:pPr>
    <w:rPr>
      <w:rFonts w:eastAsia="Arial" w:cs="Arial"/>
      <w:i/>
      <w:sz w:val="16"/>
    </w:rPr>
  </w:style>
  <w:style w:type="paragraph" w:customStyle="1" w:styleId="CoverTitle">
    <w:name w:val="Cover Title"/>
    <w:next w:val="CoverSubtitle"/>
    <w:qFormat/>
    <w:rsid w:val="00DC4E2B"/>
    <w:pPr>
      <w:spacing w:after="0" w:line="240" w:lineRule="auto"/>
    </w:pPr>
    <w:rPr>
      <w:rFonts w:ascii="Verdana" w:eastAsia="Arial" w:hAnsi="Verdana" w:cs="Arial Narrow"/>
      <w:color w:val="0070AD" w:themeColor="accent1"/>
      <w:sz w:val="56"/>
      <w:szCs w:val="80"/>
      <w:lang w:val="en-GB"/>
    </w:rPr>
  </w:style>
  <w:style w:type="paragraph" w:customStyle="1" w:styleId="Website">
    <w:name w:val="Website"/>
    <w:qFormat/>
    <w:rsid w:val="005153F5"/>
    <w:pPr>
      <w:framePr w:hSpace="180" w:wrap="around" w:vAnchor="text" w:hAnchor="margin" w:x="-318" w:y="586"/>
      <w:spacing w:before="120" w:after="120" w:line="240" w:lineRule="auto"/>
    </w:pPr>
    <w:rPr>
      <w:rFonts w:eastAsia="Arial" w:cs="Arial"/>
      <w:b/>
      <w:color w:val="FFFFFF"/>
      <w:sz w:val="28"/>
      <w:lang w:val="en-GB"/>
    </w:rPr>
  </w:style>
  <w:style w:type="character" w:styleId="Hyperlink">
    <w:name w:val="Hyperlink"/>
    <w:basedOn w:val="DefaultParagraphFont"/>
    <w:uiPriority w:val="99"/>
    <w:unhideWhenUsed/>
    <w:locked/>
    <w:rsid w:val="00DC4E2B"/>
    <w:rPr>
      <w:rFonts w:ascii="Verdana" w:hAnsi="Verdana"/>
      <w:color w:val="6FAC10" w:themeColor="accent5" w:themeShade="BF"/>
      <w:sz w:val="20"/>
      <w:u w:val="single"/>
    </w:rPr>
  </w:style>
  <w:style w:type="paragraph" w:customStyle="1" w:styleId="Heading10">
    <w:name w:val="Heading1"/>
    <w:next w:val="BodyText1"/>
    <w:qFormat/>
    <w:rsid w:val="007927EC"/>
    <w:pPr>
      <w:keepNext/>
      <w:keepLines/>
      <w:spacing w:after="720" w:line="240" w:lineRule="auto"/>
    </w:pPr>
    <w:rPr>
      <w:rFonts w:ascii="Verdana" w:eastAsia="Arial" w:hAnsi="Verdana" w:cs="Times New Roman"/>
      <w:color w:val="0070AD" w:themeColor="accent1"/>
      <w:sz w:val="52"/>
      <w:szCs w:val="60"/>
      <w:lang w:val="en-GB"/>
    </w:rPr>
  </w:style>
  <w:style w:type="paragraph" w:customStyle="1" w:styleId="Heading20">
    <w:name w:val="Heading2"/>
    <w:next w:val="BodyText1"/>
    <w:qFormat/>
    <w:rsid w:val="007927EC"/>
    <w:pPr>
      <w:keepNext/>
      <w:keepLines/>
      <w:spacing w:before="360" w:after="0" w:line="240" w:lineRule="auto"/>
    </w:pPr>
    <w:rPr>
      <w:rFonts w:ascii="Verdana" w:eastAsia="Arial" w:hAnsi="Verdana" w:cs="Times New Roman"/>
      <w:color w:val="12ABDB" w:themeColor="accent2"/>
      <w:sz w:val="48"/>
    </w:rPr>
  </w:style>
  <w:style w:type="paragraph" w:customStyle="1" w:styleId="Heading30">
    <w:name w:val="Heading3"/>
    <w:basedOn w:val="Heading40"/>
    <w:next w:val="BodyText1"/>
    <w:qFormat/>
    <w:rsid w:val="007927EC"/>
  </w:style>
  <w:style w:type="paragraph" w:customStyle="1" w:styleId="Heading40">
    <w:name w:val="Heading4"/>
    <w:next w:val="BodyText1"/>
    <w:qFormat/>
    <w:rsid w:val="007927EC"/>
    <w:pPr>
      <w:keepNext/>
      <w:keepLines/>
      <w:spacing w:before="360" w:after="120" w:line="240" w:lineRule="auto"/>
    </w:pPr>
    <w:rPr>
      <w:rFonts w:ascii="Verdana" w:eastAsia="Arial" w:hAnsi="Verdana" w:cs="Times New Roman"/>
      <w:color w:val="12ABDB" w:themeColor="accent2"/>
      <w:sz w:val="40"/>
    </w:rPr>
  </w:style>
  <w:style w:type="paragraph" w:customStyle="1" w:styleId="Subhead">
    <w:name w:val="Subhead"/>
    <w:next w:val="BodyText1"/>
    <w:qFormat/>
    <w:rsid w:val="00903E1F"/>
    <w:pPr>
      <w:keepNext/>
      <w:keepLines/>
      <w:widowControl w:val="0"/>
      <w:spacing w:before="240" w:after="0" w:line="240" w:lineRule="auto"/>
    </w:pPr>
    <w:rPr>
      <w:rFonts w:ascii="Verdana" w:eastAsia="Arial" w:hAnsi="Verdana" w:cs="Times New Roman"/>
      <w:b/>
      <w:color w:val="2B143D" w:themeColor="accent3"/>
      <w:lang w:val="en-GB"/>
    </w:rPr>
  </w:style>
  <w:style w:type="paragraph" w:customStyle="1" w:styleId="BulletIntro">
    <w:name w:val="Bullet Intro"/>
    <w:next w:val="Bullet1"/>
    <w:qFormat/>
    <w:rsid w:val="00DD2875"/>
    <w:pPr>
      <w:keepNext/>
      <w:keepLines/>
      <w:spacing w:before="120" w:after="60" w:line="260" w:lineRule="exact"/>
    </w:pPr>
    <w:rPr>
      <w:rFonts w:ascii="Verdana" w:eastAsia="Arial" w:hAnsi="Verdana" w:cs="Times New Roman"/>
      <w:color w:val="3B3B3B" w:themeColor="background2" w:themeShade="40"/>
      <w:sz w:val="20"/>
      <w:lang w:val="en-GB"/>
    </w:rPr>
  </w:style>
  <w:style w:type="paragraph" w:customStyle="1" w:styleId="Bullet1">
    <w:name w:val="Bullet1"/>
    <w:qFormat/>
    <w:rsid w:val="00E35A14"/>
    <w:pPr>
      <w:keepNext/>
      <w:keepLines/>
      <w:numPr>
        <w:numId w:val="3"/>
      </w:numPr>
      <w:spacing w:before="60" w:after="0" w:line="260" w:lineRule="exact"/>
      <w:ind w:left="357" w:hanging="357"/>
    </w:pPr>
    <w:rPr>
      <w:rFonts w:ascii="Arial" w:eastAsia="Arial" w:hAnsi="Arial" w:cs="Times New Roman"/>
      <w:color w:val="767676" w:themeColor="background2" w:themeShade="80"/>
      <w:sz w:val="20"/>
      <w:szCs w:val="20"/>
      <w:lang w:val="en-GB"/>
    </w:rPr>
  </w:style>
  <w:style w:type="paragraph" w:customStyle="1" w:styleId="Bullet1-end">
    <w:name w:val="Bullet1 - end"/>
    <w:basedOn w:val="Bullet1"/>
    <w:next w:val="BodyText1"/>
    <w:qFormat/>
    <w:rsid w:val="00B10F5F"/>
    <w:pPr>
      <w:spacing w:after="120"/>
    </w:pPr>
  </w:style>
  <w:style w:type="paragraph" w:customStyle="1" w:styleId="Bullet2">
    <w:name w:val="Bullet2"/>
    <w:basedOn w:val="Bullet1"/>
    <w:qFormat/>
    <w:rsid w:val="00B10F5F"/>
    <w:pPr>
      <w:numPr>
        <w:numId w:val="2"/>
      </w:numPr>
    </w:pPr>
  </w:style>
  <w:style w:type="paragraph" w:customStyle="1" w:styleId="Bullet2-end">
    <w:name w:val="Bullet2 - end"/>
    <w:basedOn w:val="Bullet2"/>
    <w:next w:val="BodyText1"/>
    <w:qFormat/>
    <w:rsid w:val="004F5EC0"/>
    <w:pPr>
      <w:spacing w:after="120"/>
    </w:pPr>
  </w:style>
  <w:style w:type="paragraph" w:customStyle="1" w:styleId="Bullet3">
    <w:name w:val="Bullet3"/>
    <w:basedOn w:val="Bullet1"/>
    <w:qFormat/>
    <w:rsid w:val="00B10F5F"/>
    <w:pPr>
      <w:numPr>
        <w:numId w:val="4"/>
      </w:numPr>
    </w:pPr>
  </w:style>
  <w:style w:type="paragraph" w:customStyle="1" w:styleId="Bullet3-end">
    <w:name w:val="Bullet3 - end"/>
    <w:basedOn w:val="Bullet3"/>
    <w:next w:val="BodyText1"/>
    <w:qFormat/>
    <w:rsid w:val="00B10F5F"/>
    <w:pPr>
      <w:spacing w:after="120"/>
    </w:pPr>
  </w:style>
  <w:style w:type="paragraph" w:customStyle="1" w:styleId="NumberedIntro">
    <w:name w:val="Numbered Intro"/>
    <w:basedOn w:val="BulletIntro"/>
    <w:next w:val="Numbering1"/>
    <w:qFormat/>
    <w:rsid w:val="00DD2875"/>
  </w:style>
  <w:style w:type="paragraph" w:customStyle="1" w:styleId="Numbering1">
    <w:name w:val="Numbering1"/>
    <w:qFormat/>
    <w:rsid w:val="00DD2875"/>
    <w:pPr>
      <w:numPr>
        <w:numId w:val="5"/>
      </w:numPr>
      <w:spacing w:before="60" w:after="0" w:line="260" w:lineRule="exact"/>
      <w:ind w:left="357" w:hanging="357"/>
    </w:pPr>
    <w:rPr>
      <w:rFonts w:ascii="Verdana" w:eastAsia="Arial" w:hAnsi="Verdana" w:cs="Times New Roman"/>
      <w:color w:val="3B3B3B" w:themeColor="background2" w:themeShade="40"/>
      <w:sz w:val="20"/>
      <w:lang w:val="en-GB"/>
    </w:rPr>
  </w:style>
  <w:style w:type="paragraph" w:customStyle="1" w:styleId="Numbering1-end">
    <w:name w:val="Numbering1 - end"/>
    <w:basedOn w:val="Numbering1"/>
    <w:next w:val="BodyText1"/>
    <w:qFormat/>
    <w:rsid w:val="00B10F5F"/>
    <w:pPr>
      <w:spacing w:after="120"/>
    </w:pPr>
  </w:style>
  <w:style w:type="paragraph" w:customStyle="1" w:styleId="Numbering2">
    <w:name w:val="Numbering2"/>
    <w:basedOn w:val="Numbering1"/>
    <w:qFormat/>
    <w:rsid w:val="00B10F5F"/>
    <w:pPr>
      <w:numPr>
        <w:numId w:val="1"/>
      </w:numPr>
      <w:tabs>
        <w:tab w:val="left" w:pos="630"/>
      </w:tabs>
    </w:pPr>
  </w:style>
  <w:style w:type="paragraph" w:customStyle="1" w:styleId="Numbering2-end">
    <w:name w:val="Numbering2 - end"/>
    <w:basedOn w:val="Numbering2"/>
    <w:next w:val="BodyText1"/>
    <w:qFormat/>
    <w:rsid w:val="00726E3A"/>
    <w:pPr>
      <w:spacing w:after="120"/>
      <w:ind w:left="634" w:hanging="274"/>
    </w:pPr>
  </w:style>
  <w:style w:type="paragraph" w:customStyle="1" w:styleId="Numbering3">
    <w:name w:val="Numbering3"/>
    <w:basedOn w:val="Numbering1"/>
    <w:qFormat/>
    <w:rsid w:val="00B10F5F"/>
    <w:pPr>
      <w:numPr>
        <w:numId w:val="6"/>
      </w:numPr>
    </w:pPr>
  </w:style>
  <w:style w:type="paragraph" w:customStyle="1" w:styleId="Numbering3-end">
    <w:name w:val="Numbering3 - end"/>
    <w:basedOn w:val="Numbering3"/>
    <w:next w:val="BodyText1"/>
    <w:qFormat/>
    <w:rsid w:val="00726E3A"/>
    <w:pPr>
      <w:spacing w:after="120"/>
      <w:ind w:left="994"/>
    </w:pPr>
  </w:style>
  <w:style w:type="paragraph" w:customStyle="1" w:styleId="IntroductoryText">
    <w:name w:val="Introductory Text"/>
    <w:next w:val="BodyText1"/>
    <w:qFormat/>
    <w:rsid w:val="0099029F"/>
    <w:pPr>
      <w:spacing w:after="240" w:line="240" w:lineRule="auto"/>
    </w:pPr>
    <w:rPr>
      <w:rFonts w:eastAsia="Arial" w:cs="Times New Roman"/>
      <w:i/>
      <w:color w:val="12ABDB" w:themeColor="accent2"/>
      <w:sz w:val="28"/>
    </w:rPr>
  </w:style>
  <w:style w:type="paragraph" w:customStyle="1" w:styleId="FigureDescriptor">
    <w:name w:val="Figure Descriptor"/>
    <w:next w:val="BodyText1"/>
    <w:qFormat/>
    <w:rsid w:val="0099029F"/>
    <w:pPr>
      <w:spacing w:before="240" w:after="120" w:line="240" w:lineRule="auto"/>
    </w:pPr>
    <w:rPr>
      <w:rFonts w:ascii="Verdana" w:eastAsia="Arial" w:hAnsi="Verdana" w:cs="Times New Roman"/>
      <w:b/>
      <w:color w:val="7F7F7F" w:themeColor="text1" w:themeTint="80"/>
      <w:sz w:val="16"/>
      <w:lang w:val="fr-FR"/>
    </w:rPr>
  </w:style>
  <w:style w:type="paragraph" w:customStyle="1" w:styleId="TableText">
    <w:name w:val="Table Text"/>
    <w:basedOn w:val="BodyText1"/>
    <w:link w:val="TableTextChar"/>
    <w:qFormat/>
    <w:rsid w:val="00BE14E2"/>
    <w:pPr>
      <w:spacing w:after="0"/>
    </w:pPr>
    <w:rPr>
      <w:szCs w:val="20"/>
    </w:rPr>
  </w:style>
  <w:style w:type="paragraph" w:customStyle="1" w:styleId="TableBullet1">
    <w:name w:val="Table Bullet1"/>
    <w:basedOn w:val="Bullet1"/>
    <w:qFormat/>
    <w:rsid w:val="00903E1F"/>
    <w:pPr>
      <w:ind w:left="360" w:hanging="360"/>
    </w:pPr>
    <w:rPr>
      <w:rFonts w:ascii="Verdana" w:hAnsi="Verdana"/>
      <w:color w:val="3B3B3B" w:themeColor="background2" w:themeShade="40"/>
    </w:rPr>
  </w:style>
  <w:style w:type="paragraph" w:customStyle="1" w:styleId="TableBullet2">
    <w:name w:val="Table Bullet2"/>
    <w:basedOn w:val="Bullet2"/>
    <w:qFormat/>
    <w:rsid w:val="00903E1F"/>
    <w:pPr>
      <w:ind w:left="334" w:hanging="180"/>
    </w:pPr>
    <w:rPr>
      <w:rFonts w:ascii="Verdana" w:hAnsi="Verdana"/>
      <w:color w:val="3B3B3B" w:themeColor="background2" w:themeShade="40"/>
    </w:rPr>
  </w:style>
  <w:style w:type="paragraph" w:customStyle="1" w:styleId="TableBullet3">
    <w:name w:val="Table Bullet3"/>
    <w:basedOn w:val="Bullet3"/>
    <w:qFormat/>
    <w:rsid w:val="00903E1F"/>
    <w:pPr>
      <w:ind w:left="514" w:hanging="180"/>
    </w:pPr>
    <w:rPr>
      <w:rFonts w:ascii="Verdana" w:hAnsi="Verdana"/>
      <w:color w:val="3B3B3B" w:themeColor="background2" w:themeShade="40"/>
    </w:rPr>
  </w:style>
  <w:style w:type="paragraph" w:customStyle="1" w:styleId="TableHead">
    <w:name w:val="Table Head"/>
    <w:next w:val="TableSubhead"/>
    <w:qFormat/>
    <w:rsid w:val="000A03F7"/>
    <w:pPr>
      <w:spacing w:after="0" w:line="240" w:lineRule="auto"/>
      <w:jc w:val="center"/>
    </w:pPr>
    <w:rPr>
      <w:rFonts w:ascii="Verdana" w:eastAsia="Arial" w:hAnsi="Verdana" w:cs="Times New Roman"/>
      <w:color w:val="FFFFFF" w:themeColor="background1"/>
      <w:sz w:val="20"/>
      <w:lang w:val="en-GB"/>
    </w:rPr>
  </w:style>
  <w:style w:type="paragraph" w:customStyle="1" w:styleId="TableSubhead">
    <w:name w:val="Table Subhead"/>
    <w:basedOn w:val="Normal"/>
    <w:qFormat/>
    <w:rsid w:val="000A03F7"/>
    <w:pPr>
      <w:spacing w:after="0"/>
    </w:pPr>
    <w:rPr>
      <w:rFonts w:asciiTheme="minorHAnsi" w:hAnsiTheme="minorHAnsi"/>
      <w:color w:val="0070AD" w:themeColor="accent1"/>
      <w:sz w:val="20"/>
    </w:rPr>
  </w:style>
  <w:style w:type="paragraph" w:customStyle="1" w:styleId="TableofContents">
    <w:name w:val="Table of Contents"/>
    <w:qFormat/>
    <w:rsid w:val="00863AD0"/>
    <w:pPr>
      <w:spacing w:after="720" w:line="240" w:lineRule="auto"/>
    </w:pPr>
    <w:rPr>
      <w:rFonts w:ascii="Verdana" w:eastAsia="Arial" w:hAnsi="Verdana" w:cs="Times New Roman"/>
      <w:color w:val="0070AD" w:themeColor="accent1"/>
      <w:sz w:val="52"/>
      <w:szCs w:val="60"/>
      <w:lang w:val="en-GB"/>
    </w:rPr>
  </w:style>
  <w:style w:type="paragraph" w:styleId="TOC1">
    <w:name w:val="toc 1"/>
    <w:next w:val="TOC2"/>
    <w:autoRedefine/>
    <w:uiPriority w:val="39"/>
    <w:unhideWhenUsed/>
    <w:locked/>
    <w:rsid w:val="007927EC"/>
    <w:pPr>
      <w:tabs>
        <w:tab w:val="right" w:leader="dot" w:pos="10199"/>
      </w:tabs>
      <w:spacing w:after="100" w:line="240" w:lineRule="auto"/>
    </w:pPr>
    <w:rPr>
      <w:rFonts w:eastAsia="Arial" w:cs="Times New Roman"/>
      <w:noProof/>
      <w:color w:val="404040" w:themeColor="text1" w:themeTint="BF"/>
      <w:sz w:val="20"/>
      <w:lang w:val="en-GB"/>
    </w:rPr>
  </w:style>
  <w:style w:type="paragraph" w:styleId="TOC2">
    <w:name w:val="toc 2"/>
    <w:next w:val="TOC3"/>
    <w:autoRedefine/>
    <w:uiPriority w:val="39"/>
    <w:unhideWhenUsed/>
    <w:locked/>
    <w:rsid w:val="009738E1"/>
    <w:pPr>
      <w:tabs>
        <w:tab w:val="left" w:pos="1100"/>
        <w:tab w:val="right" w:leader="dot" w:pos="10199"/>
      </w:tabs>
      <w:spacing w:after="100" w:line="240" w:lineRule="auto"/>
      <w:ind w:left="272"/>
    </w:pPr>
    <w:rPr>
      <w:rFonts w:ascii="Arial" w:eastAsia="Arial" w:hAnsi="Arial" w:cs="Times New Roman"/>
      <w:noProof/>
      <w:color w:val="7F7F7F" w:themeColor="text1" w:themeTint="80"/>
      <w:sz w:val="20"/>
      <w:lang w:val="en-GB"/>
    </w:rPr>
  </w:style>
  <w:style w:type="paragraph" w:styleId="TOC3">
    <w:name w:val="toc 3"/>
    <w:next w:val="TOC4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450"/>
    </w:pPr>
    <w:rPr>
      <w:rFonts w:ascii="Arial" w:eastAsia="Arial" w:hAnsi="Arial" w:cs="Times New Roman"/>
      <w:noProof/>
      <w:color w:val="7F7F7F" w:themeColor="text1" w:themeTint="80"/>
      <w:sz w:val="18"/>
      <w:lang w:val="en-GB"/>
    </w:rPr>
  </w:style>
  <w:style w:type="paragraph" w:styleId="TOC4">
    <w:name w:val="toc 4"/>
    <w:next w:val="TOC5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660"/>
    </w:pPr>
    <w:rPr>
      <w:rFonts w:ascii="Arial" w:eastAsia="Arial" w:hAnsi="Arial" w:cs="Times New Roman"/>
      <w:noProof/>
      <w:color w:val="7F7F7F" w:themeColor="text1" w:themeTint="80"/>
      <w:sz w:val="16"/>
      <w:lang w:val="en-GB"/>
    </w:rPr>
  </w:style>
  <w:style w:type="paragraph" w:styleId="TOC5">
    <w:name w:val="toc 5"/>
    <w:next w:val="BodyText1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810"/>
    </w:pPr>
    <w:rPr>
      <w:rFonts w:ascii="Arial" w:eastAsia="Arial" w:hAnsi="Arial" w:cs="Times New Roman"/>
      <w:noProof/>
      <w:color w:val="7F7F7F" w:themeColor="text1" w:themeTint="80"/>
      <w:sz w:val="14"/>
      <w:lang w:val="en-GB"/>
    </w:rPr>
  </w:style>
  <w:style w:type="paragraph" w:customStyle="1" w:styleId="CapgeminiFooter">
    <w:name w:val="Capgemini Footer"/>
    <w:qFormat/>
    <w:rsid w:val="00843C0E"/>
    <w:pPr>
      <w:tabs>
        <w:tab w:val="right" w:pos="10206"/>
      </w:tabs>
      <w:spacing w:after="0" w:line="240" w:lineRule="auto"/>
      <w:ind w:firstLine="8640"/>
    </w:pPr>
    <w:rPr>
      <w:rFonts w:eastAsia="Arial" w:cs="Times New Roman"/>
      <w:b/>
      <w:color w:val="998C85"/>
      <w:sz w:val="18"/>
      <w:lang w:val="en-GB"/>
    </w:rPr>
  </w:style>
  <w:style w:type="paragraph" w:customStyle="1" w:styleId="CapgeminiPageNumber">
    <w:name w:val="Capgemini Page Number"/>
    <w:qFormat/>
    <w:rsid w:val="003C4339"/>
    <w:pPr>
      <w:spacing w:after="0" w:line="240" w:lineRule="auto"/>
      <w:jc w:val="right"/>
    </w:pPr>
    <w:rPr>
      <w:rFonts w:ascii="Verdana" w:eastAsia="Arial" w:hAnsi="Verdana" w:cs="Times New Roman"/>
      <w:b/>
      <w:color w:val="767676" w:themeColor="background2" w:themeShade="80"/>
      <w:sz w:val="18"/>
      <w:lang w:val="en-GB"/>
    </w:rPr>
  </w:style>
  <w:style w:type="paragraph" w:customStyle="1" w:styleId="Biostitle">
    <w:name w:val="Bios title"/>
    <w:basedOn w:val="Normal"/>
    <w:uiPriority w:val="99"/>
    <w:qFormat/>
    <w:rsid w:val="00BE14E2"/>
    <w:pPr>
      <w:spacing w:before="60"/>
      <w:contextualSpacing/>
    </w:pPr>
    <w:rPr>
      <w:rFonts w:eastAsia="Times New Roman"/>
      <w:b w:val="0"/>
      <w:color w:val="0070AD" w:themeColor="accent1"/>
      <w:sz w:val="28"/>
      <w:szCs w:val="32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locked/>
    <w:rsid w:val="00ED4F71"/>
  </w:style>
  <w:style w:type="character" w:customStyle="1" w:styleId="BodyTextChar">
    <w:name w:val="Body Text Char"/>
    <w:basedOn w:val="DefaultParagraphFont"/>
    <w:link w:val="BodyText"/>
    <w:uiPriority w:val="99"/>
    <w:semiHidden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rFonts w:ascii="Arial" w:eastAsia="Times New Roman" w:hAnsi="Arial" w:cs="Times New Roman"/>
      <w:b w:val="0"/>
      <w:color w:val="0098C7"/>
      <w:sz w:val="96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locked/>
    <w:rsid w:val="00ED4F71"/>
    <w:pPr>
      <w:spacing w:line="240" w:lineRule="atLeast"/>
    </w:pPr>
    <w:rPr>
      <w:rFonts w:ascii="Georgia" w:hAnsi="Georgia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  <w:lang w:val="en-US"/>
    </w:rPr>
  </w:style>
  <w:style w:type="paragraph" w:customStyle="1" w:styleId="BlockText2">
    <w:name w:val="Block Text 2"/>
    <w:basedOn w:val="Normal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ascii="Arial" w:hAnsi="Arial"/>
      <w:i/>
      <w:color w:val="FFFFFF" w:themeColor="background1"/>
      <w:sz w:val="48"/>
      <w:szCs w:val="48"/>
      <w:lang w:val="en-US"/>
    </w:rPr>
  </w:style>
  <w:style w:type="paragraph" w:customStyle="1" w:styleId="Bioheads">
    <w:name w:val="Bio heads"/>
    <w:basedOn w:val="Normal"/>
    <w:uiPriority w:val="99"/>
    <w:qFormat/>
    <w:rsid w:val="00BE14E2"/>
    <w:pPr>
      <w:spacing w:before="60" w:after="60" w:line="240" w:lineRule="atLeast"/>
      <w:contextualSpacing/>
    </w:pPr>
    <w:rPr>
      <w:rFonts w:eastAsia="Times New Roman"/>
      <w:b w:val="0"/>
      <w:color w:val="12ABDB" w:themeColor="accent2"/>
      <w:sz w:val="20"/>
      <w:szCs w:val="21"/>
      <w:lang w:val="en-US"/>
    </w:rPr>
  </w:style>
  <w:style w:type="paragraph" w:styleId="BlockText">
    <w:name w:val="Block Text"/>
    <w:basedOn w:val="Normal"/>
    <w:uiPriority w:val="99"/>
    <w:semiHidden/>
    <w:unhideWhenUsed/>
    <w:locked/>
    <w:rsid w:val="00ED4F71"/>
    <w:pPr>
      <w:pBdr>
        <w:top w:val="single" w:sz="2" w:space="10" w:color="0070AD" w:themeColor="accent1" w:shadow="1"/>
        <w:left w:val="single" w:sz="2" w:space="10" w:color="0070AD" w:themeColor="accent1" w:shadow="1"/>
        <w:bottom w:val="single" w:sz="2" w:space="10" w:color="0070AD" w:themeColor="accent1" w:shadow="1"/>
        <w:right w:val="single" w:sz="2" w:space="10" w:color="0070A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0070A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locked/>
    <w:rsid w:val="00142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ED6039"/>
    <w:pPr>
      <w:spacing w:after="0" w:line="240" w:lineRule="auto"/>
    </w:pPr>
    <w:tblPr>
      <w:tblBorders>
        <w:top w:val="single" w:sz="4" w:space="0" w:color="2B143D" w:themeColor="text2"/>
        <w:left w:val="single" w:sz="4" w:space="0" w:color="2B143D" w:themeColor="text2"/>
        <w:bottom w:val="single" w:sz="4" w:space="0" w:color="2B143D" w:themeColor="text2"/>
        <w:right w:val="single" w:sz="4" w:space="0" w:color="2B143D" w:themeColor="text2"/>
        <w:insideH w:val="single" w:sz="4" w:space="0" w:color="ECECEC" w:themeColor="background2"/>
        <w:insideV w:val="single" w:sz="4" w:space="0" w:color="ECECEC" w:themeColor="background2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B143D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2B143D" w:themeColor="text2"/>
          <w:bottom w:val="single" w:sz="4" w:space="0" w:color="2B143D" w:themeColor="text2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14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paragraph" w:customStyle="1" w:styleId="Quote-Source">
    <w:name w:val="Quote-Source"/>
    <w:qFormat/>
    <w:rsid w:val="00220D13"/>
    <w:pPr>
      <w:keepNext/>
      <w:keepLines/>
      <w:spacing w:before="240" w:after="240" w:line="240" w:lineRule="auto"/>
    </w:pPr>
    <w:rPr>
      <w:rFonts w:ascii="Verdana" w:eastAsia="Arial" w:hAnsi="Verdana" w:cs="Times New Roman"/>
      <w:i/>
      <w:color w:val="0070AD" w:themeColor="accent1"/>
      <w:sz w:val="20"/>
      <w:lang w:val="fr-FR"/>
    </w:rPr>
  </w:style>
  <w:style w:type="paragraph" w:customStyle="1" w:styleId="PulloutQuote">
    <w:name w:val="Pullout Quote"/>
    <w:basedOn w:val="BodyText1"/>
    <w:next w:val="Quote-Source"/>
    <w:qFormat/>
    <w:rsid w:val="00C26698"/>
    <w:pPr>
      <w:keepNext/>
      <w:keepLines/>
    </w:pPr>
    <w:rPr>
      <w:b/>
      <w:color w:val="0070AD" w:themeColor="accent1"/>
      <w:sz w:val="28"/>
    </w:rPr>
  </w:style>
  <w:style w:type="paragraph" w:customStyle="1" w:styleId="Quotes">
    <w:name w:val="Quotes"/>
    <w:qFormat/>
    <w:rsid w:val="00BE14E2"/>
    <w:pPr>
      <w:spacing w:after="0" w:line="240" w:lineRule="auto"/>
    </w:pPr>
    <w:rPr>
      <w:rFonts w:ascii="Arial" w:eastAsia="Arial" w:hAnsi="Arial" w:cs="Times New Roman"/>
      <w:b/>
      <w:color w:val="CCEFFB" w:themeColor="accent2" w:themeTint="33"/>
      <w:sz w:val="534"/>
    </w:rPr>
  </w:style>
  <w:style w:type="paragraph" w:customStyle="1" w:styleId="NormalQuote">
    <w:name w:val="Normal Quote"/>
    <w:qFormat/>
    <w:rsid w:val="00220D13"/>
    <w:pPr>
      <w:spacing w:after="120" w:line="240" w:lineRule="auto"/>
    </w:pPr>
    <w:rPr>
      <w:rFonts w:ascii="Verdana" w:eastAsia="Arial" w:hAnsi="Verdana" w:cs="Times New Roman"/>
      <w:b/>
      <w:color w:val="12ABDB" w:themeColor="accent2"/>
      <w:sz w:val="28"/>
    </w:rPr>
  </w:style>
  <w:style w:type="paragraph" w:customStyle="1" w:styleId="BiosDesignation">
    <w:name w:val="Bios Designation"/>
    <w:qFormat/>
    <w:rsid w:val="00220D13"/>
    <w:pPr>
      <w:spacing w:after="240" w:line="240" w:lineRule="atLeast"/>
    </w:pPr>
    <w:rPr>
      <w:rFonts w:ascii="Verdana" w:eastAsia="Times New Roman" w:hAnsi="Verdana" w:cs="Times New Roman"/>
      <w:b/>
      <w:color w:val="2B143D" w:themeColor="accent3"/>
      <w:szCs w:val="28"/>
    </w:rPr>
  </w:style>
  <w:style w:type="paragraph" w:customStyle="1" w:styleId="MoreInformation">
    <w:name w:val="More Information"/>
    <w:qFormat/>
    <w:rsid w:val="00292562"/>
    <w:pPr>
      <w:framePr w:hSpace="180" w:wrap="around" w:vAnchor="text" w:hAnchor="margin" w:x="-318" w:y="586"/>
      <w:spacing w:before="240" w:after="0" w:line="240" w:lineRule="auto"/>
    </w:pPr>
    <w:rPr>
      <w:rFonts w:eastAsia="Arial" w:cstheme="minorHAnsi"/>
      <w:color w:val="FFFFFF" w:themeColor="background1"/>
      <w:sz w:val="18"/>
      <w:lang w:val="en-GB"/>
    </w:rPr>
  </w:style>
  <w:style w:type="paragraph" w:customStyle="1" w:styleId="ObjectStyle">
    <w:name w:val="Object Style"/>
    <w:qFormat/>
    <w:rsid w:val="000A03F7"/>
    <w:pPr>
      <w:spacing w:before="120" w:after="240" w:line="240" w:lineRule="auto"/>
    </w:pPr>
    <w:rPr>
      <w:rFonts w:ascii="Arial" w:eastAsia="Arial" w:hAnsi="Arial" w:cs="Times New Roman"/>
      <w:noProof/>
      <w:color w:val="000000" w:themeColor="text1"/>
      <w:sz w:val="20"/>
    </w:rPr>
  </w:style>
  <w:style w:type="table" w:customStyle="1" w:styleId="NSN">
    <w:name w:val="NSN"/>
    <w:basedOn w:val="TableNormal"/>
    <w:uiPriority w:val="99"/>
    <w:qFormat/>
    <w:rsid w:val="00302489"/>
    <w:pPr>
      <w:spacing w:before="120" w:after="0" w:line="240" w:lineRule="auto"/>
    </w:pPr>
    <w:tblPr/>
  </w:style>
  <w:style w:type="table" w:customStyle="1" w:styleId="Capgemini">
    <w:name w:val="Capgemini"/>
    <w:basedOn w:val="Capgemini-NewVI"/>
    <w:uiPriority w:val="99"/>
    <w:qFormat/>
    <w:rsid w:val="00546104"/>
    <w:tblPr/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B143D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2B143D" w:themeColor="text2"/>
          <w:bottom w:val="single" w:sz="4" w:space="0" w:color="2B143D" w:themeColor="text2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14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table" w:customStyle="1" w:styleId="CMU">
    <w:name w:val="CMU"/>
    <w:basedOn w:val="Capgemini-NewVI"/>
    <w:uiPriority w:val="99"/>
    <w:qFormat/>
    <w:rsid w:val="000A03F7"/>
    <w:rPr>
      <w:rFonts w:ascii="Verdana" w:hAnsi="Verdana"/>
      <w:color w:val="3B3B3B" w:themeColor="background2" w:themeShade="40"/>
      <w:sz w:val="20"/>
    </w:rPr>
    <w:tblPr>
      <w:tblBorders>
        <w:top w:val="single" w:sz="4" w:space="0" w:color="BFBFBF" w:themeColor="text1" w:themeTint="40"/>
        <w:left w:val="single" w:sz="4" w:space="0" w:color="BFBFBF" w:themeColor="text1" w:themeTint="40"/>
        <w:bottom w:val="single" w:sz="4" w:space="0" w:color="BFBFBF" w:themeColor="text1" w:themeTint="40"/>
        <w:right w:val="single" w:sz="4" w:space="0" w:color="BFBFBF" w:themeColor="text1" w:themeTint="40"/>
        <w:insideH w:val="single" w:sz="4" w:space="0" w:color="BFBFBF" w:themeColor="text1" w:themeTint="40"/>
        <w:insideV w:val="single" w:sz="4" w:space="0" w:color="BFBFBF" w:themeColor="text1" w:themeTint="40"/>
      </w:tblBorders>
    </w:tblPr>
    <w:tcPr>
      <w:vAlign w:val="center"/>
    </w:tcPr>
    <w:tblStylePr w:type="firstRow">
      <w:pPr>
        <w:jc w:val="center"/>
      </w:pPr>
      <w:rPr>
        <w:rFonts w:ascii="Verdana" w:hAnsi="Verdana"/>
        <w:b/>
        <w:color w:val="FFFFFF" w:themeColor="background1"/>
        <w:sz w:val="22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0AD" w:themeFill="accent1"/>
      </w:tcPr>
    </w:tblStylePr>
    <w:tblStylePr w:type="lastRow">
      <w:pPr>
        <w:jc w:val="center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E5E5E5" w:themeColor="text1" w:themeTint="1A"/>
          <w:left w:val="single" w:sz="4" w:space="0" w:color="2B143D" w:themeColor="text2"/>
          <w:bottom w:val="single" w:sz="4" w:space="0" w:color="E5E5E5" w:themeColor="text1" w:themeTint="1A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C37B" w:themeFill="accent6"/>
        <w:vAlign w:val="center"/>
      </w:tcPr>
    </w:tblStylePr>
    <w:tblStylePr w:type="firstCol">
      <w:pPr>
        <w:jc w:val="left"/>
      </w:pPr>
      <w:rPr>
        <w:rFonts w:ascii="Verdana" w:hAnsi="Verdana"/>
        <w:b/>
        <w:color w:val="0070AD" w:themeColor="accent1"/>
        <w:sz w:val="20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5E5E5" w:themeFill="text1" w:themeFillTint="1A"/>
      </w:tcPr>
    </w:tblStylePr>
    <w:tblStylePr w:type="lastCol">
      <w:rPr>
        <w:rFonts w:ascii="Verdana" w:hAnsi="Verdana"/>
        <w:color w:val="12ABDB" w:themeColor="accent2"/>
        <w:sz w:val="20"/>
      </w:rPr>
    </w:tblStylePr>
  </w:style>
  <w:style w:type="paragraph" w:styleId="NormalWeb">
    <w:name w:val="Normal (Web)"/>
    <w:basedOn w:val="Normal"/>
    <w:uiPriority w:val="99"/>
    <w:semiHidden/>
    <w:unhideWhenUsed/>
    <w:locked/>
    <w:rsid w:val="003F728C"/>
    <w:pPr>
      <w:spacing w:before="100" w:beforeAutospacing="1" w:after="100" w:afterAutospacing="1"/>
    </w:pPr>
    <w:rPr>
      <w:rFonts w:ascii="Times New Roman" w:eastAsiaTheme="minorEastAsia" w:hAnsi="Times New Roman" w:cs="Times New Roman"/>
      <w:b w:val="0"/>
      <w:bCs w:val="0"/>
      <w:color w:val="auto"/>
      <w:lang w:val="en-US"/>
    </w:rPr>
  </w:style>
  <w:style w:type="paragraph" w:customStyle="1" w:styleId="CopyrightExtraLine">
    <w:name w:val="Copyright Extra Line"/>
    <w:basedOn w:val="Normal"/>
    <w:qFormat/>
    <w:rsid w:val="003F728C"/>
    <w:rPr>
      <w:b w:val="0"/>
      <w:color w:val="FFFFFF" w:themeColor="background1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5C3455"/>
    <w:rPr>
      <w:color w:val="7E39BA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4316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locked/>
    <w:rsid w:val="004316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43163A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43163A"/>
    <w:pPr>
      <w:spacing w:after="0" w:line="240" w:lineRule="auto"/>
    </w:pPr>
    <w:rPr>
      <w:rFonts w:ascii="Verdana" w:eastAsia="Arial" w:hAnsi="Verdana" w:cs="Arial"/>
      <w:b/>
      <w:bCs/>
      <w:color w:val="000000" w:themeColor="text1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CD7E84"/>
    <w:pPr>
      <w:keepNext/>
      <w:keepLines/>
      <w:spacing w:before="240"/>
      <w:outlineLvl w:val="9"/>
    </w:pPr>
    <w:rPr>
      <w:rFonts w:asciiTheme="majorHAnsi" w:eastAsiaTheme="majorEastAsia" w:hAnsiTheme="majorHAnsi" w:cstheme="majorBidi"/>
      <w:b/>
      <w:bCs/>
      <w:color w:val="005381" w:themeColor="accent1" w:themeShade="BF"/>
      <w:sz w:val="32"/>
      <w:szCs w:val="32"/>
    </w:rPr>
  </w:style>
  <w:style w:type="paragraph" w:customStyle="1" w:styleId="CGH2">
    <w:name w:val="CG_H2"/>
    <w:basedOn w:val="BodyText1"/>
    <w:link w:val="CGH2Car"/>
    <w:qFormat/>
    <w:rsid w:val="004D2CAE"/>
    <w:pPr>
      <w:numPr>
        <w:numId w:val="8"/>
      </w:numPr>
      <w:spacing w:before="360"/>
      <w:outlineLvl w:val="0"/>
    </w:pPr>
    <w:rPr>
      <w:rFonts w:asciiTheme="majorHAnsi" w:hAnsiTheme="majorHAnsi"/>
      <w:b/>
      <w:bCs/>
      <w:color w:val="0070AD" w:themeColor="accent1"/>
      <w:sz w:val="32"/>
      <w:szCs w:val="20"/>
    </w:rPr>
  </w:style>
  <w:style w:type="character" w:customStyle="1" w:styleId="CGH2Car">
    <w:name w:val="CG_H2 Car"/>
    <w:basedOn w:val="DefaultParagraphFont"/>
    <w:link w:val="CGH2"/>
    <w:rsid w:val="004D2CAE"/>
    <w:rPr>
      <w:rFonts w:asciiTheme="majorHAnsi" w:eastAsia="Arial" w:hAnsiTheme="majorHAnsi" w:cs="Times New Roman"/>
      <w:b/>
      <w:bCs/>
      <w:color w:val="0070AD" w:themeColor="accent1"/>
      <w:sz w:val="32"/>
      <w:szCs w:val="20"/>
    </w:rPr>
  </w:style>
  <w:style w:type="paragraph" w:customStyle="1" w:styleId="CGH3">
    <w:name w:val="CG_H3"/>
    <w:basedOn w:val="BodyText1"/>
    <w:link w:val="CGH3Car"/>
    <w:qFormat/>
    <w:rsid w:val="004D2CAE"/>
    <w:pPr>
      <w:numPr>
        <w:ilvl w:val="1"/>
        <w:numId w:val="8"/>
      </w:numPr>
      <w:spacing w:before="360"/>
      <w:outlineLvl w:val="1"/>
    </w:pPr>
    <w:rPr>
      <w:rFonts w:asciiTheme="majorHAnsi" w:hAnsiTheme="majorHAnsi"/>
      <w:b/>
      <w:bCs/>
      <w:color w:val="12ABDB" w:themeColor="accent2"/>
      <w:sz w:val="24"/>
      <w:szCs w:val="20"/>
    </w:rPr>
  </w:style>
  <w:style w:type="character" w:customStyle="1" w:styleId="CGH3Car">
    <w:name w:val="CG_H3 Car"/>
    <w:basedOn w:val="DefaultParagraphFont"/>
    <w:link w:val="CGH3"/>
    <w:rsid w:val="004D2CAE"/>
    <w:rPr>
      <w:rFonts w:asciiTheme="majorHAnsi" w:eastAsia="Arial" w:hAnsiTheme="majorHAnsi" w:cs="Times New Roman"/>
      <w:b/>
      <w:bCs/>
      <w:color w:val="12ABDB" w:themeColor="accent2"/>
      <w:sz w:val="24"/>
      <w:szCs w:val="20"/>
    </w:rPr>
  </w:style>
  <w:style w:type="paragraph" w:styleId="ListParagraph">
    <w:name w:val="List Paragraph"/>
    <w:basedOn w:val="Normal"/>
    <w:uiPriority w:val="34"/>
    <w:qFormat/>
    <w:locked/>
    <w:rsid w:val="002E499A"/>
    <w:pPr>
      <w:ind w:left="720"/>
      <w:contextualSpacing/>
    </w:pPr>
  </w:style>
  <w:style w:type="table" w:customStyle="1" w:styleId="CGTable2">
    <w:name w:val="CG_Table 2"/>
    <w:basedOn w:val="TableNormal"/>
    <w:uiPriority w:val="99"/>
    <w:rsid w:val="00D727FB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000000" w:themeFill="text1"/>
        <w:vAlign w:val="center"/>
      </w:tcPr>
    </w:tblStylePr>
    <w:tblStylePr w:type="band1Horz">
      <w:pPr>
        <w:jc w:val="left"/>
      </w:pPr>
      <w:rPr>
        <w:rFonts w:ascii="Arial" w:hAnsi="Arial"/>
        <w:color w:val="auto"/>
        <w:sz w:val="18"/>
      </w:rPr>
      <w:tblPr/>
      <w:tcPr>
        <w:shd w:val="clear" w:color="auto" w:fill="FBFBFB" w:themeFill="background2" w:themeFillTint="33"/>
        <w:vAlign w:val="center"/>
      </w:tcPr>
    </w:tblStylePr>
    <w:tblStylePr w:type="band2Horz">
      <w:pPr>
        <w:jc w:val="left"/>
      </w:pPr>
      <w:rPr>
        <w:rFonts w:ascii="Arial" w:hAnsi="Arial"/>
        <w:color w:val="auto"/>
        <w:sz w:val="18"/>
      </w:rPr>
      <w:tblPr/>
      <w:tcPr>
        <w:shd w:val="clear" w:color="auto" w:fill="F7F7F7" w:themeFill="background2" w:themeFillTint="66"/>
        <w:vAlign w:val="center"/>
      </w:tcPr>
    </w:tblStylePr>
  </w:style>
  <w:style w:type="paragraph" w:customStyle="1" w:styleId="EDICBodyText">
    <w:name w:val="EDIC Body Text"/>
    <w:link w:val="EDICBodyTextCharChar"/>
    <w:rsid w:val="00D727FB"/>
    <w:pPr>
      <w:keepLines/>
      <w:tabs>
        <w:tab w:val="left" w:pos="360"/>
        <w:tab w:val="left" w:pos="720"/>
        <w:tab w:val="left" w:pos="1080"/>
      </w:tabs>
      <w:spacing w:before="120" w:after="120" w:line="260" w:lineRule="exact"/>
    </w:pPr>
    <w:rPr>
      <w:rFonts w:ascii="Arial" w:eastAsia="Times New Roman" w:hAnsi="Arial" w:cs="Arial"/>
      <w:sz w:val="20"/>
      <w:szCs w:val="24"/>
    </w:rPr>
  </w:style>
  <w:style w:type="character" w:customStyle="1" w:styleId="EDICBodyTextCharChar">
    <w:name w:val="EDIC Body Text Char Char"/>
    <w:link w:val="EDICBodyText"/>
    <w:rsid w:val="00D727FB"/>
    <w:rPr>
      <w:rFonts w:ascii="Arial" w:eastAsia="Times New Roman" w:hAnsi="Arial" w:cs="Arial"/>
      <w:sz w:val="20"/>
      <w:szCs w:val="24"/>
    </w:rPr>
  </w:style>
  <w:style w:type="character" w:customStyle="1" w:styleId="TableTextChar">
    <w:name w:val="Table Text Char"/>
    <w:link w:val="TableText"/>
    <w:rsid w:val="00BE2F43"/>
    <w:rPr>
      <w:rFonts w:ascii="Verdana" w:eastAsia="Arial" w:hAnsi="Verdana" w:cs="Times New Roman"/>
      <w:color w:val="3B3B3B" w:themeColor="background2" w:themeShade="40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A4B9F"/>
    <w:rPr>
      <w:color w:val="605E5C"/>
      <w:shd w:val="clear" w:color="auto" w:fill="E1DFDD"/>
    </w:rPr>
  </w:style>
  <w:style w:type="table" w:customStyle="1" w:styleId="GridTable4-Accent51">
    <w:name w:val="Grid Table 4 - Accent 51"/>
    <w:basedOn w:val="TableNormal"/>
    <w:next w:val="GridTable4-Accent5"/>
    <w:uiPriority w:val="49"/>
    <w:rsid w:val="00744F41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4-Accent5">
    <w:name w:val="Grid Table 4 Accent 5"/>
    <w:basedOn w:val="TableNormal"/>
    <w:uiPriority w:val="49"/>
    <w:locked/>
    <w:rsid w:val="00744F41"/>
    <w:pPr>
      <w:spacing w:after="0" w:line="240" w:lineRule="auto"/>
    </w:pPr>
    <w:tblPr>
      <w:tblStyleRowBandSize w:val="1"/>
      <w:tblStyleColBandSize w:val="1"/>
      <w:tblBorders>
        <w:top w:val="single" w:sz="4" w:space="0" w:color="BFF171" w:themeColor="accent5" w:themeTint="99"/>
        <w:left w:val="single" w:sz="4" w:space="0" w:color="BFF171" w:themeColor="accent5" w:themeTint="99"/>
        <w:bottom w:val="single" w:sz="4" w:space="0" w:color="BFF171" w:themeColor="accent5" w:themeTint="99"/>
        <w:right w:val="single" w:sz="4" w:space="0" w:color="BFF171" w:themeColor="accent5" w:themeTint="99"/>
        <w:insideH w:val="single" w:sz="4" w:space="0" w:color="BFF171" w:themeColor="accent5" w:themeTint="99"/>
        <w:insideV w:val="single" w:sz="4" w:space="0" w:color="BFF17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5E616" w:themeColor="accent5"/>
          <w:left w:val="single" w:sz="4" w:space="0" w:color="95E616" w:themeColor="accent5"/>
          <w:bottom w:val="single" w:sz="4" w:space="0" w:color="95E616" w:themeColor="accent5"/>
          <w:right w:val="single" w:sz="4" w:space="0" w:color="95E616" w:themeColor="accent5"/>
          <w:insideH w:val="nil"/>
          <w:insideV w:val="nil"/>
        </w:tcBorders>
        <w:shd w:val="clear" w:color="auto" w:fill="95E616" w:themeFill="accent5"/>
      </w:tcPr>
    </w:tblStylePr>
    <w:tblStylePr w:type="lastRow">
      <w:rPr>
        <w:b/>
        <w:bCs/>
      </w:rPr>
      <w:tblPr/>
      <w:tcPr>
        <w:tcBorders>
          <w:top w:val="double" w:sz="4" w:space="0" w:color="95E61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F" w:themeFill="accent5" w:themeFillTint="33"/>
      </w:tcPr>
    </w:tblStylePr>
    <w:tblStylePr w:type="band1Horz">
      <w:tblPr/>
      <w:tcPr>
        <w:shd w:val="clear" w:color="auto" w:fill="E9FACF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locked/>
    <w:rsid w:val="00677357"/>
    <w:pPr>
      <w:spacing w:after="200"/>
    </w:pPr>
    <w:rPr>
      <w:i/>
      <w:iCs/>
      <w:color w:val="2B143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locked/>
    <w:rsid w:val="00512700"/>
    <w:pPr>
      <w:spacing w:after="0"/>
    </w:pPr>
  </w:style>
  <w:style w:type="paragraph" w:customStyle="1" w:styleId="Heading51">
    <w:name w:val="Heading 51"/>
    <w:next w:val="BodyText1"/>
    <w:qFormat/>
    <w:rsid w:val="00472BED"/>
    <w:pPr>
      <w:keepNext/>
      <w:keepLines/>
      <w:spacing w:before="360" w:after="120" w:line="240" w:lineRule="auto"/>
    </w:pPr>
    <w:rPr>
      <w:rFonts w:asciiTheme="majorHAnsi" w:eastAsia="Arial" w:hAnsiTheme="majorHAnsi" w:cs="Times New Roman"/>
      <w:color w:val="12ABDB" w:themeColor="accent2"/>
      <w:sz w:val="32"/>
      <w:lang w:val="en-GB"/>
    </w:rPr>
  </w:style>
  <w:style w:type="table" w:customStyle="1" w:styleId="Grilledutableau1">
    <w:name w:val="Grille du tableau1"/>
    <w:basedOn w:val="TableNormal"/>
    <w:next w:val="TableGrid"/>
    <w:uiPriority w:val="59"/>
    <w:rsid w:val="002567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MU1">
    <w:name w:val="CMU1"/>
    <w:basedOn w:val="TableNormal"/>
    <w:uiPriority w:val="99"/>
    <w:qFormat/>
    <w:rsid w:val="001742DD"/>
    <w:pPr>
      <w:spacing w:after="0" w:line="240" w:lineRule="auto"/>
    </w:pPr>
    <w:rPr>
      <w:rFonts w:ascii="Verdana" w:hAnsi="Verdana"/>
      <w:color w:val="3B3B3B" w:themeColor="background2" w:themeShade="40"/>
      <w:sz w:val="20"/>
    </w:rPr>
    <w:tblPr>
      <w:tblBorders>
        <w:top w:val="single" w:sz="4" w:space="0" w:color="BFBFBF" w:themeColor="text1" w:themeTint="40"/>
        <w:left w:val="single" w:sz="4" w:space="0" w:color="BFBFBF" w:themeColor="text1" w:themeTint="40"/>
        <w:bottom w:val="single" w:sz="4" w:space="0" w:color="BFBFBF" w:themeColor="text1" w:themeTint="40"/>
        <w:right w:val="single" w:sz="4" w:space="0" w:color="BFBFBF" w:themeColor="text1" w:themeTint="40"/>
        <w:insideH w:val="single" w:sz="4" w:space="0" w:color="BFBFBF" w:themeColor="text1" w:themeTint="40"/>
        <w:insideV w:val="single" w:sz="4" w:space="0" w:color="BFBFBF" w:themeColor="text1" w:themeTint="40"/>
      </w:tblBorders>
      <w:tblCellMar>
        <w:top w:w="108" w:type="dxa"/>
        <w:bottom w:w="108" w:type="dxa"/>
      </w:tblCellMar>
    </w:tblPr>
    <w:tcPr>
      <w:vAlign w:val="center"/>
    </w:tcPr>
    <w:tblStylePr w:type="firstRow">
      <w:pPr>
        <w:jc w:val="center"/>
      </w:pPr>
      <w:rPr>
        <w:rFonts w:ascii="Verdana" w:hAnsi="Verdana"/>
        <w:b/>
        <w:color w:val="FFFFFF" w:themeColor="background1"/>
        <w:sz w:val="22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0AD" w:themeFill="accent1"/>
      </w:tcPr>
    </w:tblStylePr>
    <w:tblStylePr w:type="lastRow">
      <w:pPr>
        <w:jc w:val="center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E5E5E5" w:themeColor="text1" w:themeTint="1A"/>
          <w:left w:val="single" w:sz="4" w:space="0" w:color="2B143D" w:themeColor="text2"/>
          <w:bottom w:val="single" w:sz="4" w:space="0" w:color="E5E5E5" w:themeColor="text1" w:themeTint="1A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C37B" w:themeFill="accent6"/>
        <w:vAlign w:val="center"/>
      </w:tcPr>
    </w:tblStylePr>
    <w:tblStylePr w:type="firstCol">
      <w:pPr>
        <w:jc w:val="left"/>
      </w:pPr>
      <w:rPr>
        <w:rFonts w:ascii="Verdana" w:hAnsi="Verdana"/>
        <w:b/>
        <w:color w:val="0070AD" w:themeColor="accent1"/>
        <w:sz w:val="20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5E5E5" w:themeFill="text1" w:themeFillTint="1A"/>
      </w:tcPr>
    </w:tblStylePr>
    <w:tblStylePr w:type="lastCol">
      <w:rPr>
        <w:rFonts w:ascii="Verdana" w:hAnsi="Verdana"/>
        <w:color w:val="12ABDB" w:themeColor="accent2"/>
        <w:sz w:val="20"/>
      </w:rPr>
    </w:tblStylePr>
  </w:style>
  <w:style w:type="table" w:styleId="GridTable5Dark-Accent1">
    <w:name w:val="Grid Table 5 Dark Accent 1"/>
    <w:basedOn w:val="TableNormal"/>
    <w:uiPriority w:val="50"/>
    <w:locked/>
    <w:rsid w:val="00C652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E7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0A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0A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0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0AD" w:themeFill="accent1"/>
      </w:tcPr>
    </w:tblStylePr>
    <w:tblStylePr w:type="band1Vert">
      <w:tblPr/>
      <w:tcPr>
        <w:shd w:val="clear" w:color="auto" w:fill="78CFFF" w:themeFill="accent1" w:themeFillTint="66"/>
      </w:tcPr>
    </w:tblStylePr>
    <w:tblStylePr w:type="band1Horz">
      <w:tblPr/>
      <w:tcPr>
        <w:shd w:val="clear" w:color="auto" w:fill="78CFFF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2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523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43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7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19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5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98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11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microsoft.com/office/2011/relationships/people" Target="people.xml"/><Relationship Id="rId85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84" Type="http://schemas.microsoft.com/office/2016/09/relationships/commentsIds" Target="commentsIds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eader" Target="header3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eader" Target="header6.xml"/><Relationship Id="rId10" Type="http://schemas.openxmlformats.org/officeDocument/2006/relationships/endnotes" Target="endnotes.xml"/><Relationship Id="rId19" Type="http://schemas.openxmlformats.org/officeDocument/2006/relationships/comments" Target="comment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krobaszy\Downloads\Word_Standard-Template_16-11-2017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Office Theme">
  <a:themeElements>
    <a:clrScheme name="Capgemini Palette">
      <a:dk1>
        <a:sysClr val="windowText" lastClr="000000"/>
      </a:dk1>
      <a:lt1>
        <a:srgbClr val="FFFFFF"/>
      </a:lt1>
      <a:dk2>
        <a:srgbClr val="2B143D"/>
      </a:dk2>
      <a:lt2>
        <a:srgbClr val="ECECEC"/>
      </a:lt2>
      <a:accent1>
        <a:srgbClr val="0070AD"/>
      </a:accent1>
      <a:accent2>
        <a:srgbClr val="12ABDB"/>
      </a:accent2>
      <a:accent3>
        <a:srgbClr val="2B143D"/>
      </a:accent3>
      <a:accent4>
        <a:srgbClr val="FF304C"/>
      </a:accent4>
      <a:accent5>
        <a:srgbClr val="95E616"/>
      </a:accent5>
      <a:accent6>
        <a:srgbClr val="00C37B"/>
      </a:accent6>
      <a:hlink>
        <a:srgbClr val="88D5ED"/>
      </a:hlink>
      <a:folHlink>
        <a:srgbClr val="7E39BA"/>
      </a:folHlink>
    </a:clrScheme>
    <a:fontScheme name="New-CG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blipFill dpi="0" rotWithShape="1">
          <a:blip xmlns:r="http://schemas.openxmlformats.org/officeDocument/2006/relationships" r:embed="rId1">
            <a:alphaModFix amt="15000"/>
          </a:blip>
          <a:srcRect/>
          <a:stretch>
            <a:fillRect/>
          </a:stretch>
        </a:blip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FB718DD5EA4B43B85D3BAADE619993" ma:contentTypeVersion="15" ma:contentTypeDescription="Create a new document." ma:contentTypeScope="" ma:versionID="b67c765f9d686082c55b2e8331f8c14f">
  <xsd:schema xmlns:xsd="http://www.w3.org/2001/XMLSchema" xmlns:xs="http://www.w3.org/2001/XMLSchema" xmlns:p="http://schemas.microsoft.com/office/2006/metadata/properties" xmlns:ns2="8c9a5a52-0ea4-4baf-9222-acf88043bb8d" xmlns:ns3="800ff236-92f7-4ef8-8d39-f428715c76a4" targetNamespace="http://schemas.microsoft.com/office/2006/metadata/properties" ma:root="true" ma:fieldsID="fe03fc85f4daf31c5ba03ce26689163a" ns2:_="" ns3:_="">
    <xsd:import namespace="8c9a5a52-0ea4-4baf-9222-acf88043bb8d"/>
    <xsd:import namespace="800ff236-92f7-4ef8-8d39-f428715c76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a5a52-0ea4-4baf-9222-acf88043bb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0ff236-92f7-4ef8-8d39-f428715c76a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b86110e-f1ec-4e23-8ca1-0d70ee76caac}" ma:internalName="TaxCatchAll" ma:showField="CatchAllData" ma:web="800ff236-92f7-4ef8-8d39-f428715c76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00ff236-92f7-4ef8-8d39-f428715c76a4">
      <UserInfo>
        <DisplayName>BENABES, Maeva</DisplayName>
        <AccountId>12</AccountId>
        <AccountType/>
      </UserInfo>
    </SharedWithUsers>
    <TaxCatchAll xmlns="800ff236-92f7-4ef8-8d39-f428715c76a4" xsi:nil="true"/>
    <lcf76f155ced4ddcb4097134ff3c332f xmlns="8c9a5a52-0ea4-4baf-9222-acf88043bb8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A2F756-3509-4E37-8A32-E51987A3A9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9a5a52-0ea4-4baf-9222-acf88043bb8d"/>
    <ds:schemaRef ds:uri="800ff236-92f7-4ef8-8d39-f428715c76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E04E97-31D7-4C14-A919-A02B60282A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83440D-1C7C-4CA5-A3DC-D91228D3518E}">
  <ds:schemaRefs>
    <ds:schemaRef ds:uri="http://schemas.microsoft.com/office/2006/metadata/properties"/>
    <ds:schemaRef ds:uri="http://schemas.microsoft.com/office/infopath/2007/PartnerControls"/>
    <ds:schemaRef ds:uri="800ff236-92f7-4ef8-8d39-f428715c76a4"/>
    <ds:schemaRef ds:uri="8c9a5a52-0ea4-4baf-9222-acf88043bb8d"/>
  </ds:schemaRefs>
</ds:datastoreItem>
</file>

<file path=customXml/itemProps4.xml><?xml version="1.0" encoding="utf-8"?>
<ds:datastoreItem xmlns:ds="http://schemas.openxmlformats.org/officeDocument/2006/customXml" ds:itemID="{760C05ED-A438-45F2-9135-42742D373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Word_Standard-Template_16-11-2017</Template>
  <TotalTime>111</TotalTime>
  <Pages>13</Pages>
  <Words>1698</Words>
  <Characters>9339</Characters>
  <Application>Microsoft Office Word</Application>
  <DocSecurity>0</DocSecurity>
  <Lines>77</Lines>
  <Paragraphs>22</Paragraphs>
  <ScaleCrop>false</ScaleCrop>
  <Company>Capgemini</Company>
  <LinksUpToDate>false</LinksUpToDate>
  <CharactersWithSpaces>11015</CharactersWithSpaces>
  <SharedDoc>false</SharedDoc>
  <HLinks>
    <vt:vector size="276" baseType="variant">
      <vt:variant>
        <vt:i4>5439508</vt:i4>
      </vt:variant>
      <vt:variant>
        <vt:i4>282</vt:i4>
      </vt:variant>
      <vt:variant>
        <vt:i4>0</vt:i4>
      </vt:variant>
      <vt:variant>
        <vt:i4>5</vt:i4>
      </vt:variant>
      <vt:variant>
        <vt:lpwstr>http://www.capgemini.com/</vt:lpwstr>
      </vt:variant>
      <vt:variant>
        <vt:lpwstr/>
      </vt:variant>
      <vt:variant>
        <vt:i4>6684699</vt:i4>
      </vt:variant>
      <vt:variant>
        <vt:i4>276</vt:i4>
      </vt:variant>
      <vt:variant>
        <vt:i4>0</vt:i4>
      </vt:variant>
      <vt:variant>
        <vt:i4>5</vt:i4>
      </vt:variant>
      <vt:variant>
        <vt:lpwstr>https://saur.coupahost.com/sessions/support_login</vt:lpwstr>
      </vt:variant>
      <vt:variant>
        <vt:lpwstr/>
      </vt:variant>
      <vt:variant>
        <vt:i4>6291501</vt:i4>
      </vt:variant>
      <vt:variant>
        <vt:i4>273</vt:i4>
      </vt:variant>
      <vt:variant>
        <vt:i4>0</vt:i4>
      </vt:variant>
      <vt:variant>
        <vt:i4>5</vt:i4>
      </vt:variant>
      <vt:variant>
        <vt:lpwstr>https://saur.coupahost.com/</vt:lpwstr>
      </vt:variant>
      <vt:variant>
        <vt:lpwstr/>
      </vt:variant>
      <vt:variant>
        <vt:i4>7471205</vt:i4>
      </vt:variant>
      <vt:variant>
        <vt:i4>270</vt:i4>
      </vt:variant>
      <vt:variant>
        <vt:i4>0</vt:i4>
      </vt:variant>
      <vt:variant>
        <vt:i4>5</vt:i4>
      </vt:variant>
      <vt:variant>
        <vt:lpwstr>https://saur-dev.coupahost.com/</vt:lpwstr>
      </vt:variant>
      <vt:variant>
        <vt:lpwstr/>
      </vt:variant>
      <vt:variant>
        <vt:i4>1638451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_Toc107502596</vt:lpwstr>
      </vt:variant>
      <vt:variant>
        <vt:i4>1638451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_Toc107502595</vt:lpwstr>
      </vt:variant>
      <vt:variant>
        <vt:i4>1638451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_Toc107502594</vt:lpwstr>
      </vt:variant>
      <vt:variant>
        <vt:i4>1638451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_Toc107502593</vt:lpwstr>
      </vt:variant>
      <vt:variant>
        <vt:i4>1638451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_Toc107502592</vt:lpwstr>
      </vt:variant>
      <vt:variant>
        <vt:i4>1638451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_Toc107502591</vt:lpwstr>
      </vt:variant>
      <vt:variant>
        <vt:i4>1638451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_Toc107502590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_Toc107502589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_Toc107502588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_Toc107502587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_Toc107502586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_Toc107502585</vt:lpwstr>
      </vt:variant>
      <vt:variant>
        <vt:i4>1572915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_Toc107502584</vt:lpwstr>
      </vt:variant>
      <vt:variant>
        <vt:i4>1572915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_Toc107502583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_Toc107502582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_Toc107502581</vt:lpwstr>
      </vt:variant>
      <vt:variant>
        <vt:i4>1572915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_Toc107502580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_Toc107502579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_Toc107502578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_Toc107502577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_Toc107502576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_Toc107502575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_Toc107502574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_Toc107502573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_Toc107502572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_Toc107502571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_Toc107502570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_Toc107502569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_Toc107502568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_Toc107502567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_Toc107502566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_Toc107502565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_Toc107502564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_Toc107502563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_Toc107502562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_Toc107502561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_Toc107502560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_Toc107502559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_Toc107502558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_Toc107502557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_Toc107502556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_Toc107502555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krobaszy</dc:creator>
  <cp:keywords/>
  <dc:description>© 2017 Capgemini. All rights reserved.</dc:description>
  <cp:lastModifiedBy>kassimi</cp:lastModifiedBy>
  <cp:revision>73</cp:revision>
  <cp:lastPrinted>2021-10-14T05:07:00Z</cp:lastPrinted>
  <dcterms:created xsi:type="dcterms:W3CDTF">2022-06-30T15:57:00Z</dcterms:created>
  <dcterms:modified xsi:type="dcterms:W3CDTF">2023-03-13T23:21:00Z</dcterms:modified>
  <cp:category>MS WORD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0x010100C9FB718DD5EA4B43B85D3BAADE619993</vt:lpwstr>
  </property>
</Properties>
</file>